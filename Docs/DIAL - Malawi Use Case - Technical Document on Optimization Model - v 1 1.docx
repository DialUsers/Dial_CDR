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B5D9D" w14:textId="77777777" w:rsidR="000844DD" w:rsidRDefault="000844DD" w:rsidP="0029338C">
      <w:pPr>
        <w:jc w:val="center"/>
      </w:pPr>
    </w:p>
    <w:p w14:paraId="0CE31965" w14:textId="77777777" w:rsidR="001633CE" w:rsidRPr="00DC6F8B" w:rsidRDefault="001633CE" w:rsidP="0029338C">
      <w:pPr>
        <w:jc w:val="center"/>
      </w:pPr>
    </w:p>
    <w:p w14:paraId="7F51E47F" w14:textId="2D8A6DC7" w:rsidR="00136CDB" w:rsidRPr="009570B7" w:rsidRDefault="00B54E02" w:rsidP="0029338C">
      <w:pPr>
        <w:pStyle w:val="Title"/>
        <w:jc w:val="center"/>
        <w:rPr>
          <w:b/>
          <w:sz w:val="44"/>
        </w:rPr>
      </w:pPr>
      <w:r w:rsidRPr="009570B7">
        <w:rPr>
          <w:b/>
          <w:sz w:val="44"/>
        </w:rPr>
        <w:t>Malawi Use Case</w:t>
      </w:r>
    </w:p>
    <w:p w14:paraId="03B7CDCF" w14:textId="7A2F009F" w:rsidR="00B54E02" w:rsidRDefault="00B54E02" w:rsidP="0029338C">
      <w:pPr>
        <w:pStyle w:val="Title"/>
        <w:jc w:val="center"/>
        <w:rPr>
          <w:b/>
          <w:sz w:val="44"/>
        </w:rPr>
      </w:pPr>
    </w:p>
    <w:p w14:paraId="7837D995" w14:textId="77777777" w:rsidR="00C24518" w:rsidRPr="009570B7" w:rsidRDefault="00C24518" w:rsidP="0029338C">
      <w:pPr>
        <w:pStyle w:val="Title"/>
        <w:jc w:val="center"/>
        <w:rPr>
          <w:b/>
          <w:sz w:val="44"/>
        </w:rPr>
      </w:pPr>
    </w:p>
    <w:p w14:paraId="0B5F9636" w14:textId="17CA2E08" w:rsidR="00C24518" w:rsidRDefault="00B85076" w:rsidP="0029338C">
      <w:pPr>
        <w:jc w:val="center"/>
        <w:rPr>
          <w:rFonts w:cs="Arial"/>
          <w:b/>
          <w:bCs/>
          <w:i/>
          <w:kern w:val="28"/>
          <w:sz w:val="44"/>
          <w:szCs w:val="32"/>
        </w:rPr>
      </w:pPr>
      <w:r>
        <w:rPr>
          <w:rFonts w:cs="Arial"/>
          <w:b/>
          <w:bCs/>
          <w:i/>
          <w:kern w:val="28"/>
          <w:sz w:val="44"/>
          <w:szCs w:val="32"/>
        </w:rPr>
        <w:t>Technical Documentation</w:t>
      </w:r>
      <w:r w:rsidR="00C24518">
        <w:rPr>
          <w:rFonts w:cs="Arial"/>
          <w:b/>
          <w:bCs/>
          <w:i/>
          <w:kern w:val="28"/>
          <w:sz w:val="44"/>
          <w:szCs w:val="32"/>
        </w:rPr>
        <w:t xml:space="preserve"> on</w:t>
      </w:r>
    </w:p>
    <w:p w14:paraId="056C6945" w14:textId="55391ECE" w:rsidR="00136CDB" w:rsidRPr="009570B7" w:rsidRDefault="00CA6E1B" w:rsidP="0029338C">
      <w:pPr>
        <w:jc w:val="center"/>
        <w:rPr>
          <w:b/>
          <w:sz w:val="22"/>
        </w:rPr>
      </w:pPr>
      <w:r>
        <w:rPr>
          <w:rFonts w:cs="Arial"/>
          <w:b/>
          <w:bCs/>
          <w:i/>
          <w:kern w:val="28"/>
          <w:sz w:val="44"/>
          <w:szCs w:val="32"/>
        </w:rPr>
        <w:t xml:space="preserve">Optimization </w:t>
      </w:r>
      <w:r w:rsidR="00B85076">
        <w:rPr>
          <w:rFonts w:cs="Arial"/>
          <w:b/>
          <w:bCs/>
          <w:i/>
          <w:kern w:val="28"/>
          <w:sz w:val="44"/>
          <w:szCs w:val="32"/>
        </w:rPr>
        <w:t>Model</w:t>
      </w:r>
    </w:p>
    <w:p w14:paraId="2B0F23DB" w14:textId="77777777" w:rsidR="00310498" w:rsidRPr="009570B7" w:rsidRDefault="00310498" w:rsidP="0029338C">
      <w:pPr>
        <w:jc w:val="center"/>
        <w:rPr>
          <w:b/>
          <w:sz w:val="22"/>
        </w:rPr>
      </w:pPr>
    </w:p>
    <w:p w14:paraId="57345861" w14:textId="553E038B" w:rsidR="00C24518" w:rsidRDefault="00C24518" w:rsidP="0029338C">
      <w:pPr>
        <w:jc w:val="center"/>
        <w:rPr>
          <w:b/>
          <w:sz w:val="36"/>
        </w:rPr>
      </w:pPr>
    </w:p>
    <w:p w14:paraId="471ABF1E" w14:textId="77777777" w:rsidR="00C24518" w:rsidRDefault="00C24518" w:rsidP="0029338C">
      <w:pPr>
        <w:jc w:val="center"/>
        <w:rPr>
          <w:b/>
          <w:sz w:val="36"/>
        </w:rPr>
      </w:pPr>
    </w:p>
    <w:p w14:paraId="4D243924" w14:textId="77777777" w:rsidR="00C24518" w:rsidRDefault="00C24518" w:rsidP="0029338C">
      <w:pPr>
        <w:jc w:val="center"/>
        <w:rPr>
          <w:b/>
          <w:sz w:val="36"/>
        </w:rPr>
      </w:pPr>
    </w:p>
    <w:p w14:paraId="046CDCF0" w14:textId="77777777" w:rsidR="00C24518" w:rsidRDefault="00C24518" w:rsidP="0029338C">
      <w:pPr>
        <w:jc w:val="center"/>
        <w:rPr>
          <w:b/>
          <w:sz w:val="36"/>
        </w:rPr>
      </w:pPr>
    </w:p>
    <w:p w14:paraId="7EDF4D57" w14:textId="237DAF4D" w:rsidR="00310498" w:rsidRPr="009570B7" w:rsidRDefault="00310498" w:rsidP="0029338C">
      <w:pPr>
        <w:jc w:val="center"/>
        <w:rPr>
          <w:b/>
          <w:sz w:val="36"/>
        </w:rPr>
      </w:pPr>
      <w:r w:rsidRPr="009570B7">
        <w:rPr>
          <w:b/>
          <w:sz w:val="36"/>
        </w:rPr>
        <w:t>Ver</w:t>
      </w:r>
      <w:r w:rsidR="00253BB3" w:rsidRPr="009570B7">
        <w:rPr>
          <w:b/>
          <w:sz w:val="36"/>
        </w:rPr>
        <w:t>sion</w:t>
      </w:r>
      <w:r w:rsidR="001A2E0D" w:rsidRPr="009570B7">
        <w:rPr>
          <w:b/>
          <w:sz w:val="36"/>
        </w:rPr>
        <w:t xml:space="preserve"> – </w:t>
      </w:r>
      <w:r w:rsidR="00B85076">
        <w:rPr>
          <w:b/>
          <w:sz w:val="36"/>
        </w:rPr>
        <w:t>1</w:t>
      </w:r>
      <w:r w:rsidR="006B3811">
        <w:rPr>
          <w:b/>
          <w:sz w:val="36"/>
        </w:rPr>
        <w:t xml:space="preserve"> 0</w:t>
      </w:r>
    </w:p>
    <w:p w14:paraId="57A6F911" w14:textId="77777777" w:rsidR="00310498" w:rsidRPr="00DC6F8B" w:rsidRDefault="00310498" w:rsidP="0029338C">
      <w:pPr>
        <w:jc w:val="center"/>
      </w:pPr>
    </w:p>
    <w:p w14:paraId="3BADE1C2" w14:textId="77777777" w:rsidR="00136CDB" w:rsidRPr="00DC6F8B" w:rsidRDefault="00136CDB" w:rsidP="0029338C">
      <w:pPr>
        <w:jc w:val="center"/>
      </w:pPr>
    </w:p>
    <w:p w14:paraId="18BAAE7D" w14:textId="77777777" w:rsidR="00136CDB" w:rsidRPr="00DC6F8B" w:rsidRDefault="00136CDB" w:rsidP="0029338C">
      <w:pPr>
        <w:jc w:val="center"/>
      </w:pPr>
    </w:p>
    <w:p w14:paraId="4CC4B12C" w14:textId="77777777" w:rsidR="00136CDB" w:rsidRDefault="00136CDB" w:rsidP="0029338C">
      <w:pPr>
        <w:jc w:val="center"/>
      </w:pPr>
    </w:p>
    <w:p w14:paraId="30CDD4EE" w14:textId="77777777" w:rsidR="001633CE" w:rsidRDefault="001633CE" w:rsidP="0029338C">
      <w:pPr>
        <w:jc w:val="center"/>
      </w:pPr>
    </w:p>
    <w:p w14:paraId="636E702C" w14:textId="77777777" w:rsidR="001633CE" w:rsidRDefault="001633CE" w:rsidP="0029338C">
      <w:pPr>
        <w:jc w:val="center"/>
      </w:pPr>
    </w:p>
    <w:p w14:paraId="1ED22D4A" w14:textId="2B453C32" w:rsidR="001633CE" w:rsidRDefault="001633CE" w:rsidP="0029338C">
      <w:pPr>
        <w:jc w:val="center"/>
      </w:pPr>
    </w:p>
    <w:p w14:paraId="0020398B" w14:textId="02260587" w:rsidR="001633CE" w:rsidRDefault="001633CE" w:rsidP="0029338C">
      <w:pPr>
        <w:jc w:val="center"/>
      </w:pPr>
    </w:p>
    <w:p w14:paraId="6F4C2BD0" w14:textId="2376B503" w:rsidR="00451121" w:rsidRDefault="00451121" w:rsidP="0029338C">
      <w:pPr>
        <w:jc w:val="center"/>
      </w:pPr>
    </w:p>
    <w:p w14:paraId="5839ABBF" w14:textId="77777777" w:rsidR="00451121" w:rsidRDefault="00451121" w:rsidP="0029338C">
      <w:pPr>
        <w:jc w:val="center"/>
      </w:pPr>
    </w:p>
    <w:p w14:paraId="377E96E1" w14:textId="2EDB95BA" w:rsidR="00451121" w:rsidRDefault="00451121" w:rsidP="0029338C">
      <w:pPr>
        <w:jc w:val="center"/>
      </w:pPr>
    </w:p>
    <w:p w14:paraId="0E6EFD13" w14:textId="16A37F99" w:rsidR="00451121" w:rsidRDefault="00451121" w:rsidP="0029338C">
      <w:pPr>
        <w:jc w:val="center"/>
      </w:pPr>
    </w:p>
    <w:p w14:paraId="52EF7261" w14:textId="5B92700E" w:rsidR="00451121" w:rsidRDefault="00451121" w:rsidP="0029338C">
      <w:pPr>
        <w:jc w:val="center"/>
      </w:pPr>
    </w:p>
    <w:p w14:paraId="4703E115" w14:textId="6899B527" w:rsidR="00451121" w:rsidRDefault="00451121" w:rsidP="0029338C">
      <w:pPr>
        <w:jc w:val="center"/>
      </w:pPr>
    </w:p>
    <w:p w14:paraId="7ADEC767" w14:textId="77777777" w:rsidR="00451121" w:rsidRDefault="00451121" w:rsidP="0029338C">
      <w:pPr>
        <w:jc w:val="center"/>
      </w:pPr>
    </w:p>
    <w:p w14:paraId="4F94C662" w14:textId="77777777" w:rsidR="001633CE" w:rsidRDefault="001633CE" w:rsidP="0029338C">
      <w:pPr>
        <w:jc w:val="center"/>
      </w:pPr>
    </w:p>
    <w:p w14:paraId="198B8322" w14:textId="77777777" w:rsidR="001633CE" w:rsidRDefault="001633CE" w:rsidP="0029338C">
      <w:pPr>
        <w:jc w:val="center"/>
      </w:pPr>
    </w:p>
    <w:p w14:paraId="1832678D" w14:textId="77777777" w:rsidR="001633CE" w:rsidRPr="00DC6F8B" w:rsidRDefault="001633CE" w:rsidP="0029338C">
      <w:pPr>
        <w:jc w:val="center"/>
      </w:pPr>
    </w:p>
    <w:p w14:paraId="60BB488A" w14:textId="34667AAC" w:rsidR="0089666A" w:rsidRPr="00DC6F8B" w:rsidRDefault="006E1AEF" w:rsidP="0029338C">
      <w:pPr>
        <w:jc w:val="center"/>
      </w:pPr>
      <w:r w:rsidRPr="005A74AE">
        <w:rPr>
          <w:noProof/>
        </w:rPr>
        <w:drawing>
          <wp:anchor distT="0" distB="0" distL="114300" distR="114300" simplePos="0" relativeHeight="251654144" behindDoc="0" locked="0" layoutInCell="1" allowOverlap="1" wp14:anchorId="62734792" wp14:editId="3F3DBEC0">
            <wp:simplePos x="0" y="0"/>
            <wp:positionH relativeFrom="column">
              <wp:posOffset>-516890</wp:posOffset>
            </wp:positionH>
            <wp:positionV relativeFrom="paragraph">
              <wp:posOffset>216535</wp:posOffset>
            </wp:positionV>
            <wp:extent cx="1877060" cy="899160"/>
            <wp:effectExtent l="0" t="0" r="8890" b="0"/>
            <wp:wrapThrough wrapText="bothSides">
              <wp:wrapPolygon edited="0">
                <wp:start x="0" y="0"/>
                <wp:lineTo x="0" y="21051"/>
                <wp:lineTo x="21483" y="21051"/>
                <wp:lineTo x="21483" y="0"/>
                <wp:lineTo x="0" y="0"/>
              </wp:wrapPolygon>
            </wp:wrapThrough>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77060" cy="899160"/>
                    </a:xfrm>
                    <a:prstGeom prst="rect">
                      <a:avLst/>
                    </a:prstGeom>
                  </pic:spPr>
                </pic:pic>
              </a:graphicData>
            </a:graphic>
            <wp14:sizeRelH relativeFrom="margin">
              <wp14:pctWidth>0</wp14:pctWidth>
            </wp14:sizeRelH>
            <wp14:sizeRelV relativeFrom="margin">
              <wp14:pctHeight>0</wp14:pctHeight>
            </wp14:sizeRelV>
          </wp:anchor>
        </w:drawing>
      </w:r>
    </w:p>
    <w:p w14:paraId="0BDAB871" w14:textId="1B1CA158" w:rsidR="0089666A" w:rsidRPr="00DC6F8B" w:rsidRDefault="006E1AEF" w:rsidP="0029338C">
      <w:pPr>
        <w:jc w:val="center"/>
      </w:pPr>
      <w:r w:rsidRPr="00C17F0B">
        <w:rPr>
          <w:noProof/>
        </w:rPr>
        <w:drawing>
          <wp:anchor distT="0" distB="0" distL="114300" distR="114300" simplePos="0" relativeHeight="251668480" behindDoc="0" locked="0" layoutInCell="1" allowOverlap="1" wp14:anchorId="01B17F41" wp14:editId="27291D25">
            <wp:simplePos x="0" y="0"/>
            <wp:positionH relativeFrom="column">
              <wp:posOffset>1863725</wp:posOffset>
            </wp:positionH>
            <wp:positionV relativeFrom="paragraph">
              <wp:posOffset>30480</wp:posOffset>
            </wp:positionV>
            <wp:extent cx="1619250" cy="927100"/>
            <wp:effectExtent l="0" t="0" r="0" b="6350"/>
            <wp:wrapThrough wrapText="bothSides">
              <wp:wrapPolygon edited="0">
                <wp:start x="0" y="0"/>
                <wp:lineTo x="0" y="21304"/>
                <wp:lineTo x="21346" y="21304"/>
                <wp:lineTo x="21346" y="0"/>
                <wp:lineTo x="0" y="0"/>
              </wp:wrapPolygon>
            </wp:wrapThrough>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rotWithShape="1">
                    <a:blip r:embed="rId9">
                      <a:extLst>
                        <a:ext uri="{28A0092B-C50C-407E-A947-70E740481C1C}">
                          <a14:useLocalDpi xmlns:a14="http://schemas.microsoft.com/office/drawing/2010/main" val="0"/>
                        </a:ext>
                      </a:extLst>
                    </a:blip>
                    <a:srcRect l="74598" t="75809" r="17008" b="15639"/>
                    <a:stretch/>
                  </pic:blipFill>
                  <pic:spPr>
                    <a:xfrm>
                      <a:off x="0" y="0"/>
                      <a:ext cx="1619250" cy="927100"/>
                    </a:xfrm>
                    <a:prstGeom prst="rect">
                      <a:avLst/>
                    </a:prstGeom>
                  </pic:spPr>
                </pic:pic>
              </a:graphicData>
            </a:graphic>
            <wp14:sizeRelH relativeFrom="margin">
              <wp14:pctWidth>0</wp14:pctWidth>
            </wp14:sizeRelH>
            <wp14:sizeRelV relativeFrom="margin">
              <wp14:pctHeight>0</wp14:pctHeight>
            </wp14:sizeRelV>
          </wp:anchor>
        </w:drawing>
      </w:r>
    </w:p>
    <w:p w14:paraId="60E28683" w14:textId="6CB2F4F5" w:rsidR="0089666A" w:rsidRPr="00DC6F8B" w:rsidRDefault="006E1AEF" w:rsidP="0029338C">
      <w:pPr>
        <w:jc w:val="center"/>
      </w:pPr>
      <w:r w:rsidRPr="00C13483">
        <w:rPr>
          <w:noProof/>
        </w:rPr>
        <w:drawing>
          <wp:anchor distT="0" distB="0" distL="114300" distR="114300" simplePos="0" relativeHeight="251669504" behindDoc="1" locked="0" layoutInCell="1" allowOverlap="1" wp14:anchorId="5A4B936A" wp14:editId="6832F4CD">
            <wp:simplePos x="0" y="0"/>
            <wp:positionH relativeFrom="column">
              <wp:posOffset>4005580</wp:posOffset>
            </wp:positionH>
            <wp:positionV relativeFrom="paragraph">
              <wp:posOffset>64135</wp:posOffset>
            </wp:positionV>
            <wp:extent cx="2338363" cy="670560"/>
            <wp:effectExtent l="0" t="0" r="5080" b="0"/>
            <wp:wrapTight wrapText="bothSides">
              <wp:wrapPolygon edited="0">
                <wp:start x="0" y="0"/>
                <wp:lineTo x="0" y="20864"/>
                <wp:lineTo x="21471" y="20864"/>
                <wp:lineTo x="21471" y="0"/>
                <wp:lineTo x="0" y="0"/>
              </wp:wrapPolygon>
            </wp:wrapTight>
            <wp:docPr id="3" name="Picture 3" descr="M:\CooperSmith\Dropbox (Cooper Smith)\Cooper Smith Team Folder\Communications\Logos\Log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ooperSmith\Dropbox (Cooper Smith)\Cooper Smith Team Folder\Communications\Logos\Logo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363" cy="67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F4A05" w14:textId="0828E12D" w:rsidR="0089666A" w:rsidRPr="00DC6F8B" w:rsidRDefault="0089666A" w:rsidP="0029338C">
      <w:pPr>
        <w:jc w:val="center"/>
      </w:pPr>
    </w:p>
    <w:p w14:paraId="15D79A61" w14:textId="2A326FBD" w:rsidR="0089666A" w:rsidRPr="00DC6F8B" w:rsidRDefault="0089666A" w:rsidP="0029338C">
      <w:pPr>
        <w:jc w:val="center"/>
      </w:pPr>
    </w:p>
    <w:p w14:paraId="0B4A38C2" w14:textId="2A375BC4" w:rsidR="0089666A" w:rsidRPr="00DC6F8B" w:rsidRDefault="0089666A" w:rsidP="0029338C">
      <w:pPr>
        <w:jc w:val="center"/>
      </w:pPr>
    </w:p>
    <w:p w14:paraId="397022D3" w14:textId="47B1723A" w:rsidR="0089666A" w:rsidRPr="00DC6F8B" w:rsidRDefault="0089666A" w:rsidP="0029338C">
      <w:pPr>
        <w:jc w:val="center"/>
      </w:pPr>
    </w:p>
    <w:p w14:paraId="49CE4EB8" w14:textId="543BA3EE" w:rsidR="000844DD" w:rsidRPr="00EC5A23" w:rsidRDefault="000844DD" w:rsidP="00EE2F45">
      <w:pPr>
        <w:rPr>
          <w:sz w:val="28"/>
          <w:szCs w:val="32"/>
        </w:rPr>
      </w:pPr>
      <w:r w:rsidRPr="00EC5A23">
        <w:rPr>
          <w:sz w:val="28"/>
          <w:szCs w:val="32"/>
        </w:rPr>
        <w:lastRenderedPageBreak/>
        <w:t>Document Information and Revision History</w:t>
      </w:r>
      <w:r w:rsidR="00F907EA">
        <w:rPr>
          <w:sz w:val="28"/>
          <w:szCs w:val="32"/>
        </w:rPr>
        <w:t>-</w:t>
      </w:r>
    </w:p>
    <w:p w14:paraId="0AAED02C" w14:textId="77777777" w:rsidR="000844DD" w:rsidRPr="00EC5A23" w:rsidRDefault="000844DD" w:rsidP="00EE2F45">
      <w:pPr>
        <w:rPr>
          <w:sz w:val="22"/>
        </w:rPr>
      </w:pPr>
    </w:p>
    <w:p w14:paraId="6F74EDF7" w14:textId="77777777" w:rsidR="008D3685" w:rsidRPr="00EC5A23" w:rsidRDefault="008D3685" w:rsidP="00EE2F45">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5"/>
        <w:gridCol w:w="1642"/>
        <w:gridCol w:w="2045"/>
        <w:gridCol w:w="2104"/>
        <w:gridCol w:w="2374"/>
      </w:tblGrid>
      <w:tr w:rsidR="00511AC2" w:rsidRPr="00EC5A23" w14:paraId="57CCE47E" w14:textId="77777777" w:rsidTr="005F79E6">
        <w:trPr>
          <w:tblHeader/>
        </w:trPr>
        <w:tc>
          <w:tcPr>
            <w:tcW w:w="1185" w:type="dxa"/>
            <w:shd w:val="clear" w:color="auto" w:fill="C0C0C0"/>
          </w:tcPr>
          <w:p w14:paraId="73DA0F98" w14:textId="77777777" w:rsidR="00511AC2" w:rsidRPr="00EC5A23" w:rsidRDefault="00511AC2" w:rsidP="00256627">
            <w:pPr>
              <w:pStyle w:val="BodyText"/>
              <w:tabs>
                <w:tab w:val="center" w:pos="4680"/>
                <w:tab w:val="right" w:pos="9360"/>
              </w:tabs>
              <w:rPr>
                <w:b/>
                <w:sz w:val="22"/>
                <w:szCs w:val="24"/>
              </w:rPr>
            </w:pPr>
            <w:r w:rsidRPr="00EC5A23">
              <w:rPr>
                <w:b/>
                <w:sz w:val="22"/>
                <w:szCs w:val="24"/>
              </w:rPr>
              <w:t>Version</w:t>
            </w:r>
          </w:p>
        </w:tc>
        <w:tc>
          <w:tcPr>
            <w:tcW w:w="1642" w:type="dxa"/>
            <w:shd w:val="clear" w:color="auto" w:fill="C0C0C0"/>
          </w:tcPr>
          <w:p w14:paraId="0F952598" w14:textId="77777777" w:rsidR="00511AC2" w:rsidRPr="00EC5A23" w:rsidRDefault="00511AC2" w:rsidP="00256627">
            <w:pPr>
              <w:pStyle w:val="BodyText"/>
              <w:tabs>
                <w:tab w:val="center" w:pos="4680"/>
                <w:tab w:val="right" w:pos="9360"/>
              </w:tabs>
              <w:rPr>
                <w:b/>
                <w:sz w:val="22"/>
                <w:szCs w:val="24"/>
              </w:rPr>
            </w:pPr>
            <w:r w:rsidRPr="00EC5A23">
              <w:rPr>
                <w:b/>
                <w:sz w:val="22"/>
                <w:szCs w:val="24"/>
              </w:rPr>
              <w:t>Date</w:t>
            </w:r>
          </w:p>
        </w:tc>
        <w:tc>
          <w:tcPr>
            <w:tcW w:w="2045" w:type="dxa"/>
            <w:shd w:val="clear" w:color="auto" w:fill="C0C0C0"/>
          </w:tcPr>
          <w:p w14:paraId="67CFF6EE" w14:textId="77777777" w:rsidR="00511AC2" w:rsidRPr="00EC5A23" w:rsidRDefault="00511AC2" w:rsidP="00256627">
            <w:pPr>
              <w:pStyle w:val="BodyText"/>
              <w:tabs>
                <w:tab w:val="center" w:pos="4680"/>
                <w:tab w:val="right" w:pos="9360"/>
              </w:tabs>
              <w:rPr>
                <w:b/>
                <w:sz w:val="22"/>
                <w:szCs w:val="24"/>
              </w:rPr>
            </w:pPr>
            <w:r w:rsidRPr="00EC5A23">
              <w:rPr>
                <w:b/>
                <w:sz w:val="22"/>
                <w:szCs w:val="24"/>
              </w:rPr>
              <w:t>Author</w:t>
            </w:r>
          </w:p>
        </w:tc>
        <w:tc>
          <w:tcPr>
            <w:tcW w:w="2104" w:type="dxa"/>
            <w:shd w:val="clear" w:color="auto" w:fill="C0C0C0"/>
          </w:tcPr>
          <w:p w14:paraId="304109F0" w14:textId="77777777" w:rsidR="00511AC2" w:rsidRPr="00EC5A23" w:rsidRDefault="00511AC2" w:rsidP="00256627">
            <w:pPr>
              <w:pStyle w:val="BodyText"/>
              <w:tabs>
                <w:tab w:val="center" w:pos="4680"/>
                <w:tab w:val="right" w:pos="9360"/>
              </w:tabs>
              <w:rPr>
                <w:b/>
                <w:sz w:val="22"/>
                <w:szCs w:val="24"/>
              </w:rPr>
            </w:pPr>
            <w:r>
              <w:rPr>
                <w:b/>
                <w:sz w:val="22"/>
                <w:szCs w:val="24"/>
              </w:rPr>
              <w:t xml:space="preserve">Reviewer </w:t>
            </w:r>
          </w:p>
        </w:tc>
        <w:tc>
          <w:tcPr>
            <w:tcW w:w="2374" w:type="dxa"/>
            <w:shd w:val="clear" w:color="auto" w:fill="C0C0C0"/>
          </w:tcPr>
          <w:p w14:paraId="4A27113B" w14:textId="77777777" w:rsidR="00511AC2" w:rsidRPr="00EC5A23" w:rsidRDefault="00511AC2" w:rsidP="00256627">
            <w:pPr>
              <w:pStyle w:val="BodyText"/>
              <w:tabs>
                <w:tab w:val="center" w:pos="4680"/>
                <w:tab w:val="right" w:pos="9360"/>
              </w:tabs>
              <w:rPr>
                <w:b/>
                <w:sz w:val="22"/>
                <w:szCs w:val="24"/>
              </w:rPr>
            </w:pPr>
            <w:r>
              <w:rPr>
                <w:b/>
                <w:sz w:val="22"/>
                <w:szCs w:val="24"/>
              </w:rPr>
              <w:t>Remarks</w:t>
            </w:r>
          </w:p>
        </w:tc>
      </w:tr>
      <w:tr w:rsidR="00511AC2" w:rsidRPr="00EC5A23" w14:paraId="4BCC53CB" w14:textId="77777777" w:rsidTr="005F79E6">
        <w:tc>
          <w:tcPr>
            <w:tcW w:w="1185" w:type="dxa"/>
            <w:shd w:val="clear" w:color="auto" w:fill="auto"/>
          </w:tcPr>
          <w:p w14:paraId="6A668A5D" w14:textId="3EB743B8" w:rsidR="00511AC2" w:rsidRPr="00EC5A23" w:rsidRDefault="006B3811" w:rsidP="00B15ACA">
            <w:pPr>
              <w:pStyle w:val="BodyText"/>
              <w:tabs>
                <w:tab w:val="center" w:pos="4680"/>
                <w:tab w:val="right" w:pos="9360"/>
              </w:tabs>
              <w:rPr>
                <w:sz w:val="22"/>
                <w:szCs w:val="24"/>
              </w:rPr>
            </w:pPr>
            <w:r>
              <w:rPr>
                <w:sz w:val="22"/>
                <w:szCs w:val="24"/>
              </w:rPr>
              <w:t>1 0</w:t>
            </w:r>
          </w:p>
        </w:tc>
        <w:tc>
          <w:tcPr>
            <w:tcW w:w="1642" w:type="dxa"/>
            <w:shd w:val="clear" w:color="auto" w:fill="auto"/>
          </w:tcPr>
          <w:p w14:paraId="7AD714C2" w14:textId="41BAB7A9" w:rsidR="00511AC2" w:rsidRPr="00EC5A23" w:rsidRDefault="00B85076" w:rsidP="00243C6E">
            <w:pPr>
              <w:pStyle w:val="BodyText"/>
              <w:tabs>
                <w:tab w:val="center" w:pos="4680"/>
                <w:tab w:val="right" w:pos="9360"/>
              </w:tabs>
              <w:rPr>
                <w:sz w:val="22"/>
                <w:szCs w:val="24"/>
              </w:rPr>
            </w:pPr>
            <w:r>
              <w:rPr>
                <w:sz w:val="22"/>
                <w:szCs w:val="24"/>
              </w:rPr>
              <w:t>2</w:t>
            </w:r>
            <w:r w:rsidR="00243C6E">
              <w:rPr>
                <w:sz w:val="22"/>
                <w:szCs w:val="24"/>
              </w:rPr>
              <w:t>7</w:t>
            </w:r>
            <w:r>
              <w:rPr>
                <w:sz w:val="22"/>
                <w:szCs w:val="24"/>
              </w:rPr>
              <w:t>/03/2019</w:t>
            </w:r>
          </w:p>
        </w:tc>
        <w:tc>
          <w:tcPr>
            <w:tcW w:w="2045" w:type="dxa"/>
            <w:shd w:val="clear" w:color="auto" w:fill="auto"/>
          </w:tcPr>
          <w:p w14:paraId="284443CC" w14:textId="77777777" w:rsidR="00511AC2" w:rsidRPr="00EC5A23" w:rsidRDefault="00380054" w:rsidP="00B15ACA">
            <w:pPr>
              <w:pStyle w:val="BodyText"/>
              <w:tabs>
                <w:tab w:val="center" w:pos="4680"/>
                <w:tab w:val="right" w:pos="9360"/>
              </w:tabs>
              <w:rPr>
                <w:sz w:val="22"/>
                <w:szCs w:val="24"/>
              </w:rPr>
            </w:pPr>
            <w:r>
              <w:rPr>
                <w:sz w:val="22"/>
                <w:szCs w:val="24"/>
              </w:rPr>
              <w:t>Infosys</w:t>
            </w:r>
          </w:p>
        </w:tc>
        <w:tc>
          <w:tcPr>
            <w:tcW w:w="2104" w:type="dxa"/>
          </w:tcPr>
          <w:p w14:paraId="5DE9C38C" w14:textId="77777777" w:rsidR="00511AC2" w:rsidRPr="00EC5A23" w:rsidRDefault="00380054" w:rsidP="00B15ACA">
            <w:pPr>
              <w:pStyle w:val="BodyText"/>
              <w:tabs>
                <w:tab w:val="center" w:pos="4680"/>
                <w:tab w:val="right" w:pos="9360"/>
              </w:tabs>
              <w:jc w:val="left"/>
              <w:rPr>
                <w:sz w:val="22"/>
                <w:szCs w:val="24"/>
              </w:rPr>
            </w:pPr>
            <w:r>
              <w:rPr>
                <w:sz w:val="22"/>
                <w:szCs w:val="24"/>
              </w:rPr>
              <w:t>Infosys</w:t>
            </w:r>
          </w:p>
        </w:tc>
        <w:tc>
          <w:tcPr>
            <w:tcW w:w="2374" w:type="dxa"/>
            <w:shd w:val="clear" w:color="auto" w:fill="auto"/>
          </w:tcPr>
          <w:p w14:paraId="6BFFB4EA" w14:textId="4A83144A" w:rsidR="00511AC2" w:rsidRPr="00EC5A23" w:rsidRDefault="00713EF9" w:rsidP="006B3811">
            <w:pPr>
              <w:pStyle w:val="BodyText"/>
              <w:tabs>
                <w:tab w:val="center" w:pos="4680"/>
                <w:tab w:val="right" w:pos="9360"/>
              </w:tabs>
              <w:jc w:val="left"/>
              <w:rPr>
                <w:sz w:val="22"/>
                <w:szCs w:val="24"/>
              </w:rPr>
            </w:pPr>
            <w:r>
              <w:rPr>
                <w:sz w:val="22"/>
                <w:szCs w:val="24"/>
              </w:rPr>
              <w:t>V</w:t>
            </w:r>
            <w:r w:rsidR="00380054">
              <w:rPr>
                <w:sz w:val="22"/>
                <w:szCs w:val="24"/>
              </w:rPr>
              <w:t>ersion</w:t>
            </w:r>
            <w:r>
              <w:rPr>
                <w:sz w:val="22"/>
                <w:szCs w:val="24"/>
              </w:rPr>
              <w:t>-1 0</w:t>
            </w:r>
          </w:p>
        </w:tc>
      </w:tr>
      <w:tr w:rsidR="00713EF9" w:rsidRPr="00EC5A23" w14:paraId="7953D889" w14:textId="77777777" w:rsidTr="005F79E6">
        <w:tc>
          <w:tcPr>
            <w:tcW w:w="1185" w:type="dxa"/>
            <w:shd w:val="clear" w:color="auto" w:fill="auto"/>
          </w:tcPr>
          <w:p w14:paraId="78B7640A" w14:textId="04F5E3AA" w:rsidR="00713EF9" w:rsidRPr="00EC5A23" w:rsidRDefault="00713EF9" w:rsidP="00713EF9">
            <w:pPr>
              <w:pStyle w:val="BodyText"/>
              <w:tabs>
                <w:tab w:val="center" w:pos="4680"/>
                <w:tab w:val="right" w:pos="9360"/>
              </w:tabs>
              <w:rPr>
                <w:sz w:val="22"/>
                <w:szCs w:val="24"/>
              </w:rPr>
            </w:pPr>
            <w:r>
              <w:rPr>
                <w:sz w:val="22"/>
                <w:szCs w:val="24"/>
              </w:rPr>
              <w:t>1 1</w:t>
            </w:r>
          </w:p>
        </w:tc>
        <w:tc>
          <w:tcPr>
            <w:tcW w:w="1642" w:type="dxa"/>
            <w:shd w:val="clear" w:color="auto" w:fill="auto"/>
          </w:tcPr>
          <w:p w14:paraId="2E85D6E9" w14:textId="498FC9E6" w:rsidR="00713EF9" w:rsidRPr="00EC5A23" w:rsidRDefault="00713EF9" w:rsidP="00713EF9">
            <w:pPr>
              <w:pStyle w:val="BodyText"/>
              <w:tabs>
                <w:tab w:val="center" w:pos="4680"/>
                <w:tab w:val="right" w:pos="9360"/>
              </w:tabs>
              <w:rPr>
                <w:sz w:val="22"/>
                <w:szCs w:val="24"/>
              </w:rPr>
            </w:pPr>
            <w:r>
              <w:rPr>
                <w:sz w:val="22"/>
                <w:szCs w:val="24"/>
              </w:rPr>
              <w:t>28/03/2019</w:t>
            </w:r>
          </w:p>
        </w:tc>
        <w:tc>
          <w:tcPr>
            <w:tcW w:w="2045" w:type="dxa"/>
            <w:shd w:val="clear" w:color="auto" w:fill="auto"/>
          </w:tcPr>
          <w:p w14:paraId="5F92651C" w14:textId="6F2F5844" w:rsidR="00713EF9" w:rsidRPr="00EC5A23" w:rsidRDefault="00713EF9" w:rsidP="00713EF9">
            <w:pPr>
              <w:pStyle w:val="BodyText"/>
              <w:tabs>
                <w:tab w:val="center" w:pos="4680"/>
                <w:tab w:val="right" w:pos="9360"/>
              </w:tabs>
              <w:rPr>
                <w:sz w:val="22"/>
                <w:szCs w:val="24"/>
              </w:rPr>
            </w:pPr>
            <w:r>
              <w:rPr>
                <w:sz w:val="22"/>
                <w:szCs w:val="24"/>
              </w:rPr>
              <w:t>Infosys</w:t>
            </w:r>
          </w:p>
        </w:tc>
        <w:tc>
          <w:tcPr>
            <w:tcW w:w="2104" w:type="dxa"/>
          </w:tcPr>
          <w:p w14:paraId="0E3DD36B" w14:textId="065A1940" w:rsidR="00713EF9" w:rsidRPr="00EC5A23" w:rsidRDefault="00713EF9" w:rsidP="00713EF9">
            <w:pPr>
              <w:pStyle w:val="BodyText"/>
              <w:tabs>
                <w:tab w:val="center" w:pos="4680"/>
                <w:tab w:val="right" w:pos="9360"/>
              </w:tabs>
              <w:jc w:val="left"/>
              <w:rPr>
                <w:sz w:val="22"/>
                <w:szCs w:val="24"/>
              </w:rPr>
            </w:pPr>
            <w:r>
              <w:rPr>
                <w:sz w:val="22"/>
                <w:szCs w:val="24"/>
              </w:rPr>
              <w:t>Infosys</w:t>
            </w:r>
          </w:p>
        </w:tc>
        <w:tc>
          <w:tcPr>
            <w:tcW w:w="2374" w:type="dxa"/>
            <w:shd w:val="clear" w:color="auto" w:fill="auto"/>
          </w:tcPr>
          <w:p w14:paraId="74E46717" w14:textId="397E44B0" w:rsidR="00713EF9" w:rsidRPr="00EC5A23" w:rsidRDefault="00713EF9" w:rsidP="00713EF9">
            <w:pPr>
              <w:pStyle w:val="BodyText"/>
              <w:tabs>
                <w:tab w:val="center" w:pos="4680"/>
                <w:tab w:val="right" w:pos="9360"/>
              </w:tabs>
              <w:jc w:val="left"/>
              <w:rPr>
                <w:sz w:val="22"/>
                <w:szCs w:val="24"/>
              </w:rPr>
            </w:pPr>
            <w:r>
              <w:rPr>
                <w:sz w:val="22"/>
                <w:szCs w:val="24"/>
              </w:rPr>
              <w:t>Version-1 1</w:t>
            </w:r>
          </w:p>
        </w:tc>
      </w:tr>
      <w:tr w:rsidR="00713EF9" w:rsidRPr="00EC5A23" w14:paraId="0C674D99" w14:textId="77777777" w:rsidTr="005F79E6">
        <w:tc>
          <w:tcPr>
            <w:tcW w:w="1185" w:type="dxa"/>
            <w:shd w:val="clear" w:color="auto" w:fill="auto"/>
          </w:tcPr>
          <w:p w14:paraId="01BC19D7" w14:textId="299AF236" w:rsidR="00713EF9" w:rsidRDefault="00713EF9" w:rsidP="00713EF9">
            <w:pPr>
              <w:pStyle w:val="BodyText"/>
              <w:tabs>
                <w:tab w:val="center" w:pos="4680"/>
                <w:tab w:val="right" w:pos="9360"/>
              </w:tabs>
              <w:rPr>
                <w:sz w:val="22"/>
                <w:szCs w:val="24"/>
              </w:rPr>
            </w:pPr>
          </w:p>
        </w:tc>
        <w:tc>
          <w:tcPr>
            <w:tcW w:w="1642" w:type="dxa"/>
            <w:shd w:val="clear" w:color="auto" w:fill="auto"/>
          </w:tcPr>
          <w:p w14:paraId="2837F665" w14:textId="1667DD21" w:rsidR="00713EF9" w:rsidRDefault="00713EF9" w:rsidP="00713EF9">
            <w:pPr>
              <w:pStyle w:val="BodyText"/>
              <w:tabs>
                <w:tab w:val="center" w:pos="4680"/>
                <w:tab w:val="right" w:pos="9360"/>
              </w:tabs>
              <w:rPr>
                <w:sz w:val="22"/>
                <w:szCs w:val="24"/>
              </w:rPr>
            </w:pPr>
          </w:p>
        </w:tc>
        <w:tc>
          <w:tcPr>
            <w:tcW w:w="2045" w:type="dxa"/>
            <w:shd w:val="clear" w:color="auto" w:fill="auto"/>
          </w:tcPr>
          <w:p w14:paraId="05F43765" w14:textId="59D9DFB4" w:rsidR="00713EF9" w:rsidRDefault="00713EF9" w:rsidP="00713EF9">
            <w:pPr>
              <w:pStyle w:val="BodyText"/>
              <w:tabs>
                <w:tab w:val="center" w:pos="4680"/>
                <w:tab w:val="right" w:pos="9360"/>
              </w:tabs>
              <w:rPr>
                <w:sz w:val="22"/>
                <w:szCs w:val="24"/>
              </w:rPr>
            </w:pPr>
          </w:p>
        </w:tc>
        <w:tc>
          <w:tcPr>
            <w:tcW w:w="2104" w:type="dxa"/>
          </w:tcPr>
          <w:p w14:paraId="04FDD8BD" w14:textId="02719125" w:rsidR="00713EF9" w:rsidRDefault="00713EF9" w:rsidP="00713EF9">
            <w:pPr>
              <w:pStyle w:val="BodyText"/>
              <w:tabs>
                <w:tab w:val="center" w:pos="4680"/>
                <w:tab w:val="right" w:pos="9360"/>
              </w:tabs>
              <w:jc w:val="left"/>
              <w:rPr>
                <w:sz w:val="22"/>
                <w:szCs w:val="24"/>
              </w:rPr>
            </w:pPr>
          </w:p>
        </w:tc>
        <w:tc>
          <w:tcPr>
            <w:tcW w:w="2374" w:type="dxa"/>
            <w:shd w:val="clear" w:color="auto" w:fill="auto"/>
          </w:tcPr>
          <w:p w14:paraId="1970833C" w14:textId="0C751349" w:rsidR="00713EF9" w:rsidRDefault="00713EF9" w:rsidP="00713EF9">
            <w:pPr>
              <w:pStyle w:val="BodyText"/>
              <w:tabs>
                <w:tab w:val="center" w:pos="4680"/>
                <w:tab w:val="right" w:pos="9360"/>
              </w:tabs>
              <w:jc w:val="left"/>
              <w:rPr>
                <w:sz w:val="22"/>
                <w:szCs w:val="24"/>
              </w:rPr>
            </w:pPr>
          </w:p>
        </w:tc>
      </w:tr>
    </w:tbl>
    <w:p w14:paraId="20A6F14A" w14:textId="77777777" w:rsidR="007A7069" w:rsidRPr="00EC5A23" w:rsidRDefault="007A7069" w:rsidP="00EE2F45">
      <w:pPr>
        <w:rPr>
          <w:sz w:val="22"/>
        </w:rPr>
      </w:pPr>
    </w:p>
    <w:p w14:paraId="3F835E8D" w14:textId="77777777" w:rsidR="001F1ECF" w:rsidRDefault="001F1ECF" w:rsidP="00EE2F45"/>
    <w:p w14:paraId="2DCF29AE" w14:textId="77777777" w:rsidR="001F1ECF" w:rsidRPr="001F1ECF" w:rsidRDefault="001F1ECF" w:rsidP="001F1ECF"/>
    <w:p w14:paraId="7F7EC59C" w14:textId="77777777" w:rsidR="001F1ECF" w:rsidRPr="001F1ECF" w:rsidRDefault="001F1ECF" w:rsidP="001F1ECF"/>
    <w:p w14:paraId="3D6FE3DD" w14:textId="77777777" w:rsidR="001F1ECF" w:rsidRPr="001F1ECF" w:rsidRDefault="001F1ECF" w:rsidP="001F1ECF"/>
    <w:p w14:paraId="0885683C" w14:textId="77777777" w:rsidR="001F1ECF" w:rsidRPr="001F1ECF" w:rsidRDefault="001F1ECF" w:rsidP="001F1ECF"/>
    <w:p w14:paraId="00FC7C33" w14:textId="77777777" w:rsidR="001F1ECF" w:rsidRPr="001F1ECF" w:rsidRDefault="001F1ECF" w:rsidP="001F1ECF"/>
    <w:p w14:paraId="71355F0E" w14:textId="77777777" w:rsidR="001F1ECF" w:rsidRPr="001F1ECF" w:rsidRDefault="001F1ECF" w:rsidP="001F1ECF"/>
    <w:p w14:paraId="278C9493" w14:textId="77777777" w:rsidR="001F1ECF" w:rsidRPr="001F1ECF" w:rsidRDefault="001F1ECF" w:rsidP="001F1ECF"/>
    <w:p w14:paraId="572C8D6A" w14:textId="77777777" w:rsidR="001F1ECF" w:rsidRPr="001F1ECF" w:rsidRDefault="001F1ECF" w:rsidP="001F1ECF"/>
    <w:p w14:paraId="6339F652" w14:textId="77777777" w:rsidR="001F1ECF" w:rsidRPr="001F1ECF" w:rsidRDefault="001F1ECF" w:rsidP="001F1ECF"/>
    <w:p w14:paraId="41AB8753" w14:textId="77777777" w:rsidR="001F1ECF" w:rsidRPr="001F1ECF" w:rsidRDefault="001F1ECF" w:rsidP="001F1ECF"/>
    <w:p w14:paraId="6C734554" w14:textId="77777777" w:rsidR="001F1ECF" w:rsidRPr="001F1ECF" w:rsidRDefault="001F1ECF" w:rsidP="001F1ECF"/>
    <w:p w14:paraId="1D37A0FA" w14:textId="77777777" w:rsidR="001F1ECF" w:rsidRPr="001F1ECF" w:rsidRDefault="001F1ECF" w:rsidP="001F1ECF"/>
    <w:p w14:paraId="7A275B3A" w14:textId="77777777" w:rsidR="001F1ECF" w:rsidRPr="001F1ECF" w:rsidRDefault="001F1ECF" w:rsidP="001F1ECF"/>
    <w:p w14:paraId="52E3BA0E" w14:textId="77777777" w:rsidR="001F1ECF" w:rsidRPr="001F1ECF" w:rsidRDefault="001F1ECF" w:rsidP="001F1ECF"/>
    <w:p w14:paraId="056579D7" w14:textId="77777777" w:rsidR="001F1ECF" w:rsidRPr="001F1ECF" w:rsidRDefault="00B54E02" w:rsidP="00B54E02">
      <w:pPr>
        <w:tabs>
          <w:tab w:val="left" w:pos="8034"/>
        </w:tabs>
      </w:pPr>
      <w:r>
        <w:tab/>
      </w:r>
    </w:p>
    <w:p w14:paraId="20FFDCE9" w14:textId="77777777" w:rsidR="001F1ECF" w:rsidRPr="001F1ECF" w:rsidRDefault="001F1ECF" w:rsidP="001F1ECF"/>
    <w:p w14:paraId="12CAAC24" w14:textId="77777777" w:rsidR="001F1ECF" w:rsidRPr="001F1ECF" w:rsidRDefault="001F1ECF" w:rsidP="001F1ECF"/>
    <w:p w14:paraId="043A9E39" w14:textId="77777777" w:rsidR="001F1ECF" w:rsidRDefault="001F1ECF" w:rsidP="00EE2F45"/>
    <w:p w14:paraId="57D4AC93" w14:textId="77777777" w:rsidR="001F1ECF" w:rsidRPr="001F1ECF" w:rsidRDefault="001F1ECF" w:rsidP="001F1ECF"/>
    <w:p w14:paraId="14ED6244" w14:textId="77777777" w:rsidR="001F1ECF" w:rsidRDefault="001F1ECF" w:rsidP="001F1ECF">
      <w:pPr>
        <w:tabs>
          <w:tab w:val="left" w:pos="3819"/>
        </w:tabs>
      </w:pPr>
    </w:p>
    <w:p w14:paraId="71DF7C87" w14:textId="77777777" w:rsidR="007A7069" w:rsidRDefault="007A7069" w:rsidP="00EE2F45">
      <w:pPr>
        <w:rPr>
          <w:b/>
          <w:sz w:val="28"/>
          <w:szCs w:val="32"/>
        </w:rPr>
      </w:pPr>
      <w:r w:rsidRPr="001F1ECF">
        <w:br w:type="page"/>
      </w:r>
      <w:r w:rsidRPr="00B301CA">
        <w:rPr>
          <w:b/>
          <w:sz w:val="28"/>
          <w:szCs w:val="32"/>
        </w:rPr>
        <w:lastRenderedPageBreak/>
        <w:t>Table of Contents</w:t>
      </w:r>
    </w:p>
    <w:p w14:paraId="25B93F3B" w14:textId="77777777" w:rsidR="001F1ECF" w:rsidRPr="00B301CA" w:rsidRDefault="001F1ECF" w:rsidP="00EE2F45">
      <w:pPr>
        <w:rPr>
          <w:b/>
          <w:sz w:val="28"/>
          <w:szCs w:val="32"/>
        </w:rPr>
      </w:pPr>
    </w:p>
    <w:p w14:paraId="286A8E19" w14:textId="4BB3143C" w:rsidR="00FE2AFF" w:rsidRDefault="00AC44BB">
      <w:pPr>
        <w:pStyle w:val="TOC1"/>
        <w:tabs>
          <w:tab w:val="right" w:leader="dot" w:pos="9350"/>
        </w:tabs>
        <w:rPr>
          <w:rFonts w:asciiTheme="minorHAnsi" w:eastAsiaTheme="minorEastAsia" w:hAnsiTheme="minorHAnsi" w:cstheme="minorBidi"/>
          <w:noProof/>
          <w:sz w:val="22"/>
          <w:szCs w:val="22"/>
        </w:rPr>
      </w:pPr>
      <w:r w:rsidRPr="001F1ECF">
        <w:rPr>
          <w:sz w:val="20"/>
        </w:rPr>
        <w:fldChar w:fldCharType="begin"/>
      </w:r>
      <w:r w:rsidRPr="001F1ECF">
        <w:rPr>
          <w:sz w:val="20"/>
        </w:rPr>
        <w:instrText xml:space="preserve"> TOC \o "2-3" \h \z \t "Heading 1,1" </w:instrText>
      </w:r>
      <w:r w:rsidRPr="001F1ECF">
        <w:rPr>
          <w:sz w:val="20"/>
        </w:rPr>
        <w:fldChar w:fldCharType="separate"/>
      </w:r>
      <w:hyperlink w:anchor="_Toc4676518" w:history="1">
        <w:r w:rsidR="00FE2AFF" w:rsidRPr="006C4836">
          <w:rPr>
            <w:rStyle w:val="Hyperlink"/>
            <w:noProof/>
          </w:rPr>
          <w:t>1.0   Introduction</w:t>
        </w:r>
        <w:r w:rsidR="00FE2AFF">
          <w:rPr>
            <w:noProof/>
            <w:webHidden/>
          </w:rPr>
          <w:tab/>
        </w:r>
        <w:r w:rsidR="00FE2AFF">
          <w:rPr>
            <w:noProof/>
            <w:webHidden/>
          </w:rPr>
          <w:fldChar w:fldCharType="begin"/>
        </w:r>
        <w:r w:rsidR="00FE2AFF">
          <w:rPr>
            <w:noProof/>
            <w:webHidden/>
          </w:rPr>
          <w:instrText xml:space="preserve"> PAGEREF _Toc4676518 \h </w:instrText>
        </w:r>
        <w:r w:rsidR="00FE2AFF">
          <w:rPr>
            <w:noProof/>
            <w:webHidden/>
          </w:rPr>
        </w:r>
        <w:r w:rsidR="00FE2AFF">
          <w:rPr>
            <w:noProof/>
            <w:webHidden/>
          </w:rPr>
          <w:fldChar w:fldCharType="separate"/>
        </w:r>
        <w:r w:rsidR="00FE2AFF">
          <w:rPr>
            <w:noProof/>
            <w:webHidden/>
          </w:rPr>
          <w:t>4</w:t>
        </w:r>
        <w:r w:rsidR="00FE2AFF">
          <w:rPr>
            <w:noProof/>
            <w:webHidden/>
          </w:rPr>
          <w:fldChar w:fldCharType="end"/>
        </w:r>
      </w:hyperlink>
    </w:p>
    <w:p w14:paraId="1ADA233C" w14:textId="66BC0AD2" w:rsidR="00FE2AFF" w:rsidRDefault="00FE2AFF">
      <w:pPr>
        <w:pStyle w:val="TOC1"/>
        <w:tabs>
          <w:tab w:val="left" w:pos="720"/>
          <w:tab w:val="right" w:leader="dot" w:pos="9350"/>
        </w:tabs>
        <w:rPr>
          <w:rFonts w:asciiTheme="minorHAnsi" w:eastAsiaTheme="minorEastAsia" w:hAnsiTheme="minorHAnsi" w:cstheme="minorBidi"/>
          <w:noProof/>
          <w:sz w:val="22"/>
          <w:szCs w:val="22"/>
        </w:rPr>
      </w:pPr>
      <w:hyperlink w:anchor="_Toc4676519" w:history="1">
        <w:r w:rsidRPr="006C4836">
          <w:rPr>
            <w:rStyle w:val="Hyperlink"/>
            <w:noProof/>
          </w:rPr>
          <w:t>2.0</w:t>
        </w:r>
        <w:r>
          <w:rPr>
            <w:rFonts w:asciiTheme="minorHAnsi" w:eastAsiaTheme="minorEastAsia" w:hAnsiTheme="minorHAnsi" w:cstheme="minorBidi"/>
            <w:noProof/>
            <w:sz w:val="22"/>
            <w:szCs w:val="22"/>
          </w:rPr>
          <w:tab/>
        </w:r>
        <w:r w:rsidRPr="006C4836">
          <w:rPr>
            <w:rStyle w:val="Hyperlink"/>
            <w:noProof/>
          </w:rPr>
          <w:t>Population Forecast</w:t>
        </w:r>
        <w:r>
          <w:rPr>
            <w:noProof/>
            <w:webHidden/>
          </w:rPr>
          <w:tab/>
        </w:r>
        <w:r>
          <w:rPr>
            <w:noProof/>
            <w:webHidden/>
          </w:rPr>
          <w:fldChar w:fldCharType="begin"/>
        </w:r>
        <w:r>
          <w:rPr>
            <w:noProof/>
            <w:webHidden/>
          </w:rPr>
          <w:instrText xml:space="preserve"> PAGEREF _Toc4676519 \h </w:instrText>
        </w:r>
        <w:r>
          <w:rPr>
            <w:noProof/>
            <w:webHidden/>
          </w:rPr>
        </w:r>
        <w:r>
          <w:rPr>
            <w:noProof/>
            <w:webHidden/>
          </w:rPr>
          <w:fldChar w:fldCharType="separate"/>
        </w:r>
        <w:r>
          <w:rPr>
            <w:noProof/>
            <w:webHidden/>
          </w:rPr>
          <w:t>4</w:t>
        </w:r>
        <w:r>
          <w:rPr>
            <w:noProof/>
            <w:webHidden/>
          </w:rPr>
          <w:fldChar w:fldCharType="end"/>
        </w:r>
      </w:hyperlink>
    </w:p>
    <w:p w14:paraId="3D867995" w14:textId="3173431A"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0" w:history="1">
        <w:r w:rsidRPr="006C4836">
          <w:rPr>
            <w:rStyle w:val="Hyperlink"/>
            <w:noProof/>
          </w:rPr>
          <w:t>2.1</w:t>
        </w:r>
        <w:r>
          <w:rPr>
            <w:rFonts w:asciiTheme="minorHAnsi" w:eastAsiaTheme="minorEastAsia" w:hAnsiTheme="minorHAnsi" w:cstheme="minorBidi"/>
            <w:noProof/>
            <w:sz w:val="22"/>
            <w:szCs w:val="22"/>
          </w:rPr>
          <w:tab/>
        </w:r>
        <w:r w:rsidRPr="006C4836">
          <w:rPr>
            <w:rStyle w:val="Hyperlink"/>
            <w:noProof/>
          </w:rPr>
          <w:t>Overview</w:t>
        </w:r>
        <w:r>
          <w:rPr>
            <w:noProof/>
            <w:webHidden/>
          </w:rPr>
          <w:tab/>
        </w:r>
        <w:r>
          <w:rPr>
            <w:noProof/>
            <w:webHidden/>
          </w:rPr>
          <w:fldChar w:fldCharType="begin"/>
        </w:r>
        <w:r>
          <w:rPr>
            <w:noProof/>
            <w:webHidden/>
          </w:rPr>
          <w:instrText xml:space="preserve"> PAGEREF _Toc4676520 \h </w:instrText>
        </w:r>
        <w:r>
          <w:rPr>
            <w:noProof/>
            <w:webHidden/>
          </w:rPr>
        </w:r>
        <w:r>
          <w:rPr>
            <w:noProof/>
            <w:webHidden/>
          </w:rPr>
          <w:fldChar w:fldCharType="separate"/>
        </w:r>
        <w:r>
          <w:rPr>
            <w:noProof/>
            <w:webHidden/>
          </w:rPr>
          <w:t>4</w:t>
        </w:r>
        <w:r>
          <w:rPr>
            <w:noProof/>
            <w:webHidden/>
          </w:rPr>
          <w:fldChar w:fldCharType="end"/>
        </w:r>
      </w:hyperlink>
    </w:p>
    <w:p w14:paraId="6AF3193A" w14:textId="291B9A7F"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1" w:history="1">
        <w:r w:rsidRPr="006C4836">
          <w:rPr>
            <w:rStyle w:val="Hyperlink"/>
            <w:noProof/>
          </w:rPr>
          <w:t>2.2</w:t>
        </w:r>
        <w:r>
          <w:rPr>
            <w:rFonts w:asciiTheme="minorHAnsi" w:eastAsiaTheme="minorEastAsia" w:hAnsiTheme="minorHAnsi" w:cstheme="minorBidi"/>
            <w:noProof/>
            <w:sz w:val="22"/>
            <w:szCs w:val="22"/>
          </w:rPr>
          <w:tab/>
        </w:r>
        <w:r w:rsidRPr="006C4836">
          <w:rPr>
            <w:rStyle w:val="Hyperlink"/>
            <w:noProof/>
          </w:rPr>
          <w:t>Approach</w:t>
        </w:r>
        <w:r>
          <w:rPr>
            <w:noProof/>
            <w:webHidden/>
          </w:rPr>
          <w:tab/>
        </w:r>
        <w:r>
          <w:rPr>
            <w:noProof/>
            <w:webHidden/>
          </w:rPr>
          <w:fldChar w:fldCharType="begin"/>
        </w:r>
        <w:r>
          <w:rPr>
            <w:noProof/>
            <w:webHidden/>
          </w:rPr>
          <w:instrText xml:space="preserve"> PAGEREF _Toc4676521 \h </w:instrText>
        </w:r>
        <w:r>
          <w:rPr>
            <w:noProof/>
            <w:webHidden/>
          </w:rPr>
        </w:r>
        <w:r>
          <w:rPr>
            <w:noProof/>
            <w:webHidden/>
          </w:rPr>
          <w:fldChar w:fldCharType="separate"/>
        </w:r>
        <w:r>
          <w:rPr>
            <w:noProof/>
            <w:webHidden/>
          </w:rPr>
          <w:t>4</w:t>
        </w:r>
        <w:r>
          <w:rPr>
            <w:noProof/>
            <w:webHidden/>
          </w:rPr>
          <w:fldChar w:fldCharType="end"/>
        </w:r>
      </w:hyperlink>
    </w:p>
    <w:p w14:paraId="0B1BA695" w14:textId="31974413"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2" w:history="1">
        <w:r w:rsidRPr="006C4836">
          <w:rPr>
            <w:rStyle w:val="Hyperlink"/>
            <w:noProof/>
          </w:rPr>
          <w:t>2.3</w:t>
        </w:r>
        <w:r>
          <w:rPr>
            <w:rFonts w:asciiTheme="minorHAnsi" w:eastAsiaTheme="minorEastAsia" w:hAnsiTheme="minorHAnsi" w:cstheme="minorBidi"/>
            <w:noProof/>
            <w:sz w:val="22"/>
            <w:szCs w:val="22"/>
          </w:rPr>
          <w:tab/>
        </w:r>
        <w:r w:rsidRPr="006C4836">
          <w:rPr>
            <w:rStyle w:val="Hyperlink"/>
            <w:noProof/>
          </w:rPr>
          <w:t>Assumptions/Limitations</w:t>
        </w:r>
        <w:r>
          <w:rPr>
            <w:noProof/>
            <w:webHidden/>
          </w:rPr>
          <w:tab/>
        </w:r>
        <w:r>
          <w:rPr>
            <w:noProof/>
            <w:webHidden/>
          </w:rPr>
          <w:fldChar w:fldCharType="begin"/>
        </w:r>
        <w:r>
          <w:rPr>
            <w:noProof/>
            <w:webHidden/>
          </w:rPr>
          <w:instrText xml:space="preserve"> PAGEREF _Toc4676522 \h </w:instrText>
        </w:r>
        <w:r>
          <w:rPr>
            <w:noProof/>
            <w:webHidden/>
          </w:rPr>
        </w:r>
        <w:r>
          <w:rPr>
            <w:noProof/>
            <w:webHidden/>
          </w:rPr>
          <w:fldChar w:fldCharType="separate"/>
        </w:r>
        <w:r>
          <w:rPr>
            <w:noProof/>
            <w:webHidden/>
          </w:rPr>
          <w:t>4</w:t>
        </w:r>
        <w:r>
          <w:rPr>
            <w:noProof/>
            <w:webHidden/>
          </w:rPr>
          <w:fldChar w:fldCharType="end"/>
        </w:r>
      </w:hyperlink>
    </w:p>
    <w:p w14:paraId="3ED253CF" w14:textId="218564FE"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3" w:history="1">
        <w:r w:rsidRPr="006C4836">
          <w:rPr>
            <w:rStyle w:val="Hyperlink"/>
            <w:noProof/>
          </w:rPr>
          <w:t>2.4</w:t>
        </w:r>
        <w:r>
          <w:rPr>
            <w:rFonts w:asciiTheme="minorHAnsi" w:eastAsiaTheme="minorEastAsia" w:hAnsiTheme="minorHAnsi" w:cstheme="minorBidi"/>
            <w:noProof/>
            <w:sz w:val="22"/>
            <w:szCs w:val="22"/>
          </w:rPr>
          <w:tab/>
        </w:r>
        <w:r w:rsidRPr="006C4836">
          <w:rPr>
            <w:rStyle w:val="Hyperlink"/>
            <w:noProof/>
          </w:rPr>
          <w:t>Results Obtained</w:t>
        </w:r>
        <w:r>
          <w:rPr>
            <w:noProof/>
            <w:webHidden/>
          </w:rPr>
          <w:tab/>
        </w:r>
        <w:r>
          <w:rPr>
            <w:noProof/>
            <w:webHidden/>
          </w:rPr>
          <w:fldChar w:fldCharType="begin"/>
        </w:r>
        <w:r>
          <w:rPr>
            <w:noProof/>
            <w:webHidden/>
          </w:rPr>
          <w:instrText xml:space="preserve"> PAGEREF _Toc4676523 \h </w:instrText>
        </w:r>
        <w:r>
          <w:rPr>
            <w:noProof/>
            <w:webHidden/>
          </w:rPr>
        </w:r>
        <w:r>
          <w:rPr>
            <w:noProof/>
            <w:webHidden/>
          </w:rPr>
          <w:fldChar w:fldCharType="separate"/>
        </w:r>
        <w:r>
          <w:rPr>
            <w:noProof/>
            <w:webHidden/>
          </w:rPr>
          <w:t>5</w:t>
        </w:r>
        <w:r>
          <w:rPr>
            <w:noProof/>
            <w:webHidden/>
          </w:rPr>
          <w:fldChar w:fldCharType="end"/>
        </w:r>
      </w:hyperlink>
    </w:p>
    <w:p w14:paraId="25E5F016" w14:textId="2D828B03" w:rsidR="00FE2AFF" w:rsidRDefault="00FE2AFF">
      <w:pPr>
        <w:pStyle w:val="TOC1"/>
        <w:tabs>
          <w:tab w:val="left" w:pos="720"/>
          <w:tab w:val="right" w:leader="dot" w:pos="9350"/>
        </w:tabs>
        <w:rPr>
          <w:rFonts w:asciiTheme="minorHAnsi" w:eastAsiaTheme="minorEastAsia" w:hAnsiTheme="minorHAnsi" w:cstheme="minorBidi"/>
          <w:noProof/>
          <w:sz w:val="22"/>
          <w:szCs w:val="22"/>
        </w:rPr>
      </w:pPr>
      <w:hyperlink w:anchor="_Toc4676524" w:history="1">
        <w:r w:rsidRPr="006C4836">
          <w:rPr>
            <w:rStyle w:val="Hyperlink"/>
            <w:noProof/>
          </w:rPr>
          <w:t>3.0</w:t>
        </w:r>
        <w:r>
          <w:rPr>
            <w:rFonts w:asciiTheme="minorHAnsi" w:eastAsiaTheme="minorEastAsia" w:hAnsiTheme="minorHAnsi" w:cstheme="minorBidi"/>
            <w:noProof/>
            <w:sz w:val="22"/>
            <w:szCs w:val="22"/>
          </w:rPr>
          <w:tab/>
        </w:r>
        <w:r w:rsidRPr="006C4836">
          <w:rPr>
            <w:rStyle w:val="Hyperlink"/>
            <w:noProof/>
          </w:rPr>
          <w:t>TA Weight Calculation using Health Data</w:t>
        </w:r>
        <w:r>
          <w:rPr>
            <w:noProof/>
            <w:webHidden/>
          </w:rPr>
          <w:tab/>
        </w:r>
        <w:r>
          <w:rPr>
            <w:noProof/>
            <w:webHidden/>
          </w:rPr>
          <w:fldChar w:fldCharType="begin"/>
        </w:r>
        <w:r>
          <w:rPr>
            <w:noProof/>
            <w:webHidden/>
          </w:rPr>
          <w:instrText xml:space="preserve"> PAGEREF _Toc4676524 \h </w:instrText>
        </w:r>
        <w:r>
          <w:rPr>
            <w:noProof/>
            <w:webHidden/>
          </w:rPr>
        </w:r>
        <w:r>
          <w:rPr>
            <w:noProof/>
            <w:webHidden/>
          </w:rPr>
          <w:fldChar w:fldCharType="separate"/>
        </w:r>
        <w:r>
          <w:rPr>
            <w:noProof/>
            <w:webHidden/>
          </w:rPr>
          <w:t>5</w:t>
        </w:r>
        <w:r>
          <w:rPr>
            <w:noProof/>
            <w:webHidden/>
          </w:rPr>
          <w:fldChar w:fldCharType="end"/>
        </w:r>
      </w:hyperlink>
    </w:p>
    <w:p w14:paraId="01384534" w14:textId="59EA7C12"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5" w:history="1">
        <w:r w:rsidRPr="006C4836">
          <w:rPr>
            <w:rStyle w:val="Hyperlink"/>
            <w:noProof/>
          </w:rPr>
          <w:t>3.1</w:t>
        </w:r>
        <w:r>
          <w:rPr>
            <w:rFonts w:asciiTheme="minorHAnsi" w:eastAsiaTheme="minorEastAsia" w:hAnsiTheme="minorHAnsi" w:cstheme="minorBidi"/>
            <w:noProof/>
            <w:sz w:val="22"/>
            <w:szCs w:val="22"/>
          </w:rPr>
          <w:tab/>
        </w:r>
        <w:r w:rsidRPr="006C4836">
          <w:rPr>
            <w:rStyle w:val="Hyperlink"/>
            <w:noProof/>
          </w:rPr>
          <w:t>Overview</w:t>
        </w:r>
        <w:r>
          <w:rPr>
            <w:noProof/>
            <w:webHidden/>
          </w:rPr>
          <w:tab/>
        </w:r>
        <w:r>
          <w:rPr>
            <w:noProof/>
            <w:webHidden/>
          </w:rPr>
          <w:fldChar w:fldCharType="begin"/>
        </w:r>
        <w:r>
          <w:rPr>
            <w:noProof/>
            <w:webHidden/>
          </w:rPr>
          <w:instrText xml:space="preserve"> PAGEREF _Toc4676525 \h </w:instrText>
        </w:r>
        <w:r>
          <w:rPr>
            <w:noProof/>
            <w:webHidden/>
          </w:rPr>
        </w:r>
        <w:r>
          <w:rPr>
            <w:noProof/>
            <w:webHidden/>
          </w:rPr>
          <w:fldChar w:fldCharType="separate"/>
        </w:r>
        <w:r>
          <w:rPr>
            <w:noProof/>
            <w:webHidden/>
          </w:rPr>
          <w:t>5</w:t>
        </w:r>
        <w:r>
          <w:rPr>
            <w:noProof/>
            <w:webHidden/>
          </w:rPr>
          <w:fldChar w:fldCharType="end"/>
        </w:r>
      </w:hyperlink>
    </w:p>
    <w:p w14:paraId="66C37AC2" w14:textId="71065C69"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6" w:history="1">
        <w:r w:rsidRPr="006C4836">
          <w:rPr>
            <w:rStyle w:val="Hyperlink"/>
            <w:noProof/>
          </w:rPr>
          <w:t>3.2</w:t>
        </w:r>
        <w:r>
          <w:rPr>
            <w:rFonts w:asciiTheme="minorHAnsi" w:eastAsiaTheme="minorEastAsia" w:hAnsiTheme="minorHAnsi" w:cstheme="minorBidi"/>
            <w:noProof/>
            <w:sz w:val="22"/>
            <w:szCs w:val="22"/>
          </w:rPr>
          <w:tab/>
        </w:r>
        <w:r w:rsidRPr="006C4836">
          <w:rPr>
            <w:rStyle w:val="Hyperlink"/>
            <w:noProof/>
          </w:rPr>
          <w:t>Approach</w:t>
        </w:r>
        <w:r>
          <w:rPr>
            <w:noProof/>
            <w:webHidden/>
          </w:rPr>
          <w:tab/>
        </w:r>
        <w:r>
          <w:rPr>
            <w:noProof/>
            <w:webHidden/>
          </w:rPr>
          <w:fldChar w:fldCharType="begin"/>
        </w:r>
        <w:r>
          <w:rPr>
            <w:noProof/>
            <w:webHidden/>
          </w:rPr>
          <w:instrText xml:space="preserve"> PAGEREF _Toc4676526 \h </w:instrText>
        </w:r>
        <w:r>
          <w:rPr>
            <w:noProof/>
            <w:webHidden/>
          </w:rPr>
        </w:r>
        <w:r>
          <w:rPr>
            <w:noProof/>
            <w:webHidden/>
          </w:rPr>
          <w:fldChar w:fldCharType="separate"/>
        </w:r>
        <w:r>
          <w:rPr>
            <w:noProof/>
            <w:webHidden/>
          </w:rPr>
          <w:t>5</w:t>
        </w:r>
        <w:r>
          <w:rPr>
            <w:noProof/>
            <w:webHidden/>
          </w:rPr>
          <w:fldChar w:fldCharType="end"/>
        </w:r>
      </w:hyperlink>
    </w:p>
    <w:p w14:paraId="74495E62" w14:textId="15A795EB"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7" w:history="1">
        <w:r w:rsidRPr="006C4836">
          <w:rPr>
            <w:rStyle w:val="Hyperlink"/>
            <w:noProof/>
          </w:rPr>
          <w:t>3.3</w:t>
        </w:r>
        <w:r>
          <w:rPr>
            <w:rFonts w:asciiTheme="minorHAnsi" w:eastAsiaTheme="minorEastAsia" w:hAnsiTheme="minorHAnsi" w:cstheme="minorBidi"/>
            <w:noProof/>
            <w:sz w:val="22"/>
            <w:szCs w:val="22"/>
          </w:rPr>
          <w:tab/>
        </w:r>
        <w:r w:rsidRPr="006C4836">
          <w:rPr>
            <w:rStyle w:val="Hyperlink"/>
            <w:noProof/>
          </w:rPr>
          <w:t>Assumptions/Limitations</w:t>
        </w:r>
        <w:r>
          <w:rPr>
            <w:noProof/>
            <w:webHidden/>
          </w:rPr>
          <w:tab/>
        </w:r>
        <w:r>
          <w:rPr>
            <w:noProof/>
            <w:webHidden/>
          </w:rPr>
          <w:fldChar w:fldCharType="begin"/>
        </w:r>
        <w:r>
          <w:rPr>
            <w:noProof/>
            <w:webHidden/>
          </w:rPr>
          <w:instrText xml:space="preserve"> PAGEREF _Toc4676527 \h </w:instrText>
        </w:r>
        <w:r>
          <w:rPr>
            <w:noProof/>
            <w:webHidden/>
          </w:rPr>
        </w:r>
        <w:r>
          <w:rPr>
            <w:noProof/>
            <w:webHidden/>
          </w:rPr>
          <w:fldChar w:fldCharType="separate"/>
        </w:r>
        <w:r>
          <w:rPr>
            <w:noProof/>
            <w:webHidden/>
          </w:rPr>
          <w:t>6</w:t>
        </w:r>
        <w:r>
          <w:rPr>
            <w:noProof/>
            <w:webHidden/>
          </w:rPr>
          <w:fldChar w:fldCharType="end"/>
        </w:r>
      </w:hyperlink>
    </w:p>
    <w:p w14:paraId="3DB6CF36" w14:textId="5B4C8B70"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28" w:history="1">
        <w:r w:rsidRPr="006C4836">
          <w:rPr>
            <w:rStyle w:val="Hyperlink"/>
            <w:noProof/>
          </w:rPr>
          <w:t>3.4</w:t>
        </w:r>
        <w:r>
          <w:rPr>
            <w:rFonts w:asciiTheme="minorHAnsi" w:eastAsiaTheme="minorEastAsia" w:hAnsiTheme="minorHAnsi" w:cstheme="minorBidi"/>
            <w:noProof/>
            <w:sz w:val="22"/>
            <w:szCs w:val="22"/>
          </w:rPr>
          <w:tab/>
        </w:r>
        <w:r w:rsidRPr="006C4836">
          <w:rPr>
            <w:rStyle w:val="Hyperlink"/>
            <w:noProof/>
          </w:rPr>
          <w:t>Results Obtained</w:t>
        </w:r>
        <w:r>
          <w:rPr>
            <w:noProof/>
            <w:webHidden/>
          </w:rPr>
          <w:tab/>
        </w:r>
        <w:r>
          <w:rPr>
            <w:noProof/>
            <w:webHidden/>
          </w:rPr>
          <w:fldChar w:fldCharType="begin"/>
        </w:r>
        <w:r>
          <w:rPr>
            <w:noProof/>
            <w:webHidden/>
          </w:rPr>
          <w:instrText xml:space="preserve"> PAGEREF _Toc4676528 \h </w:instrText>
        </w:r>
        <w:r>
          <w:rPr>
            <w:noProof/>
            <w:webHidden/>
          </w:rPr>
        </w:r>
        <w:r>
          <w:rPr>
            <w:noProof/>
            <w:webHidden/>
          </w:rPr>
          <w:fldChar w:fldCharType="separate"/>
        </w:r>
        <w:r>
          <w:rPr>
            <w:noProof/>
            <w:webHidden/>
          </w:rPr>
          <w:t>6</w:t>
        </w:r>
        <w:r>
          <w:rPr>
            <w:noProof/>
            <w:webHidden/>
          </w:rPr>
          <w:fldChar w:fldCharType="end"/>
        </w:r>
      </w:hyperlink>
    </w:p>
    <w:p w14:paraId="29381CF7" w14:textId="137E0C9C" w:rsidR="00FE2AFF" w:rsidRDefault="00FE2AFF">
      <w:pPr>
        <w:pStyle w:val="TOC1"/>
        <w:tabs>
          <w:tab w:val="left" w:pos="720"/>
          <w:tab w:val="right" w:leader="dot" w:pos="9350"/>
        </w:tabs>
        <w:rPr>
          <w:rFonts w:asciiTheme="minorHAnsi" w:eastAsiaTheme="minorEastAsia" w:hAnsiTheme="minorHAnsi" w:cstheme="minorBidi"/>
          <w:noProof/>
          <w:sz w:val="22"/>
          <w:szCs w:val="22"/>
        </w:rPr>
      </w:pPr>
      <w:hyperlink w:anchor="_Toc4676529" w:history="1">
        <w:r w:rsidRPr="006C4836">
          <w:rPr>
            <w:rStyle w:val="Hyperlink"/>
            <w:noProof/>
          </w:rPr>
          <w:t>4.0</w:t>
        </w:r>
        <w:r>
          <w:rPr>
            <w:rFonts w:asciiTheme="minorHAnsi" w:eastAsiaTheme="minorEastAsia" w:hAnsiTheme="minorHAnsi" w:cstheme="minorBidi"/>
            <w:noProof/>
            <w:sz w:val="22"/>
            <w:szCs w:val="22"/>
          </w:rPr>
          <w:tab/>
        </w:r>
        <w:r w:rsidRPr="006C4836">
          <w:rPr>
            <w:rStyle w:val="Hyperlink"/>
            <w:noProof/>
          </w:rPr>
          <w:t>Model Approach</w:t>
        </w:r>
        <w:r>
          <w:rPr>
            <w:noProof/>
            <w:webHidden/>
          </w:rPr>
          <w:tab/>
        </w:r>
        <w:r>
          <w:rPr>
            <w:noProof/>
            <w:webHidden/>
          </w:rPr>
          <w:fldChar w:fldCharType="begin"/>
        </w:r>
        <w:r>
          <w:rPr>
            <w:noProof/>
            <w:webHidden/>
          </w:rPr>
          <w:instrText xml:space="preserve"> PAGEREF _Toc4676529 \h </w:instrText>
        </w:r>
        <w:r>
          <w:rPr>
            <w:noProof/>
            <w:webHidden/>
          </w:rPr>
        </w:r>
        <w:r>
          <w:rPr>
            <w:noProof/>
            <w:webHidden/>
          </w:rPr>
          <w:fldChar w:fldCharType="separate"/>
        </w:r>
        <w:r>
          <w:rPr>
            <w:noProof/>
            <w:webHidden/>
          </w:rPr>
          <w:t>6</w:t>
        </w:r>
        <w:r>
          <w:rPr>
            <w:noProof/>
            <w:webHidden/>
          </w:rPr>
          <w:fldChar w:fldCharType="end"/>
        </w:r>
      </w:hyperlink>
    </w:p>
    <w:p w14:paraId="68BBFB1B" w14:textId="66CD6985"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30" w:history="1">
        <w:r w:rsidRPr="006C4836">
          <w:rPr>
            <w:rStyle w:val="Hyperlink"/>
            <w:noProof/>
          </w:rPr>
          <w:t>4.1</w:t>
        </w:r>
        <w:r>
          <w:rPr>
            <w:rFonts w:asciiTheme="minorHAnsi" w:eastAsiaTheme="minorEastAsia" w:hAnsiTheme="minorHAnsi" w:cstheme="minorBidi"/>
            <w:noProof/>
            <w:sz w:val="22"/>
            <w:szCs w:val="22"/>
          </w:rPr>
          <w:tab/>
        </w:r>
        <w:r w:rsidRPr="006C4836">
          <w:rPr>
            <w:rStyle w:val="Hyperlink"/>
            <w:noProof/>
          </w:rPr>
          <w:t>Problem Statement</w:t>
        </w:r>
        <w:r>
          <w:rPr>
            <w:noProof/>
            <w:webHidden/>
          </w:rPr>
          <w:tab/>
        </w:r>
        <w:r>
          <w:rPr>
            <w:noProof/>
            <w:webHidden/>
          </w:rPr>
          <w:fldChar w:fldCharType="begin"/>
        </w:r>
        <w:r>
          <w:rPr>
            <w:noProof/>
            <w:webHidden/>
          </w:rPr>
          <w:instrText xml:space="preserve"> PAGEREF _Toc4676530 \h </w:instrText>
        </w:r>
        <w:r>
          <w:rPr>
            <w:noProof/>
            <w:webHidden/>
          </w:rPr>
        </w:r>
        <w:r>
          <w:rPr>
            <w:noProof/>
            <w:webHidden/>
          </w:rPr>
          <w:fldChar w:fldCharType="separate"/>
        </w:r>
        <w:r>
          <w:rPr>
            <w:noProof/>
            <w:webHidden/>
          </w:rPr>
          <w:t>6</w:t>
        </w:r>
        <w:r>
          <w:rPr>
            <w:noProof/>
            <w:webHidden/>
          </w:rPr>
          <w:fldChar w:fldCharType="end"/>
        </w:r>
      </w:hyperlink>
    </w:p>
    <w:p w14:paraId="0E9D30AD" w14:textId="00E9D035"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31" w:history="1">
        <w:r w:rsidRPr="006C4836">
          <w:rPr>
            <w:rStyle w:val="Hyperlink"/>
            <w:noProof/>
          </w:rPr>
          <w:t>4.2</w:t>
        </w:r>
        <w:r>
          <w:rPr>
            <w:rFonts w:asciiTheme="minorHAnsi" w:eastAsiaTheme="minorEastAsia" w:hAnsiTheme="minorHAnsi" w:cstheme="minorBidi"/>
            <w:noProof/>
            <w:sz w:val="22"/>
            <w:szCs w:val="22"/>
          </w:rPr>
          <w:tab/>
        </w:r>
        <w:r w:rsidRPr="006C4836">
          <w:rPr>
            <w:rStyle w:val="Hyperlink"/>
            <w:noProof/>
          </w:rPr>
          <w:t>Assumptions</w:t>
        </w:r>
        <w:r>
          <w:rPr>
            <w:noProof/>
            <w:webHidden/>
          </w:rPr>
          <w:tab/>
        </w:r>
        <w:r>
          <w:rPr>
            <w:noProof/>
            <w:webHidden/>
          </w:rPr>
          <w:fldChar w:fldCharType="begin"/>
        </w:r>
        <w:r>
          <w:rPr>
            <w:noProof/>
            <w:webHidden/>
          </w:rPr>
          <w:instrText xml:space="preserve"> PAGEREF _Toc4676531 \h </w:instrText>
        </w:r>
        <w:r>
          <w:rPr>
            <w:noProof/>
            <w:webHidden/>
          </w:rPr>
        </w:r>
        <w:r>
          <w:rPr>
            <w:noProof/>
            <w:webHidden/>
          </w:rPr>
          <w:fldChar w:fldCharType="separate"/>
        </w:r>
        <w:r>
          <w:rPr>
            <w:noProof/>
            <w:webHidden/>
          </w:rPr>
          <w:t>7</w:t>
        </w:r>
        <w:r>
          <w:rPr>
            <w:noProof/>
            <w:webHidden/>
          </w:rPr>
          <w:fldChar w:fldCharType="end"/>
        </w:r>
      </w:hyperlink>
    </w:p>
    <w:p w14:paraId="3F61059C" w14:textId="7DD18C72"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32" w:history="1">
        <w:r w:rsidRPr="006C4836">
          <w:rPr>
            <w:rStyle w:val="Hyperlink"/>
            <w:noProof/>
          </w:rPr>
          <w:t>4.3</w:t>
        </w:r>
        <w:r>
          <w:rPr>
            <w:rFonts w:asciiTheme="minorHAnsi" w:eastAsiaTheme="minorEastAsia" w:hAnsiTheme="minorHAnsi" w:cstheme="minorBidi"/>
            <w:noProof/>
            <w:sz w:val="22"/>
            <w:szCs w:val="22"/>
          </w:rPr>
          <w:tab/>
        </w:r>
        <w:r w:rsidRPr="006C4836">
          <w:rPr>
            <w:rStyle w:val="Hyperlink"/>
            <w:noProof/>
          </w:rPr>
          <w:t>Optimization Approach</w:t>
        </w:r>
        <w:r>
          <w:rPr>
            <w:noProof/>
            <w:webHidden/>
          </w:rPr>
          <w:tab/>
        </w:r>
        <w:r>
          <w:rPr>
            <w:noProof/>
            <w:webHidden/>
          </w:rPr>
          <w:fldChar w:fldCharType="begin"/>
        </w:r>
        <w:r>
          <w:rPr>
            <w:noProof/>
            <w:webHidden/>
          </w:rPr>
          <w:instrText xml:space="preserve"> PAGEREF _Toc4676532 \h </w:instrText>
        </w:r>
        <w:r>
          <w:rPr>
            <w:noProof/>
            <w:webHidden/>
          </w:rPr>
        </w:r>
        <w:r>
          <w:rPr>
            <w:noProof/>
            <w:webHidden/>
          </w:rPr>
          <w:fldChar w:fldCharType="separate"/>
        </w:r>
        <w:r>
          <w:rPr>
            <w:noProof/>
            <w:webHidden/>
          </w:rPr>
          <w:t>7</w:t>
        </w:r>
        <w:r>
          <w:rPr>
            <w:noProof/>
            <w:webHidden/>
          </w:rPr>
          <w:fldChar w:fldCharType="end"/>
        </w:r>
      </w:hyperlink>
    </w:p>
    <w:p w14:paraId="08210452" w14:textId="09A3ABEE"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33" w:history="1">
        <w:r w:rsidRPr="006C4836">
          <w:rPr>
            <w:rStyle w:val="Hyperlink"/>
            <w:noProof/>
          </w:rPr>
          <w:t>4.4</w:t>
        </w:r>
        <w:r>
          <w:rPr>
            <w:rFonts w:asciiTheme="minorHAnsi" w:eastAsiaTheme="minorEastAsia" w:hAnsiTheme="minorHAnsi" w:cstheme="minorBidi"/>
            <w:noProof/>
            <w:sz w:val="22"/>
            <w:szCs w:val="22"/>
          </w:rPr>
          <w:tab/>
        </w:r>
        <w:r w:rsidRPr="006C4836">
          <w:rPr>
            <w:rStyle w:val="Hyperlink"/>
            <w:noProof/>
          </w:rPr>
          <w:t>Datasets used</w:t>
        </w:r>
        <w:r>
          <w:rPr>
            <w:noProof/>
            <w:webHidden/>
          </w:rPr>
          <w:tab/>
        </w:r>
        <w:r>
          <w:rPr>
            <w:noProof/>
            <w:webHidden/>
          </w:rPr>
          <w:fldChar w:fldCharType="begin"/>
        </w:r>
        <w:r>
          <w:rPr>
            <w:noProof/>
            <w:webHidden/>
          </w:rPr>
          <w:instrText xml:space="preserve"> PAGEREF _Toc4676533 \h </w:instrText>
        </w:r>
        <w:r>
          <w:rPr>
            <w:noProof/>
            <w:webHidden/>
          </w:rPr>
        </w:r>
        <w:r>
          <w:rPr>
            <w:noProof/>
            <w:webHidden/>
          </w:rPr>
          <w:fldChar w:fldCharType="separate"/>
        </w:r>
        <w:r>
          <w:rPr>
            <w:noProof/>
            <w:webHidden/>
          </w:rPr>
          <w:t>9</w:t>
        </w:r>
        <w:r>
          <w:rPr>
            <w:noProof/>
            <w:webHidden/>
          </w:rPr>
          <w:fldChar w:fldCharType="end"/>
        </w:r>
      </w:hyperlink>
    </w:p>
    <w:p w14:paraId="75AF7EAD" w14:textId="44968623" w:rsidR="00FE2AFF" w:rsidRDefault="00FE2AFF">
      <w:pPr>
        <w:pStyle w:val="TOC2"/>
        <w:tabs>
          <w:tab w:val="left" w:pos="960"/>
          <w:tab w:val="right" w:leader="dot" w:pos="9350"/>
        </w:tabs>
        <w:rPr>
          <w:rFonts w:asciiTheme="minorHAnsi" w:eastAsiaTheme="minorEastAsia" w:hAnsiTheme="minorHAnsi" w:cstheme="minorBidi"/>
          <w:noProof/>
          <w:sz w:val="22"/>
          <w:szCs w:val="22"/>
        </w:rPr>
      </w:pPr>
      <w:hyperlink w:anchor="_Toc4676534" w:history="1">
        <w:r w:rsidRPr="006C4836">
          <w:rPr>
            <w:rStyle w:val="Hyperlink"/>
            <w:noProof/>
          </w:rPr>
          <w:t>4.5</w:t>
        </w:r>
        <w:r>
          <w:rPr>
            <w:rFonts w:asciiTheme="minorHAnsi" w:eastAsiaTheme="minorEastAsia" w:hAnsiTheme="minorHAnsi" w:cstheme="minorBidi"/>
            <w:noProof/>
            <w:sz w:val="22"/>
            <w:szCs w:val="22"/>
          </w:rPr>
          <w:tab/>
        </w:r>
        <w:r w:rsidRPr="006C4836">
          <w:rPr>
            <w:rStyle w:val="Hyperlink"/>
            <w:noProof/>
          </w:rPr>
          <w:t>Mathematical Formulation</w:t>
        </w:r>
        <w:r>
          <w:rPr>
            <w:noProof/>
            <w:webHidden/>
          </w:rPr>
          <w:tab/>
        </w:r>
        <w:r>
          <w:rPr>
            <w:noProof/>
            <w:webHidden/>
          </w:rPr>
          <w:fldChar w:fldCharType="begin"/>
        </w:r>
        <w:r>
          <w:rPr>
            <w:noProof/>
            <w:webHidden/>
          </w:rPr>
          <w:instrText xml:space="preserve"> PAGEREF _Toc4676534 \h </w:instrText>
        </w:r>
        <w:r>
          <w:rPr>
            <w:noProof/>
            <w:webHidden/>
          </w:rPr>
        </w:r>
        <w:r>
          <w:rPr>
            <w:noProof/>
            <w:webHidden/>
          </w:rPr>
          <w:fldChar w:fldCharType="separate"/>
        </w:r>
        <w:r>
          <w:rPr>
            <w:noProof/>
            <w:webHidden/>
          </w:rPr>
          <w:t>10</w:t>
        </w:r>
        <w:r>
          <w:rPr>
            <w:noProof/>
            <w:webHidden/>
          </w:rPr>
          <w:fldChar w:fldCharType="end"/>
        </w:r>
      </w:hyperlink>
    </w:p>
    <w:p w14:paraId="689B9839" w14:textId="04E2BEBC" w:rsidR="00FE2AFF" w:rsidRDefault="00FE2AFF">
      <w:pPr>
        <w:pStyle w:val="TOC1"/>
        <w:tabs>
          <w:tab w:val="left" w:pos="720"/>
          <w:tab w:val="right" w:leader="dot" w:pos="9350"/>
        </w:tabs>
        <w:rPr>
          <w:rFonts w:asciiTheme="minorHAnsi" w:eastAsiaTheme="minorEastAsia" w:hAnsiTheme="minorHAnsi" w:cstheme="minorBidi"/>
          <w:noProof/>
          <w:sz w:val="22"/>
          <w:szCs w:val="22"/>
        </w:rPr>
      </w:pPr>
      <w:hyperlink w:anchor="_Toc4676535" w:history="1">
        <w:r w:rsidRPr="006C4836">
          <w:rPr>
            <w:rStyle w:val="Hyperlink"/>
            <w:noProof/>
          </w:rPr>
          <w:t>5.0</w:t>
        </w:r>
        <w:r>
          <w:rPr>
            <w:rFonts w:asciiTheme="minorHAnsi" w:eastAsiaTheme="minorEastAsia" w:hAnsiTheme="minorHAnsi" w:cstheme="minorBidi"/>
            <w:noProof/>
            <w:sz w:val="22"/>
            <w:szCs w:val="22"/>
          </w:rPr>
          <w:tab/>
        </w:r>
        <w:r w:rsidRPr="006C4836">
          <w:rPr>
            <w:rStyle w:val="Hyperlink"/>
            <w:noProof/>
          </w:rPr>
          <w:t>Reference</w:t>
        </w:r>
        <w:r>
          <w:rPr>
            <w:noProof/>
            <w:webHidden/>
          </w:rPr>
          <w:tab/>
        </w:r>
        <w:r>
          <w:rPr>
            <w:noProof/>
            <w:webHidden/>
          </w:rPr>
          <w:fldChar w:fldCharType="begin"/>
        </w:r>
        <w:r>
          <w:rPr>
            <w:noProof/>
            <w:webHidden/>
          </w:rPr>
          <w:instrText xml:space="preserve"> PAGEREF _Toc4676535 \h </w:instrText>
        </w:r>
        <w:r>
          <w:rPr>
            <w:noProof/>
            <w:webHidden/>
          </w:rPr>
        </w:r>
        <w:r>
          <w:rPr>
            <w:noProof/>
            <w:webHidden/>
          </w:rPr>
          <w:fldChar w:fldCharType="separate"/>
        </w:r>
        <w:r>
          <w:rPr>
            <w:noProof/>
            <w:webHidden/>
          </w:rPr>
          <w:t>11</w:t>
        </w:r>
        <w:r>
          <w:rPr>
            <w:noProof/>
            <w:webHidden/>
          </w:rPr>
          <w:fldChar w:fldCharType="end"/>
        </w:r>
      </w:hyperlink>
    </w:p>
    <w:p w14:paraId="286C87F1" w14:textId="6B6F505A" w:rsidR="007A7069" w:rsidRPr="00DC6F8B" w:rsidRDefault="00AC44BB" w:rsidP="00EE2F45">
      <w:r w:rsidRPr="001F1ECF">
        <w:rPr>
          <w:sz w:val="20"/>
        </w:rPr>
        <w:fldChar w:fldCharType="end"/>
      </w:r>
    </w:p>
    <w:p w14:paraId="7AFABE8D" w14:textId="77777777" w:rsidR="00F26B63" w:rsidRDefault="008964AC" w:rsidP="00F26B63">
      <w:pPr>
        <w:pStyle w:val="Heading1"/>
        <w:numPr>
          <w:ilvl w:val="0"/>
          <w:numId w:val="1"/>
        </w:numPr>
      </w:pPr>
      <w:r w:rsidRPr="00DC6F8B">
        <w:br w:type="page"/>
      </w:r>
      <w:bookmarkStart w:id="0" w:name="_GoBack"/>
      <w:bookmarkEnd w:id="0"/>
    </w:p>
    <w:p w14:paraId="4D1FF220" w14:textId="1B67E239" w:rsidR="008070C6" w:rsidRPr="00DC6F8B" w:rsidRDefault="008070C6" w:rsidP="008070C6">
      <w:pPr>
        <w:pStyle w:val="Heading1"/>
        <w:numPr>
          <w:ilvl w:val="0"/>
          <w:numId w:val="0"/>
        </w:numPr>
      </w:pPr>
      <w:bookmarkStart w:id="1" w:name="_Toc534401764"/>
      <w:bookmarkStart w:id="2" w:name="_Toc4676518"/>
      <w:r>
        <w:lastRenderedPageBreak/>
        <w:t xml:space="preserve">1.0 </w:t>
      </w:r>
      <w:r w:rsidR="00BA3951">
        <w:t xml:space="preserve">  </w:t>
      </w:r>
      <w:r>
        <w:t>Introduction</w:t>
      </w:r>
      <w:bookmarkEnd w:id="1"/>
      <w:bookmarkEnd w:id="2"/>
    </w:p>
    <w:p w14:paraId="5D989083" w14:textId="77777777" w:rsidR="008070C6" w:rsidRPr="00DC6F8B" w:rsidRDefault="008070C6" w:rsidP="008070C6"/>
    <w:p w14:paraId="40ECD818" w14:textId="388F417D" w:rsidR="008070C6" w:rsidRPr="00B253F6" w:rsidRDefault="00AB21B8" w:rsidP="008070C6">
      <w:pPr>
        <w:rPr>
          <w:rFonts w:cstheme="minorHAnsi"/>
          <w:sz w:val="22"/>
        </w:rPr>
      </w:pPr>
      <w:r>
        <w:rPr>
          <w:rFonts w:cstheme="minorHAnsi"/>
          <w:sz w:val="22"/>
        </w:rPr>
        <w:t>The</w:t>
      </w:r>
      <w:r w:rsidR="008070C6" w:rsidRPr="00B253F6">
        <w:rPr>
          <w:rFonts w:cstheme="minorHAnsi"/>
          <w:sz w:val="22"/>
        </w:rPr>
        <w:t xml:space="preserve"> purpose of this document is to formulate an optimization problem for the allocation of 900 h</w:t>
      </w:r>
      <w:r w:rsidR="000F5CF5" w:rsidRPr="00B253F6">
        <w:rPr>
          <w:rFonts w:cstheme="minorHAnsi"/>
          <w:sz w:val="22"/>
        </w:rPr>
        <w:t>ealth posts within the next four</w:t>
      </w:r>
      <w:r w:rsidR="008070C6" w:rsidRPr="00B253F6">
        <w:rPr>
          <w:rFonts w:cstheme="minorHAnsi"/>
          <w:sz w:val="22"/>
        </w:rPr>
        <w:t xml:space="preserve"> years across all districts in Malawi. </w:t>
      </w:r>
    </w:p>
    <w:p w14:paraId="592AD6C7" w14:textId="77777777" w:rsidR="008070C6" w:rsidRPr="00B253F6" w:rsidRDefault="008070C6" w:rsidP="008070C6">
      <w:pPr>
        <w:rPr>
          <w:rFonts w:cstheme="minorHAnsi"/>
          <w:sz w:val="22"/>
        </w:rPr>
      </w:pPr>
    </w:p>
    <w:p w14:paraId="5B7E63C3" w14:textId="120946D5" w:rsidR="008070C6" w:rsidRPr="00972432" w:rsidRDefault="008070C6" w:rsidP="008070C6">
      <w:pPr>
        <w:rPr>
          <w:rFonts w:cstheme="minorHAnsi"/>
          <w:sz w:val="22"/>
        </w:rPr>
      </w:pPr>
      <w:r w:rsidRPr="00B253F6">
        <w:rPr>
          <w:rFonts w:cstheme="minorHAnsi"/>
          <w:sz w:val="22"/>
        </w:rPr>
        <w:t xml:space="preserve">This document will cover the </w:t>
      </w:r>
      <w:r w:rsidR="000F5CF5" w:rsidRPr="00B253F6">
        <w:rPr>
          <w:rFonts w:cstheme="minorHAnsi"/>
          <w:sz w:val="22"/>
        </w:rPr>
        <w:t xml:space="preserve">population forecast, TA level weight calculation and approach adopted for optimization of health posts including </w:t>
      </w:r>
      <w:r w:rsidRPr="00B253F6">
        <w:rPr>
          <w:rFonts w:cstheme="minorHAnsi"/>
          <w:sz w:val="22"/>
        </w:rPr>
        <w:t>the constraints / limitations involved as a part of optimization of 900 health posts.</w:t>
      </w:r>
    </w:p>
    <w:p w14:paraId="1AC61705" w14:textId="0202D371" w:rsidR="008070C6" w:rsidRDefault="008070C6" w:rsidP="008070C6">
      <w:pPr>
        <w:rPr>
          <w:rFonts w:cstheme="minorHAnsi"/>
          <w:sz w:val="22"/>
        </w:rPr>
      </w:pPr>
    </w:p>
    <w:p w14:paraId="41764063" w14:textId="5D882AA1" w:rsidR="00931B54" w:rsidRDefault="00931B54" w:rsidP="008070C6">
      <w:pPr>
        <w:rPr>
          <w:rFonts w:cstheme="minorHAnsi"/>
          <w:sz w:val="22"/>
        </w:rPr>
      </w:pPr>
    </w:p>
    <w:p w14:paraId="4BD85461" w14:textId="77777777" w:rsidR="00931B54" w:rsidRPr="001D4DE5" w:rsidRDefault="00931B54" w:rsidP="008070C6">
      <w:pPr>
        <w:rPr>
          <w:rFonts w:cstheme="minorHAnsi"/>
          <w:sz w:val="22"/>
        </w:rPr>
      </w:pPr>
    </w:p>
    <w:p w14:paraId="3C6DD2DD" w14:textId="77777777" w:rsidR="008070C6" w:rsidRDefault="008070C6" w:rsidP="008070C6">
      <w:pPr>
        <w:rPr>
          <w:rFonts w:cstheme="minorHAnsi"/>
          <w:sz w:val="22"/>
        </w:rPr>
      </w:pPr>
    </w:p>
    <w:p w14:paraId="26140036" w14:textId="40E00355" w:rsidR="000F5CF5" w:rsidRDefault="00E54B5C" w:rsidP="00295BA9">
      <w:pPr>
        <w:pStyle w:val="Heading1"/>
        <w:numPr>
          <w:ilvl w:val="0"/>
          <w:numId w:val="1"/>
        </w:numPr>
      </w:pPr>
      <w:r>
        <w:t xml:space="preserve">   </w:t>
      </w:r>
      <w:bookmarkStart w:id="3" w:name="_Toc4676519"/>
      <w:r w:rsidR="000F5CF5">
        <w:t>Population Forecast</w:t>
      </w:r>
      <w:bookmarkEnd w:id="3"/>
    </w:p>
    <w:p w14:paraId="03990875" w14:textId="77777777" w:rsidR="00D076AB" w:rsidRDefault="00D076AB" w:rsidP="00D076AB">
      <w:pPr>
        <w:pStyle w:val="Heading2"/>
        <w:numPr>
          <w:ilvl w:val="0"/>
          <w:numId w:val="0"/>
        </w:numPr>
        <w:ind w:left="720"/>
      </w:pPr>
    </w:p>
    <w:p w14:paraId="2E435074" w14:textId="1EDC025D" w:rsidR="00D076AB" w:rsidRDefault="00D076AB" w:rsidP="00D076AB">
      <w:pPr>
        <w:pStyle w:val="Heading2"/>
        <w:numPr>
          <w:ilvl w:val="1"/>
          <w:numId w:val="1"/>
        </w:numPr>
      </w:pPr>
      <w:bookmarkStart w:id="4" w:name="_Toc4676520"/>
      <w:r>
        <w:t>Overview</w:t>
      </w:r>
      <w:bookmarkEnd w:id="4"/>
    </w:p>
    <w:p w14:paraId="07558411" w14:textId="77777777" w:rsidR="00AB21B8" w:rsidRDefault="00AB21B8" w:rsidP="00347C89">
      <w:pPr>
        <w:spacing w:line="276" w:lineRule="auto"/>
        <w:jc w:val="left"/>
        <w:rPr>
          <w:rFonts w:cstheme="minorHAnsi"/>
          <w:sz w:val="22"/>
        </w:rPr>
      </w:pPr>
    </w:p>
    <w:p w14:paraId="334EB5BE" w14:textId="7E7ED65D" w:rsidR="00FA5897" w:rsidRDefault="00347C89" w:rsidP="007975C3">
      <w:pPr>
        <w:rPr>
          <w:rFonts w:cstheme="minorHAnsi"/>
          <w:sz w:val="22"/>
        </w:rPr>
      </w:pPr>
      <w:r w:rsidRPr="007975C3">
        <w:rPr>
          <w:sz w:val="22"/>
          <w:szCs w:val="22"/>
        </w:rPr>
        <w:t xml:space="preserve">We </w:t>
      </w:r>
      <w:r w:rsidR="00AB21B8" w:rsidRPr="007975C3">
        <w:rPr>
          <w:sz w:val="22"/>
          <w:szCs w:val="22"/>
        </w:rPr>
        <w:t>are using W</w:t>
      </w:r>
      <w:r w:rsidRPr="007975C3">
        <w:rPr>
          <w:sz w:val="22"/>
          <w:szCs w:val="22"/>
        </w:rPr>
        <w:t xml:space="preserve">orldpop estimates for </w:t>
      </w:r>
      <w:r w:rsidR="000735F1">
        <w:rPr>
          <w:sz w:val="22"/>
          <w:szCs w:val="22"/>
        </w:rPr>
        <w:t xml:space="preserve">the years </w:t>
      </w:r>
      <w:r w:rsidRPr="007975C3">
        <w:rPr>
          <w:sz w:val="22"/>
          <w:szCs w:val="22"/>
        </w:rPr>
        <w:t>2015 and</w:t>
      </w:r>
      <w:r w:rsidR="007F4466">
        <w:rPr>
          <w:sz w:val="22"/>
          <w:szCs w:val="22"/>
        </w:rPr>
        <w:t xml:space="preserve"> 2020</w:t>
      </w:r>
      <w:r w:rsidRPr="007975C3">
        <w:rPr>
          <w:sz w:val="22"/>
          <w:szCs w:val="22"/>
        </w:rPr>
        <w:t xml:space="preserve">. Using these estimates, we are </w:t>
      </w:r>
      <w:r w:rsidR="00FA5897" w:rsidRPr="007975C3">
        <w:rPr>
          <w:sz w:val="22"/>
          <w:szCs w:val="22"/>
        </w:rPr>
        <w:t>forecasting population for the next five years and adjusting it using long-term population movement</w:t>
      </w:r>
      <w:r w:rsidR="00FA5897">
        <w:rPr>
          <w:rFonts w:cstheme="minorHAnsi"/>
          <w:sz w:val="22"/>
        </w:rPr>
        <w:t>.</w:t>
      </w:r>
    </w:p>
    <w:p w14:paraId="418D718A" w14:textId="56D289A1" w:rsidR="00D076AB" w:rsidRDefault="00D076AB" w:rsidP="00D076AB"/>
    <w:p w14:paraId="65F6CF36" w14:textId="77777777" w:rsidR="00F22E5E" w:rsidRPr="00D076AB" w:rsidRDefault="00F22E5E" w:rsidP="00D076AB"/>
    <w:p w14:paraId="7C372497" w14:textId="788E4DF2" w:rsidR="00D076AB" w:rsidRDefault="00D076AB" w:rsidP="00D076AB">
      <w:pPr>
        <w:pStyle w:val="Heading2"/>
        <w:numPr>
          <w:ilvl w:val="1"/>
          <w:numId w:val="1"/>
        </w:numPr>
      </w:pPr>
      <w:bookmarkStart w:id="5" w:name="_Toc4676521"/>
      <w:r>
        <w:t>Approach</w:t>
      </w:r>
      <w:bookmarkEnd w:id="5"/>
    </w:p>
    <w:p w14:paraId="28BDBED3" w14:textId="2D676388" w:rsidR="00AB21B8" w:rsidRDefault="00AB21B8" w:rsidP="00AB21B8">
      <w:pPr>
        <w:pStyle w:val="ListParagraph"/>
        <w:spacing w:line="276" w:lineRule="auto"/>
        <w:jc w:val="left"/>
        <w:rPr>
          <w:sz w:val="22"/>
          <w:szCs w:val="22"/>
        </w:rPr>
      </w:pPr>
    </w:p>
    <w:p w14:paraId="72621A36" w14:textId="366DD9B1" w:rsidR="00F22E5E" w:rsidRDefault="00F22E5E" w:rsidP="00F22E5E">
      <w:pPr>
        <w:rPr>
          <w:sz w:val="22"/>
          <w:szCs w:val="22"/>
        </w:rPr>
      </w:pPr>
      <w:r>
        <w:rPr>
          <w:sz w:val="22"/>
          <w:szCs w:val="22"/>
        </w:rPr>
        <w:t>Following approach is adopted to forecast population for 2019-23.</w:t>
      </w:r>
    </w:p>
    <w:p w14:paraId="40C1496A" w14:textId="5C0E396C" w:rsidR="00347C89" w:rsidRPr="00347C89" w:rsidRDefault="00347C89" w:rsidP="007975C3">
      <w:pPr>
        <w:pStyle w:val="ListParagraph"/>
        <w:numPr>
          <w:ilvl w:val="0"/>
          <w:numId w:val="28"/>
        </w:numPr>
        <w:spacing w:line="276" w:lineRule="auto"/>
        <w:rPr>
          <w:sz w:val="22"/>
          <w:szCs w:val="22"/>
        </w:rPr>
      </w:pPr>
      <w:r w:rsidRPr="00347C89">
        <w:rPr>
          <w:sz w:val="22"/>
          <w:szCs w:val="22"/>
        </w:rPr>
        <w:t>We have Worldpop population estimates for 2015 and 2020. Using these estimates, we calculate the population growth rate at national level per year as follows:</w:t>
      </w:r>
    </w:p>
    <w:p w14:paraId="7FFA9271" w14:textId="77777777" w:rsidR="00347C89" w:rsidRPr="007975C3" w:rsidRDefault="00347C89" w:rsidP="007975C3">
      <w:pPr>
        <w:pStyle w:val="ListParagraph"/>
        <w:spacing w:line="276" w:lineRule="auto"/>
        <w:rPr>
          <w:sz w:val="22"/>
          <w:szCs w:val="22"/>
        </w:rPr>
      </w:pPr>
    </w:p>
    <w:p w14:paraId="31941F9E" w14:textId="77777777" w:rsidR="00B253F6" w:rsidRDefault="00B253F6" w:rsidP="00B253F6">
      <w:pPr>
        <w:spacing w:line="276" w:lineRule="auto"/>
        <w:jc w:val="center"/>
        <w:rPr>
          <w:b/>
          <w:i/>
          <w:sz w:val="20"/>
          <w:szCs w:val="20"/>
        </w:rPr>
      </w:pPr>
      <w:r w:rsidRPr="00B253F6">
        <w:rPr>
          <w:b/>
          <w:i/>
          <w:sz w:val="20"/>
          <w:szCs w:val="20"/>
        </w:rPr>
        <w:t xml:space="preserve">Population Growth Rate = </w:t>
      </w:r>
      <w:proofErr w:type="gramStart"/>
      <w:r w:rsidRPr="00B253F6">
        <w:rPr>
          <w:b/>
          <w:i/>
          <w:sz w:val="20"/>
          <w:szCs w:val="20"/>
        </w:rPr>
        <w:t>ln(</w:t>
      </w:r>
      <w:proofErr w:type="gramEnd"/>
      <w:r w:rsidRPr="00B253F6">
        <w:rPr>
          <w:b/>
          <w:i/>
          <w:sz w:val="20"/>
          <w:szCs w:val="20"/>
        </w:rPr>
        <w:t xml:space="preserve">(2020 Worldpop population) / (2015 Worldpop population)) / t </w:t>
      </w:r>
    </w:p>
    <w:p w14:paraId="6B4917ED" w14:textId="7A91BE1A" w:rsidR="00347C89" w:rsidRPr="00B253F6" w:rsidRDefault="001900CE" w:rsidP="001900CE">
      <w:pPr>
        <w:spacing w:line="276" w:lineRule="auto"/>
        <w:ind w:firstLine="360"/>
        <w:rPr>
          <w:b/>
          <w:i/>
          <w:sz w:val="20"/>
          <w:szCs w:val="20"/>
        </w:rPr>
      </w:pPr>
      <w:r>
        <w:rPr>
          <w:sz w:val="22"/>
          <w:szCs w:val="22"/>
        </w:rPr>
        <w:t xml:space="preserve">  </w:t>
      </w:r>
      <w:r w:rsidR="00347C89" w:rsidRPr="00962E70">
        <w:rPr>
          <w:sz w:val="22"/>
          <w:szCs w:val="22"/>
        </w:rPr>
        <w:t xml:space="preserve">where </w:t>
      </w:r>
      <w:proofErr w:type="spellStart"/>
      <w:r w:rsidR="00347C89" w:rsidRPr="00962E70">
        <w:rPr>
          <w:sz w:val="22"/>
          <w:szCs w:val="22"/>
        </w:rPr>
        <w:t>t</w:t>
      </w:r>
      <w:proofErr w:type="spellEnd"/>
      <w:r w:rsidR="00347C89" w:rsidRPr="00962E70">
        <w:rPr>
          <w:sz w:val="22"/>
          <w:szCs w:val="22"/>
        </w:rPr>
        <w:t xml:space="preserve"> is time period, in our case t= 5</w:t>
      </w:r>
    </w:p>
    <w:p w14:paraId="5D8FB0BC" w14:textId="77777777" w:rsidR="001900CE" w:rsidRDefault="001900CE" w:rsidP="001900CE">
      <w:pPr>
        <w:pStyle w:val="ListParagraph"/>
        <w:spacing w:line="276" w:lineRule="auto"/>
        <w:rPr>
          <w:sz w:val="22"/>
          <w:szCs w:val="22"/>
        </w:rPr>
      </w:pPr>
    </w:p>
    <w:p w14:paraId="51B1EE4B" w14:textId="30699541" w:rsidR="00347C89" w:rsidRDefault="00347C89" w:rsidP="00347C89">
      <w:pPr>
        <w:pStyle w:val="ListParagraph"/>
        <w:numPr>
          <w:ilvl w:val="0"/>
          <w:numId w:val="28"/>
        </w:numPr>
        <w:spacing w:line="276" w:lineRule="auto"/>
        <w:rPr>
          <w:sz w:val="22"/>
          <w:szCs w:val="22"/>
        </w:rPr>
      </w:pPr>
      <w:r w:rsidRPr="00347C89">
        <w:rPr>
          <w:sz w:val="22"/>
          <w:szCs w:val="22"/>
        </w:rPr>
        <w:t xml:space="preserve">This growth rate is used to project population for next year.  </w:t>
      </w:r>
    </w:p>
    <w:p w14:paraId="309862A7" w14:textId="77777777" w:rsidR="001900CE" w:rsidRDefault="001900CE" w:rsidP="001900CE">
      <w:pPr>
        <w:pStyle w:val="ListParagraph"/>
        <w:spacing w:line="276" w:lineRule="auto"/>
        <w:rPr>
          <w:sz w:val="22"/>
          <w:szCs w:val="22"/>
        </w:rPr>
      </w:pPr>
    </w:p>
    <w:p w14:paraId="39E6464C" w14:textId="46867DE4" w:rsidR="00347C89" w:rsidRPr="00347C89" w:rsidRDefault="00347C89" w:rsidP="00347C89">
      <w:pPr>
        <w:pStyle w:val="ListParagraph"/>
        <w:numPr>
          <w:ilvl w:val="0"/>
          <w:numId w:val="28"/>
        </w:numPr>
        <w:spacing w:line="276" w:lineRule="auto"/>
        <w:rPr>
          <w:sz w:val="22"/>
          <w:szCs w:val="22"/>
        </w:rPr>
      </w:pPr>
      <w:r>
        <w:rPr>
          <w:sz w:val="22"/>
          <w:szCs w:val="22"/>
        </w:rPr>
        <w:t xml:space="preserve">This population count is </w:t>
      </w:r>
      <w:r w:rsidRPr="00347C89">
        <w:rPr>
          <w:sz w:val="22"/>
          <w:szCs w:val="22"/>
        </w:rPr>
        <w:t>adjusted according to the long term population movement (computed in phase 1) using:</w:t>
      </w:r>
    </w:p>
    <w:p w14:paraId="52239D36" w14:textId="77777777" w:rsidR="00347C89" w:rsidRPr="007C7F8D" w:rsidRDefault="00347C89" w:rsidP="00347C89">
      <w:pPr>
        <w:pStyle w:val="ListParagraph"/>
        <w:autoSpaceDE w:val="0"/>
        <w:autoSpaceDN w:val="0"/>
        <w:spacing w:before="40" w:after="40"/>
        <w:ind w:firstLine="720"/>
        <w:rPr>
          <w:rFonts w:cs="Arial"/>
          <w:sz w:val="22"/>
          <w:szCs w:val="22"/>
        </w:rPr>
      </w:pPr>
      <w:r w:rsidRPr="007C7F8D">
        <w:rPr>
          <w:rFonts w:cs="Arial"/>
          <w:sz w:val="22"/>
          <w:szCs w:val="22"/>
        </w:rPr>
        <w:t>Estimated Populatio</w:t>
      </w:r>
      <w:r>
        <w:rPr>
          <w:rFonts w:cs="Arial"/>
          <w:sz w:val="22"/>
          <w:szCs w:val="22"/>
        </w:rPr>
        <w:t xml:space="preserve">n count (1 + % change in </w:t>
      </w:r>
      <w:r w:rsidRPr="007C7F8D">
        <w:rPr>
          <w:rFonts w:cs="Arial"/>
          <w:color w:val="000000"/>
          <w:sz w:val="22"/>
          <w:szCs w:val="22"/>
        </w:rPr>
        <w:t>Netflow</w:t>
      </w:r>
      <w:r>
        <w:rPr>
          <w:rFonts w:cs="Arial"/>
          <w:sz w:val="22"/>
          <w:szCs w:val="22"/>
        </w:rPr>
        <w:t> at District</w:t>
      </w:r>
      <w:r w:rsidRPr="007C7F8D">
        <w:rPr>
          <w:rFonts w:cs="Arial"/>
          <w:sz w:val="22"/>
          <w:szCs w:val="22"/>
        </w:rPr>
        <w:t xml:space="preserve"> level</w:t>
      </w:r>
      <w:r>
        <w:rPr>
          <w:rFonts w:cs="Arial"/>
          <w:sz w:val="22"/>
          <w:szCs w:val="22"/>
        </w:rPr>
        <w:t xml:space="preserve"> </w:t>
      </w:r>
      <w:r w:rsidRPr="007C7F8D">
        <w:rPr>
          <w:rFonts w:cs="Arial"/>
          <w:b/>
          <w:sz w:val="22"/>
          <w:szCs w:val="22"/>
        </w:rPr>
        <w:t>*</w:t>
      </w:r>
      <w:r w:rsidRPr="007C7F8D">
        <w:rPr>
          <w:rFonts w:cs="Arial"/>
          <w:sz w:val="22"/>
          <w:szCs w:val="22"/>
        </w:rPr>
        <w:t>)</w:t>
      </w:r>
      <w:r w:rsidRPr="007C7F8D">
        <w:rPr>
          <w:rFonts w:cs="Arial"/>
          <w:color w:val="000000"/>
          <w:sz w:val="22"/>
          <w:szCs w:val="22"/>
        </w:rPr>
        <w:t xml:space="preserve"> </w:t>
      </w:r>
    </w:p>
    <w:p w14:paraId="417D0AA9" w14:textId="2A6BEEC3" w:rsidR="00D076AB" w:rsidRDefault="00D076AB" w:rsidP="001F093B">
      <w:pPr>
        <w:pStyle w:val="Heading2"/>
        <w:numPr>
          <w:ilvl w:val="0"/>
          <w:numId w:val="0"/>
        </w:numPr>
      </w:pPr>
    </w:p>
    <w:p w14:paraId="09B38071" w14:textId="77777777" w:rsidR="00F22E5E" w:rsidRPr="00F22E5E" w:rsidRDefault="00F22E5E" w:rsidP="00F22E5E"/>
    <w:p w14:paraId="16C2CAD9" w14:textId="5F61F964" w:rsidR="00D076AB" w:rsidRDefault="00D076AB" w:rsidP="00D076AB">
      <w:pPr>
        <w:pStyle w:val="Heading2"/>
        <w:numPr>
          <w:ilvl w:val="1"/>
          <w:numId w:val="1"/>
        </w:numPr>
      </w:pPr>
      <w:bookmarkStart w:id="6" w:name="_Toc4676522"/>
      <w:r>
        <w:t>Assumptions/Limitations</w:t>
      </w:r>
      <w:bookmarkEnd w:id="6"/>
    </w:p>
    <w:p w14:paraId="3146F66C" w14:textId="77777777" w:rsidR="00AB21B8" w:rsidRDefault="00AB21B8" w:rsidP="00AB21B8">
      <w:pPr>
        <w:pStyle w:val="ListParagraph"/>
        <w:rPr>
          <w:sz w:val="22"/>
          <w:szCs w:val="22"/>
        </w:rPr>
      </w:pPr>
    </w:p>
    <w:p w14:paraId="141FA40F" w14:textId="02E327E5" w:rsidR="001F093B" w:rsidRDefault="00243C6E" w:rsidP="001F093B">
      <w:pPr>
        <w:pStyle w:val="ListParagraph"/>
        <w:numPr>
          <w:ilvl w:val="0"/>
          <w:numId w:val="29"/>
        </w:numPr>
        <w:rPr>
          <w:sz w:val="22"/>
          <w:szCs w:val="22"/>
        </w:rPr>
      </w:pPr>
      <w:r>
        <w:rPr>
          <w:sz w:val="22"/>
          <w:szCs w:val="22"/>
        </w:rPr>
        <w:t xml:space="preserve">Population growth </w:t>
      </w:r>
      <w:r w:rsidR="001F093B" w:rsidRPr="001F093B">
        <w:rPr>
          <w:sz w:val="22"/>
          <w:szCs w:val="22"/>
        </w:rPr>
        <w:t xml:space="preserve">rate </w:t>
      </w:r>
      <w:r>
        <w:rPr>
          <w:sz w:val="22"/>
          <w:szCs w:val="22"/>
        </w:rPr>
        <w:t xml:space="preserve">is considered same </w:t>
      </w:r>
      <w:r w:rsidR="001F093B" w:rsidRPr="001F093B">
        <w:rPr>
          <w:sz w:val="22"/>
          <w:szCs w:val="22"/>
        </w:rPr>
        <w:t xml:space="preserve">for </w:t>
      </w:r>
      <w:r>
        <w:rPr>
          <w:sz w:val="22"/>
          <w:szCs w:val="22"/>
        </w:rPr>
        <w:t>all four years (2019-23)</w:t>
      </w:r>
    </w:p>
    <w:p w14:paraId="49332EFE" w14:textId="77777777" w:rsidR="007F443F" w:rsidRPr="007F443F" w:rsidRDefault="00243C6E" w:rsidP="007F443F">
      <w:pPr>
        <w:pStyle w:val="ListParagraph"/>
        <w:numPr>
          <w:ilvl w:val="0"/>
          <w:numId w:val="29"/>
        </w:numPr>
        <w:rPr>
          <w:sz w:val="22"/>
          <w:szCs w:val="22"/>
        </w:rPr>
      </w:pPr>
      <w:r w:rsidRPr="001F093B">
        <w:rPr>
          <w:rFonts w:cs="Arial"/>
          <w:sz w:val="22"/>
          <w:szCs w:val="22"/>
        </w:rPr>
        <w:t xml:space="preserve">% change in </w:t>
      </w:r>
      <w:r w:rsidRPr="001F093B">
        <w:rPr>
          <w:rFonts w:cs="Arial"/>
          <w:color w:val="000000"/>
          <w:sz w:val="22"/>
          <w:szCs w:val="22"/>
        </w:rPr>
        <w:t>Netflow</w:t>
      </w:r>
      <w:r w:rsidRPr="001F093B">
        <w:rPr>
          <w:rFonts w:cs="Arial"/>
          <w:sz w:val="22"/>
          <w:szCs w:val="22"/>
        </w:rPr>
        <w:t> is taken at TA level</w:t>
      </w:r>
      <w:r>
        <w:rPr>
          <w:rFonts w:cs="Arial"/>
          <w:sz w:val="22"/>
          <w:szCs w:val="22"/>
        </w:rPr>
        <w:t xml:space="preserve"> for </w:t>
      </w:r>
      <w:r>
        <w:rPr>
          <w:sz w:val="22"/>
          <w:szCs w:val="22"/>
        </w:rPr>
        <w:t>Blantyre, Lil</w:t>
      </w:r>
      <w:r w:rsidRPr="001F093B">
        <w:rPr>
          <w:sz w:val="22"/>
          <w:szCs w:val="22"/>
        </w:rPr>
        <w:t>ong</w:t>
      </w:r>
      <w:r>
        <w:rPr>
          <w:sz w:val="22"/>
          <w:szCs w:val="22"/>
        </w:rPr>
        <w:t xml:space="preserve">we and </w:t>
      </w:r>
      <w:proofErr w:type="spellStart"/>
      <w:r w:rsidRPr="001F093B">
        <w:rPr>
          <w:sz w:val="22"/>
          <w:szCs w:val="22"/>
        </w:rPr>
        <w:t>Mzuzu</w:t>
      </w:r>
      <w:proofErr w:type="spellEnd"/>
      <w:r>
        <w:rPr>
          <w:sz w:val="22"/>
          <w:szCs w:val="22"/>
        </w:rPr>
        <w:t xml:space="preserve"> as </w:t>
      </w:r>
      <w:r>
        <w:rPr>
          <w:rFonts w:cs="Arial"/>
          <w:sz w:val="22"/>
          <w:szCs w:val="22"/>
        </w:rPr>
        <w:t>the urbanization rate is high in these TAs.</w:t>
      </w:r>
    </w:p>
    <w:p w14:paraId="28B6C7D3" w14:textId="2D62FA90" w:rsidR="00D076AB" w:rsidRPr="007F443F" w:rsidRDefault="00274F99" w:rsidP="007F443F">
      <w:pPr>
        <w:pStyle w:val="ListParagraph"/>
        <w:numPr>
          <w:ilvl w:val="0"/>
          <w:numId w:val="29"/>
        </w:numPr>
        <w:rPr>
          <w:sz w:val="22"/>
          <w:szCs w:val="22"/>
        </w:rPr>
      </w:pPr>
      <w:r w:rsidRPr="007F443F">
        <w:rPr>
          <w:rFonts w:cs="Arial"/>
          <w:sz w:val="22"/>
          <w:szCs w:val="22"/>
        </w:rPr>
        <w:t xml:space="preserve">For all other TA’s we have used district level </w:t>
      </w:r>
      <w:proofErr w:type="spellStart"/>
      <w:r w:rsidRPr="007F443F">
        <w:rPr>
          <w:rFonts w:cs="Arial"/>
          <w:sz w:val="22"/>
          <w:szCs w:val="22"/>
        </w:rPr>
        <w:t>netflow</w:t>
      </w:r>
      <w:proofErr w:type="spellEnd"/>
      <w:r w:rsidRPr="007F443F">
        <w:rPr>
          <w:rFonts w:cs="Arial"/>
          <w:sz w:val="22"/>
          <w:szCs w:val="22"/>
        </w:rPr>
        <w:t>.</w:t>
      </w:r>
    </w:p>
    <w:p w14:paraId="3A3CB0DD" w14:textId="609A07FC" w:rsidR="00F22E5E" w:rsidRDefault="00F22E5E" w:rsidP="00F22E5E"/>
    <w:p w14:paraId="103131C1" w14:textId="7B8C6D80" w:rsidR="00274F99" w:rsidRDefault="00274F99" w:rsidP="00F22E5E"/>
    <w:p w14:paraId="5551B1D3" w14:textId="2C3DCAC4" w:rsidR="00274F99" w:rsidRDefault="00274F99" w:rsidP="00F22E5E"/>
    <w:p w14:paraId="59988529" w14:textId="77777777" w:rsidR="00274F99" w:rsidRPr="00F22E5E" w:rsidRDefault="00274F99" w:rsidP="00F22E5E"/>
    <w:p w14:paraId="423E0891" w14:textId="16232EE1" w:rsidR="00D076AB" w:rsidRDefault="00D076AB" w:rsidP="00D076AB">
      <w:pPr>
        <w:pStyle w:val="Heading2"/>
        <w:numPr>
          <w:ilvl w:val="1"/>
          <w:numId w:val="1"/>
        </w:numPr>
      </w:pPr>
      <w:bookmarkStart w:id="7" w:name="_Toc4676523"/>
      <w:r>
        <w:t>Results Obtained</w:t>
      </w:r>
      <w:bookmarkEnd w:id="7"/>
    </w:p>
    <w:p w14:paraId="628E3D84" w14:textId="77777777" w:rsidR="00AB21B8" w:rsidRDefault="00AB21B8" w:rsidP="00B458CF"/>
    <w:p w14:paraId="07699DB5" w14:textId="013B4469" w:rsidR="00B458CF" w:rsidRDefault="00B458CF" w:rsidP="00B458CF">
      <w:pPr>
        <w:rPr>
          <w:i/>
          <w:sz w:val="20"/>
        </w:rPr>
      </w:pPr>
      <w:r w:rsidRPr="007975C3">
        <w:rPr>
          <w:sz w:val="22"/>
        </w:rPr>
        <w:t>Population forecasted for Year 2020-2023</w:t>
      </w:r>
      <w:r w:rsidR="00683BFF">
        <w:t xml:space="preserve"> </w:t>
      </w:r>
      <w:r w:rsidR="00683BFF" w:rsidRPr="00683BFF">
        <w:rPr>
          <w:i/>
          <w:sz w:val="20"/>
        </w:rPr>
        <w:t xml:space="preserve">(Please refer </w:t>
      </w:r>
      <w:proofErr w:type="spellStart"/>
      <w:r w:rsidR="00683BFF" w:rsidRPr="00683BFF">
        <w:rPr>
          <w:i/>
          <w:sz w:val="20"/>
        </w:rPr>
        <w:t>Pop_Estimate_Adj_NF_Worldpop</w:t>
      </w:r>
      <w:proofErr w:type="spellEnd"/>
      <w:r w:rsidR="00683BFF" w:rsidRPr="00683BFF">
        <w:rPr>
          <w:i/>
          <w:sz w:val="20"/>
        </w:rPr>
        <w:t xml:space="preserve"> sheet).</w:t>
      </w:r>
    </w:p>
    <w:p w14:paraId="59BC0DF7" w14:textId="05613B48" w:rsidR="009A7F92" w:rsidRDefault="009A7F92" w:rsidP="00B458CF">
      <w:pPr>
        <w:rPr>
          <w:i/>
          <w:sz w:val="20"/>
        </w:rPr>
      </w:pPr>
    </w:p>
    <w:p w14:paraId="7E2BF29F" w14:textId="3850E93B" w:rsidR="009A7F92" w:rsidRDefault="009A7F92" w:rsidP="00B458CF">
      <w:pPr>
        <w:rPr>
          <w:i/>
          <w:sz w:val="20"/>
        </w:rPr>
      </w:pPr>
      <w:r>
        <w:object w:dxaOrig="1534" w:dyaOrig="997" w14:anchorId="7B1A3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61.5pt" o:ole="">
            <v:imagedata r:id="rId11" o:title=""/>
          </v:shape>
          <o:OLEObject Type="Embed" ProgID="Excel.Sheet.12" ShapeID="_x0000_i1025" DrawAspect="Icon" ObjectID="_1615289382" r:id="rId12"/>
        </w:object>
      </w:r>
    </w:p>
    <w:p w14:paraId="2D019279" w14:textId="4C8B1C66" w:rsidR="007F443F" w:rsidRDefault="007F443F" w:rsidP="00B458CF">
      <w:pPr>
        <w:rPr>
          <w:i/>
          <w:sz w:val="20"/>
        </w:rPr>
      </w:pPr>
    </w:p>
    <w:p w14:paraId="0FCD44DB" w14:textId="5586C1FE" w:rsidR="007F443F" w:rsidRPr="007F443F" w:rsidRDefault="007F443F" w:rsidP="00B458CF">
      <w:pPr>
        <w:rPr>
          <w:sz w:val="22"/>
        </w:rPr>
      </w:pPr>
      <w:r w:rsidRPr="007F443F">
        <w:rPr>
          <w:sz w:val="22"/>
        </w:rPr>
        <w:t>Census and Worldpop Population Comparison:</w:t>
      </w:r>
    </w:p>
    <w:p w14:paraId="234C1449" w14:textId="77777777" w:rsidR="00274F99" w:rsidRDefault="00274F99" w:rsidP="00B458CF">
      <w:pPr>
        <w:rPr>
          <w:i/>
          <w:sz w:val="20"/>
        </w:rPr>
      </w:pP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47"/>
        <w:gridCol w:w="2378"/>
        <w:gridCol w:w="2195"/>
        <w:gridCol w:w="1921"/>
      </w:tblGrid>
      <w:tr w:rsidR="00274F99" w:rsidRPr="00566D69" w14:paraId="769B53B8" w14:textId="77777777" w:rsidTr="00713EF9">
        <w:trPr>
          <w:trHeight w:val="584"/>
        </w:trPr>
        <w:tc>
          <w:tcPr>
            <w:tcW w:w="2647" w:type="dxa"/>
            <w:tcMar>
              <w:top w:w="0" w:type="dxa"/>
              <w:left w:w="108" w:type="dxa"/>
              <w:bottom w:w="0" w:type="dxa"/>
              <w:right w:w="108" w:type="dxa"/>
            </w:tcMar>
            <w:vAlign w:val="center"/>
            <w:hideMark/>
          </w:tcPr>
          <w:p w14:paraId="7DC1746D" w14:textId="77777777" w:rsidR="00274F99" w:rsidRPr="00566D69" w:rsidRDefault="00274F99" w:rsidP="00713EF9">
            <w:pPr>
              <w:ind w:left="720"/>
              <w:jc w:val="left"/>
              <w:rPr>
                <w:sz w:val="22"/>
                <w:szCs w:val="22"/>
              </w:rPr>
            </w:pPr>
            <w:r w:rsidRPr="00566D69">
              <w:rPr>
                <w:sz w:val="22"/>
                <w:szCs w:val="22"/>
              </w:rPr>
              <w:t>Year</w:t>
            </w:r>
          </w:p>
        </w:tc>
        <w:tc>
          <w:tcPr>
            <w:tcW w:w="2378" w:type="dxa"/>
            <w:tcMar>
              <w:top w:w="0" w:type="dxa"/>
              <w:left w:w="108" w:type="dxa"/>
              <w:bottom w:w="0" w:type="dxa"/>
              <w:right w:w="108" w:type="dxa"/>
            </w:tcMar>
            <w:vAlign w:val="center"/>
            <w:hideMark/>
          </w:tcPr>
          <w:p w14:paraId="019C79BB" w14:textId="77777777" w:rsidR="00274F99" w:rsidRPr="00566D69" w:rsidRDefault="00274F99" w:rsidP="00713EF9">
            <w:pPr>
              <w:jc w:val="center"/>
              <w:rPr>
                <w:sz w:val="22"/>
                <w:szCs w:val="22"/>
              </w:rPr>
            </w:pPr>
            <w:r w:rsidRPr="00566D69">
              <w:rPr>
                <w:sz w:val="22"/>
                <w:szCs w:val="22"/>
              </w:rPr>
              <w:t>Population estimate using Worldpop</w:t>
            </w:r>
          </w:p>
        </w:tc>
        <w:tc>
          <w:tcPr>
            <w:tcW w:w="2195" w:type="dxa"/>
            <w:tcMar>
              <w:top w:w="0" w:type="dxa"/>
              <w:left w:w="108" w:type="dxa"/>
              <w:bottom w:w="0" w:type="dxa"/>
              <w:right w:w="108" w:type="dxa"/>
            </w:tcMar>
            <w:vAlign w:val="center"/>
            <w:hideMark/>
          </w:tcPr>
          <w:p w14:paraId="6AF69F6C" w14:textId="77777777" w:rsidR="00274F99" w:rsidRPr="00566D69" w:rsidRDefault="00274F99" w:rsidP="00713EF9">
            <w:pPr>
              <w:jc w:val="center"/>
              <w:rPr>
                <w:sz w:val="22"/>
                <w:szCs w:val="22"/>
              </w:rPr>
            </w:pPr>
            <w:r w:rsidRPr="00566D69">
              <w:rPr>
                <w:sz w:val="22"/>
                <w:szCs w:val="22"/>
              </w:rPr>
              <w:t>Census data</w:t>
            </w:r>
          </w:p>
        </w:tc>
        <w:tc>
          <w:tcPr>
            <w:tcW w:w="1921" w:type="dxa"/>
            <w:noWrap/>
            <w:tcMar>
              <w:top w:w="0" w:type="dxa"/>
              <w:left w:w="108" w:type="dxa"/>
              <w:bottom w:w="0" w:type="dxa"/>
              <w:right w:w="108" w:type="dxa"/>
            </w:tcMar>
            <w:vAlign w:val="center"/>
            <w:hideMark/>
          </w:tcPr>
          <w:p w14:paraId="124EDDB0" w14:textId="6DB631FA" w:rsidR="00274F99" w:rsidRPr="00566D69" w:rsidRDefault="00274F99" w:rsidP="00713EF9">
            <w:pPr>
              <w:jc w:val="center"/>
              <w:rPr>
                <w:sz w:val="22"/>
                <w:szCs w:val="22"/>
              </w:rPr>
            </w:pPr>
            <w:r w:rsidRPr="00566D69">
              <w:rPr>
                <w:sz w:val="22"/>
                <w:szCs w:val="22"/>
              </w:rPr>
              <w:t>Difference</w:t>
            </w:r>
            <w:r w:rsidR="009A7F92">
              <w:rPr>
                <w:sz w:val="22"/>
                <w:szCs w:val="22"/>
              </w:rPr>
              <w:t xml:space="preserve"> ***</w:t>
            </w:r>
          </w:p>
        </w:tc>
      </w:tr>
      <w:tr w:rsidR="00274F99" w:rsidRPr="00566D69" w14:paraId="355CAA66" w14:textId="77777777" w:rsidTr="00713EF9">
        <w:trPr>
          <w:trHeight w:val="506"/>
        </w:trPr>
        <w:tc>
          <w:tcPr>
            <w:tcW w:w="2647" w:type="dxa"/>
            <w:tcMar>
              <w:top w:w="0" w:type="dxa"/>
              <w:left w:w="108" w:type="dxa"/>
              <w:bottom w:w="0" w:type="dxa"/>
              <w:right w:w="108" w:type="dxa"/>
            </w:tcMar>
            <w:vAlign w:val="center"/>
            <w:hideMark/>
          </w:tcPr>
          <w:p w14:paraId="3FE7AF2F" w14:textId="77777777" w:rsidR="00274F99" w:rsidRPr="00566D69" w:rsidRDefault="00274F99" w:rsidP="00713EF9">
            <w:pPr>
              <w:jc w:val="center"/>
              <w:rPr>
                <w:sz w:val="22"/>
                <w:szCs w:val="22"/>
              </w:rPr>
            </w:pPr>
            <w:r w:rsidRPr="00566D69">
              <w:rPr>
                <w:sz w:val="22"/>
                <w:szCs w:val="22"/>
              </w:rPr>
              <w:t>2008</w:t>
            </w:r>
          </w:p>
        </w:tc>
        <w:tc>
          <w:tcPr>
            <w:tcW w:w="2378" w:type="dxa"/>
            <w:tcMar>
              <w:top w:w="0" w:type="dxa"/>
              <w:left w:w="108" w:type="dxa"/>
              <w:bottom w:w="0" w:type="dxa"/>
              <w:right w:w="108" w:type="dxa"/>
            </w:tcMar>
            <w:vAlign w:val="center"/>
            <w:hideMark/>
          </w:tcPr>
          <w:p w14:paraId="363862EF" w14:textId="77777777" w:rsidR="00274F99" w:rsidRPr="00566D69" w:rsidRDefault="00274F99" w:rsidP="00713EF9">
            <w:pPr>
              <w:jc w:val="center"/>
              <w:rPr>
                <w:sz w:val="22"/>
                <w:szCs w:val="22"/>
              </w:rPr>
            </w:pPr>
            <w:r w:rsidRPr="00566D69">
              <w:rPr>
                <w:sz w:val="22"/>
                <w:szCs w:val="22"/>
              </w:rPr>
              <w:t>14,190,150</w:t>
            </w:r>
          </w:p>
        </w:tc>
        <w:tc>
          <w:tcPr>
            <w:tcW w:w="2195" w:type="dxa"/>
            <w:tcMar>
              <w:top w:w="0" w:type="dxa"/>
              <w:left w:w="108" w:type="dxa"/>
              <w:bottom w:w="0" w:type="dxa"/>
              <w:right w:w="108" w:type="dxa"/>
            </w:tcMar>
            <w:vAlign w:val="center"/>
            <w:hideMark/>
          </w:tcPr>
          <w:p w14:paraId="2C3841E4" w14:textId="77777777" w:rsidR="00274F99" w:rsidRPr="00566D69" w:rsidRDefault="00274F99" w:rsidP="00713EF9">
            <w:pPr>
              <w:jc w:val="center"/>
              <w:rPr>
                <w:sz w:val="22"/>
                <w:szCs w:val="22"/>
              </w:rPr>
            </w:pPr>
            <w:r w:rsidRPr="00566D69">
              <w:rPr>
                <w:sz w:val="22"/>
                <w:szCs w:val="22"/>
              </w:rPr>
              <w:t>13,029,498</w:t>
            </w:r>
          </w:p>
        </w:tc>
        <w:tc>
          <w:tcPr>
            <w:tcW w:w="1921" w:type="dxa"/>
            <w:noWrap/>
            <w:tcMar>
              <w:top w:w="0" w:type="dxa"/>
              <w:left w:w="108" w:type="dxa"/>
              <w:bottom w:w="0" w:type="dxa"/>
              <w:right w:w="108" w:type="dxa"/>
            </w:tcMar>
            <w:vAlign w:val="center"/>
            <w:hideMark/>
          </w:tcPr>
          <w:p w14:paraId="0544A438" w14:textId="77777777" w:rsidR="00274F99" w:rsidRPr="00566D69" w:rsidRDefault="00274F99" w:rsidP="00713EF9">
            <w:pPr>
              <w:jc w:val="center"/>
              <w:rPr>
                <w:sz w:val="22"/>
                <w:szCs w:val="22"/>
              </w:rPr>
            </w:pPr>
            <w:r w:rsidRPr="00566D69">
              <w:rPr>
                <w:sz w:val="22"/>
                <w:szCs w:val="22"/>
              </w:rPr>
              <w:t>1,160,652</w:t>
            </w:r>
          </w:p>
        </w:tc>
      </w:tr>
      <w:tr w:rsidR="00274F99" w:rsidRPr="00566D69" w14:paraId="0D7A4733" w14:textId="77777777" w:rsidTr="00713EF9">
        <w:trPr>
          <w:trHeight w:val="506"/>
        </w:trPr>
        <w:tc>
          <w:tcPr>
            <w:tcW w:w="2647" w:type="dxa"/>
            <w:tcMar>
              <w:top w:w="0" w:type="dxa"/>
              <w:left w:w="108" w:type="dxa"/>
              <w:bottom w:w="0" w:type="dxa"/>
              <w:right w:w="108" w:type="dxa"/>
            </w:tcMar>
            <w:vAlign w:val="center"/>
            <w:hideMark/>
          </w:tcPr>
          <w:p w14:paraId="3F01CB6B" w14:textId="77777777" w:rsidR="00274F99" w:rsidRPr="00566D69" w:rsidRDefault="00274F99" w:rsidP="00713EF9">
            <w:pPr>
              <w:jc w:val="center"/>
              <w:rPr>
                <w:sz w:val="22"/>
                <w:szCs w:val="22"/>
              </w:rPr>
            </w:pPr>
            <w:r w:rsidRPr="00566D69">
              <w:rPr>
                <w:sz w:val="22"/>
                <w:szCs w:val="22"/>
              </w:rPr>
              <w:t>2018</w:t>
            </w:r>
          </w:p>
        </w:tc>
        <w:tc>
          <w:tcPr>
            <w:tcW w:w="2378" w:type="dxa"/>
            <w:tcMar>
              <w:top w:w="0" w:type="dxa"/>
              <w:left w:w="108" w:type="dxa"/>
              <w:bottom w:w="0" w:type="dxa"/>
              <w:right w:w="108" w:type="dxa"/>
            </w:tcMar>
            <w:vAlign w:val="center"/>
            <w:hideMark/>
          </w:tcPr>
          <w:p w14:paraId="42E5A2D6" w14:textId="77777777" w:rsidR="00274F99" w:rsidRPr="00566D69" w:rsidRDefault="00274F99" w:rsidP="00713EF9">
            <w:pPr>
              <w:jc w:val="center"/>
              <w:rPr>
                <w:sz w:val="22"/>
                <w:szCs w:val="22"/>
              </w:rPr>
            </w:pPr>
            <w:r w:rsidRPr="00566D69">
              <w:rPr>
                <w:sz w:val="22"/>
                <w:szCs w:val="22"/>
              </w:rPr>
              <w:t>18,811,171</w:t>
            </w:r>
          </w:p>
        </w:tc>
        <w:tc>
          <w:tcPr>
            <w:tcW w:w="2195" w:type="dxa"/>
            <w:tcMar>
              <w:top w:w="0" w:type="dxa"/>
              <w:left w:w="108" w:type="dxa"/>
              <w:bottom w:w="0" w:type="dxa"/>
              <w:right w:w="108" w:type="dxa"/>
            </w:tcMar>
            <w:vAlign w:val="center"/>
            <w:hideMark/>
          </w:tcPr>
          <w:p w14:paraId="7EA4B2D8" w14:textId="77777777" w:rsidR="00274F99" w:rsidRPr="00566D69" w:rsidRDefault="00274F99" w:rsidP="00713EF9">
            <w:pPr>
              <w:jc w:val="center"/>
              <w:rPr>
                <w:sz w:val="22"/>
                <w:szCs w:val="22"/>
              </w:rPr>
            </w:pPr>
            <w:r w:rsidRPr="00566D69">
              <w:rPr>
                <w:sz w:val="22"/>
                <w:szCs w:val="22"/>
              </w:rPr>
              <w:t>17,563,749</w:t>
            </w:r>
          </w:p>
        </w:tc>
        <w:tc>
          <w:tcPr>
            <w:tcW w:w="1921" w:type="dxa"/>
            <w:noWrap/>
            <w:tcMar>
              <w:top w:w="0" w:type="dxa"/>
              <w:left w:w="108" w:type="dxa"/>
              <w:bottom w:w="0" w:type="dxa"/>
              <w:right w:w="108" w:type="dxa"/>
            </w:tcMar>
            <w:vAlign w:val="center"/>
            <w:hideMark/>
          </w:tcPr>
          <w:p w14:paraId="0F6E1723" w14:textId="77777777" w:rsidR="00274F99" w:rsidRPr="00566D69" w:rsidRDefault="00274F99" w:rsidP="00713EF9">
            <w:pPr>
              <w:jc w:val="center"/>
              <w:rPr>
                <w:sz w:val="22"/>
                <w:szCs w:val="22"/>
              </w:rPr>
            </w:pPr>
            <w:r w:rsidRPr="00566D69">
              <w:rPr>
                <w:sz w:val="22"/>
                <w:szCs w:val="22"/>
              </w:rPr>
              <w:t>1,247,422</w:t>
            </w:r>
          </w:p>
        </w:tc>
      </w:tr>
      <w:tr w:rsidR="00274F99" w:rsidRPr="00566D69" w14:paraId="709E7EDA" w14:textId="77777777" w:rsidTr="00713EF9">
        <w:trPr>
          <w:trHeight w:val="506"/>
        </w:trPr>
        <w:tc>
          <w:tcPr>
            <w:tcW w:w="2647" w:type="dxa"/>
            <w:noWrap/>
            <w:tcMar>
              <w:top w:w="0" w:type="dxa"/>
              <w:left w:w="108" w:type="dxa"/>
              <w:bottom w:w="0" w:type="dxa"/>
              <w:right w:w="108" w:type="dxa"/>
            </w:tcMar>
            <w:vAlign w:val="center"/>
            <w:hideMark/>
          </w:tcPr>
          <w:p w14:paraId="270A2CD2" w14:textId="77777777" w:rsidR="00274F99" w:rsidRPr="00566D69" w:rsidRDefault="00274F99" w:rsidP="00713EF9">
            <w:pPr>
              <w:jc w:val="center"/>
              <w:rPr>
                <w:sz w:val="22"/>
                <w:szCs w:val="22"/>
              </w:rPr>
            </w:pPr>
            <w:r w:rsidRPr="00566D69">
              <w:rPr>
                <w:sz w:val="22"/>
                <w:szCs w:val="22"/>
              </w:rPr>
              <w:t>2008-2018 Growth Rate</w:t>
            </w:r>
          </w:p>
        </w:tc>
        <w:tc>
          <w:tcPr>
            <w:tcW w:w="2378" w:type="dxa"/>
            <w:noWrap/>
            <w:tcMar>
              <w:top w:w="0" w:type="dxa"/>
              <w:left w:w="108" w:type="dxa"/>
              <w:bottom w:w="0" w:type="dxa"/>
              <w:right w:w="108" w:type="dxa"/>
            </w:tcMar>
            <w:vAlign w:val="center"/>
            <w:hideMark/>
          </w:tcPr>
          <w:p w14:paraId="4C663E18" w14:textId="77777777" w:rsidR="00274F99" w:rsidRPr="00566D69" w:rsidRDefault="00274F99" w:rsidP="00713EF9">
            <w:pPr>
              <w:jc w:val="center"/>
              <w:rPr>
                <w:sz w:val="22"/>
                <w:szCs w:val="22"/>
              </w:rPr>
            </w:pPr>
            <w:r w:rsidRPr="00566D69">
              <w:rPr>
                <w:sz w:val="22"/>
                <w:szCs w:val="22"/>
              </w:rPr>
              <w:t>32.56%</w:t>
            </w:r>
          </w:p>
        </w:tc>
        <w:tc>
          <w:tcPr>
            <w:tcW w:w="2195" w:type="dxa"/>
            <w:noWrap/>
            <w:tcMar>
              <w:top w:w="0" w:type="dxa"/>
              <w:left w:w="108" w:type="dxa"/>
              <w:bottom w:w="0" w:type="dxa"/>
              <w:right w:w="108" w:type="dxa"/>
            </w:tcMar>
            <w:vAlign w:val="center"/>
            <w:hideMark/>
          </w:tcPr>
          <w:p w14:paraId="0968F557" w14:textId="77777777" w:rsidR="00274F99" w:rsidRPr="00566D69" w:rsidRDefault="00274F99" w:rsidP="00713EF9">
            <w:pPr>
              <w:jc w:val="center"/>
              <w:rPr>
                <w:sz w:val="22"/>
                <w:szCs w:val="22"/>
              </w:rPr>
            </w:pPr>
            <w:r w:rsidRPr="00566D69">
              <w:rPr>
                <w:sz w:val="22"/>
                <w:szCs w:val="22"/>
              </w:rPr>
              <w:t>34.80%</w:t>
            </w:r>
          </w:p>
        </w:tc>
        <w:tc>
          <w:tcPr>
            <w:tcW w:w="1921" w:type="dxa"/>
            <w:noWrap/>
            <w:tcMar>
              <w:top w:w="0" w:type="dxa"/>
              <w:left w:w="108" w:type="dxa"/>
              <w:bottom w:w="0" w:type="dxa"/>
              <w:right w:w="108" w:type="dxa"/>
            </w:tcMar>
            <w:vAlign w:val="center"/>
            <w:hideMark/>
          </w:tcPr>
          <w:p w14:paraId="1A98BD2F" w14:textId="320D54F3" w:rsidR="00274F99" w:rsidRPr="00566D69" w:rsidRDefault="00274F99" w:rsidP="00713EF9">
            <w:pPr>
              <w:jc w:val="center"/>
              <w:rPr>
                <w:sz w:val="22"/>
                <w:szCs w:val="22"/>
              </w:rPr>
            </w:pPr>
          </w:p>
        </w:tc>
      </w:tr>
    </w:tbl>
    <w:p w14:paraId="41AC89E7" w14:textId="77777777" w:rsidR="00274F99" w:rsidRDefault="00274F99" w:rsidP="00B458CF">
      <w:pPr>
        <w:rPr>
          <w:i/>
          <w:sz w:val="20"/>
        </w:rPr>
      </w:pPr>
    </w:p>
    <w:p w14:paraId="73642650" w14:textId="518127DF" w:rsidR="00274F99" w:rsidRPr="009A7F92" w:rsidRDefault="009A7F92" w:rsidP="00B458CF">
      <w:pPr>
        <w:rPr>
          <w:i/>
          <w:sz w:val="22"/>
        </w:rPr>
      </w:pPr>
      <w:r w:rsidRPr="009A7F92">
        <w:rPr>
          <w:i/>
          <w:sz w:val="22"/>
        </w:rPr>
        <w:t xml:space="preserve">*** Shows our population estimates are closer to Census data. </w:t>
      </w:r>
    </w:p>
    <w:p w14:paraId="4A31193D" w14:textId="6EDF22F1" w:rsidR="00C24518" w:rsidRPr="00683BFF" w:rsidRDefault="00C24518" w:rsidP="00C24518">
      <w:pPr>
        <w:rPr>
          <w:i/>
        </w:rPr>
      </w:pPr>
    </w:p>
    <w:p w14:paraId="014C750F" w14:textId="5B7F25CD" w:rsidR="00C24518" w:rsidRPr="00C24518" w:rsidRDefault="00C24518" w:rsidP="00C24518"/>
    <w:p w14:paraId="694CBA0D" w14:textId="5DFAB547" w:rsidR="000F5CF5" w:rsidRDefault="000F5CF5" w:rsidP="000F5CF5"/>
    <w:p w14:paraId="760951D0" w14:textId="77777777" w:rsidR="007F4466" w:rsidRDefault="007F4466" w:rsidP="000F5CF5"/>
    <w:p w14:paraId="1BB75583" w14:textId="68D03E4D" w:rsidR="00B253F6" w:rsidRPr="000F5CF5" w:rsidRDefault="00B253F6" w:rsidP="000F5CF5"/>
    <w:p w14:paraId="52CA75F4" w14:textId="3591BA9A" w:rsidR="000F5CF5" w:rsidRDefault="00E54B5C" w:rsidP="00295BA9">
      <w:pPr>
        <w:pStyle w:val="Heading1"/>
        <w:numPr>
          <w:ilvl w:val="0"/>
          <w:numId w:val="1"/>
        </w:numPr>
      </w:pPr>
      <w:r>
        <w:t xml:space="preserve">   </w:t>
      </w:r>
      <w:bookmarkStart w:id="8" w:name="_Toc4676524"/>
      <w:r w:rsidR="00566B43">
        <w:t>TA Weight Calculation using Health D</w:t>
      </w:r>
      <w:r w:rsidR="000F5CF5" w:rsidRPr="000F5CF5">
        <w:t>ata</w:t>
      </w:r>
      <w:bookmarkEnd w:id="8"/>
    </w:p>
    <w:p w14:paraId="18E128CA" w14:textId="22B7CC42" w:rsidR="00C24518" w:rsidRDefault="00C24518" w:rsidP="00C24518"/>
    <w:p w14:paraId="5F388465" w14:textId="0E0F96B4" w:rsidR="00B458CF" w:rsidRDefault="007448B9" w:rsidP="00B458CF">
      <w:pPr>
        <w:pStyle w:val="Heading2"/>
        <w:numPr>
          <w:ilvl w:val="1"/>
          <w:numId w:val="1"/>
        </w:numPr>
      </w:pPr>
      <w:bookmarkStart w:id="9" w:name="_Toc4676525"/>
      <w:r>
        <w:t>Overview</w:t>
      </w:r>
      <w:bookmarkEnd w:id="9"/>
    </w:p>
    <w:p w14:paraId="18F9C289" w14:textId="77777777" w:rsidR="00AB21B8" w:rsidRDefault="00AB21B8" w:rsidP="00B458CF"/>
    <w:p w14:paraId="73B6DAB1" w14:textId="5B37E80B" w:rsidR="00B458CF" w:rsidRPr="007975C3" w:rsidRDefault="00AB21B8" w:rsidP="00B458CF">
      <w:pPr>
        <w:rPr>
          <w:sz w:val="22"/>
        </w:rPr>
      </w:pPr>
      <w:r w:rsidRPr="007975C3">
        <w:rPr>
          <w:sz w:val="22"/>
        </w:rPr>
        <w:t>Calculating w</w:t>
      </w:r>
      <w:r w:rsidR="00B458CF" w:rsidRPr="007975C3">
        <w:rPr>
          <w:sz w:val="22"/>
        </w:rPr>
        <w:t xml:space="preserve">eights at administrative unit level which will help us </w:t>
      </w:r>
      <w:r w:rsidRPr="007975C3">
        <w:rPr>
          <w:sz w:val="22"/>
        </w:rPr>
        <w:t xml:space="preserve">to prioritize </w:t>
      </w:r>
      <w:r w:rsidR="00EA61EB">
        <w:rPr>
          <w:sz w:val="22"/>
        </w:rPr>
        <w:t xml:space="preserve">health </w:t>
      </w:r>
      <w:r w:rsidR="00B458CF" w:rsidRPr="007975C3">
        <w:rPr>
          <w:sz w:val="22"/>
        </w:rPr>
        <w:t>facili</w:t>
      </w:r>
      <w:r w:rsidR="00EA61EB">
        <w:rPr>
          <w:sz w:val="22"/>
        </w:rPr>
        <w:t xml:space="preserve">ty location. While calculating weight, </w:t>
      </w:r>
      <w:r w:rsidR="00B458CF" w:rsidRPr="007975C3">
        <w:rPr>
          <w:sz w:val="22"/>
        </w:rPr>
        <w:t xml:space="preserve">disease burden </w:t>
      </w:r>
      <w:r w:rsidR="00EA61EB">
        <w:rPr>
          <w:sz w:val="22"/>
        </w:rPr>
        <w:t xml:space="preserve">of </w:t>
      </w:r>
      <w:r w:rsidR="00B458CF" w:rsidRPr="007975C3">
        <w:rPr>
          <w:sz w:val="22"/>
        </w:rPr>
        <w:t>TA</w:t>
      </w:r>
      <w:r w:rsidR="00EA61EB">
        <w:rPr>
          <w:sz w:val="22"/>
        </w:rPr>
        <w:t xml:space="preserve"> is important and hence it is considered in calculation of weight</w:t>
      </w:r>
      <w:r w:rsidR="00B458CF" w:rsidRPr="007975C3">
        <w:rPr>
          <w:sz w:val="22"/>
        </w:rPr>
        <w:t xml:space="preserve">. </w:t>
      </w:r>
    </w:p>
    <w:p w14:paraId="79AFC4E0" w14:textId="3D8ADD4A" w:rsidR="007448B9" w:rsidRDefault="007448B9" w:rsidP="007448B9"/>
    <w:p w14:paraId="13583621" w14:textId="77777777" w:rsidR="00B34CF8" w:rsidRDefault="00B34CF8" w:rsidP="007448B9"/>
    <w:p w14:paraId="5F6AD597" w14:textId="2733BC22" w:rsidR="00EC71ED" w:rsidRDefault="007448B9" w:rsidP="00EC71ED">
      <w:pPr>
        <w:pStyle w:val="Heading2"/>
        <w:numPr>
          <w:ilvl w:val="1"/>
          <w:numId w:val="1"/>
        </w:numPr>
      </w:pPr>
      <w:bookmarkStart w:id="10" w:name="_Toc4676526"/>
      <w:r>
        <w:t>Approach</w:t>
      </w:r>
      <w:bookmarkEnd w:id="10"/>
    </w:p>
    <w:p w14:paraId="54157AF7" w14:textId="77777777" w:rsidR="00EA61EB" w:rsidRDefault="00EA61EB" w:rsidP="00EA61EB">
      <w:pPr>
        <w:ind w:left="360"/>
      </w:pPr>
    </w:p>
    <w:p w14:paraId="16FE186B" w14:textId="3294BCE0" w:rsidR="00EA61EB" w:rsidRPr="00C76197" w:rsidRDefault="00EA61EB" w:rsidP="00C76197">
      <w:pPr>
        <w:rPr>
          <w:sz w:val="22"/>
        </w:rPr>
      </w:pPr>
      <w:r w:rsidRPr="00C76197">
        <w:rPr>
          <w:sz w:val="22"/>
        </w:rPr>
        <w:t>Following approach is adopted to compute weight at TA level-</w:t>
      </w:r>
    </w:p>
    <w:p w14:paraId="3E150EDD" w14:textId="77777777" w:rsidR="00AB21B8" w:rsidRDefault="00AB21B8" w:rsidP="00AB21B8">
      <w:pPr>
        <w:pStyle w:val="Heading2"/>
        <w:numPr>
          <w:ilvl w:val="0"/>
          <w:numId w:val="0"/>
        </w:numPr>
        <w:ind w:left="720"/>
        <w:rPr>
          <w:rFonts w:cstheme="minorHAnsi"/>
          <w:bCs w:val="0"/>
          <w:i w:val="0"/>
          <w:iCs w:val="0"/>
          <w:sz w:val="22"/>
          <w:szCs w:val="22"/>
        </w:rPr>
      </w:pPr>
    </w:p>
    <w:p w14:paraId="26BC37F5" w14:textId="4FA59464" w:rsidR="00EC71ED" w:rsidRPr="00C76197" w:rsidRDefault="00EC71ED" w:rsidP="00C76197">
      <w:pPr>
        <w:pStyle w:val="ListParagraph"/>
        <w:numPr>
          <w:ilvl w:val="0"/>
          <w:numId w:val="35"/>
        </w:numPr>
        <w:spacing w:before="120" w:after="120"/>
        <w:rPr>
          <w:rFonts w:cstheme="minorHAnsi"/>
          <w:sz w:val="22"/>
          <w:szCs w:val="22"/>
        </w:rPr>
      </w:pPr>
      <w:r w:rsidRPr="00EC71ED">
        <w:rPr>
          <w:rFonts w:cstheme="minorHAnsi"/>
          <w:sz w:val="22"/>
          <w:szCs w:val="22"/>
        </w:rPr>
        <w:t>For each health facility</w:t>
      </w:r>
      <w:r w:rsidR="00FD575F" w:rsidRPr="00C76197">
        <w:rPr>
          <w:rFonts w:cstheme="minorHAnsi"/>
          <w:sz w:val="22"/>
          <w:szCs w:val="22"/>
        </w:rPr>
        <w:t xml:space="preserve"> location</w:t>
      </w:r>
      <w:r w:rsidRPr="00EC71ED">
        <w:rPr>
          <w:rFonts w:cstheme="minorHAnsi"/>
          <w:sz w:val="22"/>
          <w:szCs w:val="22"/>
        </w:rPr>
        <w:t xml:space="preserve">, calculate the average number of people </w:t>
      </w:r>
      <w:r w:rsidR="00FD575F" w:rsidRPr="00C76197">
        <w:rPr>
          <w:rFonts w:cstheme="minorHAnsi"/>
          <w:sz w:val="22"/>
          <w:szCs w:val="22"/>
        </w:rPr>
        <w:t>for each disease across all</w:t>
      </w:r>
      <w:r w:rsidRPr="00EC71ED">
        <w:rPr>
          <w:rFonts w:cstheme="minorHAnsi"/>
          <w:sz w:val="22"/>
          <w:szCs w:val="22"/>
        </w:rPr>
        <w:t xml:space="preserve"> </w:t>
      </w:r>
      <w:r w:rsidR="00FD575F" w:rsidRPr="00C76197">
        <w:rPr>
          <w:rFonts w:cstheme="minorHAnsi"/>
          <w:sz w:val="22"/>
          <w:szCs w:val="22"/>
        </w:rPr>
        <w:t xml:space="preserve">24 </w:t>
      </w:r>
      <w:r w:rsidRPr="00EC71ED">
        <w:rPr>
          <w:rFonts w:cstheme="minorHAnsi"/>
          <w:sz w:val="22"/>
          <w:szCs w:val="22"/>
        </w:rPr>
        <w:t>months</w:t>
      </w:r>
      <w:r w:rsidR="00FD575F" w:rsidRPr="00C76197">
        <w:rPr>
          <w:rFonts w:cstheme="minorHAnsi"/>
          <w:sz w:val="22"/>
          <w:szCs w:val="22"/>
        </w:rPr>
        <w:t xml:space="preserve"> (2016-17)</w:t>
      </w:r>
      <w:r w:rsidRPr="00EC71ED">
        <w:rPr>
          <w:rFonts w:cstheme="minorHAnsi"/>
          <w:sz w:val="22"/>
          <w:szCs w:val="22"/>
        </w:rPr>
        <w:t>.</w:t>
      </w:r>
    </w:p>
    <w:p w14:paraId="0679024F" w14:textId="5CC5AE4A" w:rsidR="00EC71ED" w:rsidRPr="00C76197" w:rsidRDefault="00EC71ED" w:rsidP="00C76197">
      <w:pPr>
        <w:pStyle w:val="ListParagraph"/>
        <w:numPr>
          <w:ilvl w:val="0"/>
          <w:numId w:val="35"/>
        </w:numPr>
        <w:spacing w:before="120" w:after="120"/>
        <w:rPr>
          <w:rFonts w:cstheme="minorHAnsi"/>
          <w:sz w:val="22"/>
          <w:szCs w:val="22"/>
        </w:rPr>
      </w:pPr>
      <w:r w:rsidRPr="00EC71ED">
        <w:rPr>
          <w:rFonts w:cstheme="minorHAnsi"/>
          <w:sz w:val="22"/>
          <w:szCs w:val="22"/>
        </w:rPr>
        <w:t>We have 27 District and Central Hospitals, these hospitals offer more services and therefore serve an entire district, so the disease burden is adjusted in the following way:</w:t>
      </w:r>
    </w:p>
    <w:p w14:paraId="049EF6EB" w14:textId="6172A9F0" w:rsidR="00EC71ED" w:rsidRPr="00EC71ED" w:rsidRDefault="00EC71ED" w:rsidP="00EC71ED">
      <w:pPr>
        <w:pStyle w:val="ListParagraph"/>
        <w:numPr>
          <w:ilvl w:val="0"/>
          <w:numId w:val="33"/>
        </w:numPr>
        <w:spacing w:before="120" w:after="120"/>
        <w:rPr>
          <w:rFonts w:cstheme="minorHAnsi"/>
          <w:sz w:val="22"/>
          <w:szCs w:val="22"/>
        </w:rPr>
      </w:pPr>
      <w:r w:rsidRPr="00EC71ED">
        <w:rPr>
          <w:rFonts w:cstheme="minorHAnsi"/>
          <w:sz w:val="22"/>
          <w:szCs w:val="22"/>
        </w:rPr>
        <w:t>Calculate the population of the district and the percentage of this population that is in</w:t>
      </w:r>
    </w:p>
    <w:p w14:paraId="6B5A4DFD" w14:textId="4C9050A5" w:rsidR="00EC71ED" w:rsidRPr="00EC71ED" w:rsidRDefault="00EC71ED" w:rsidP="00EC71ED">
      <w:pPr>
        <w:pStyle w:val="ListParagraph"/>
        <w:spacing w:before="120" w:after="120"/>
        <w:ind w:left="1080"/>
        <w:rPr>
          <w:rFonts w:cstheme="minorHAnsi"/>
          <w:sz w:val="22"/>
          <w:szCs w:val="22"/>
        </w:rPr>
      </w:pPr>
      <w:r w:rsidRPr="00EC71ED">
        <w:rPr>
          <w:rFonts w:cstheme="minorHAnsi"/>
          <w:sz w:val="22"/>
          <w:szCs w:val="22"/>
        </w:rPr>
        <w:t>each TA (so that the percent</w:t>
      </w:r>
      <w:r w:rsidR="00FD575F">
        <w:rPr>
          <w:rFonts w:cstheme="minorHAnsi"/>
          <w:sz w:val="22"/>
          <w:szCs w:val="22"/>
        </w:rPr>
        <w:t>age</w:t>
      </w:r>
      <w:r w:rsidRPr="00EC71ED">
        <w:rPr>
          <w:rFonts w:cstheme="minorHAnsi"/>
          <w:sz w:val="22"/>
          <w:szCs w:val="22"/>
        </w:rPr>
        <w:t xml:space="preserve"> across TA adds up to 100%).</w:t>
      </w:r>
    </w:p>
    <w:p w14:paraId="026ED315" w14:textId="77777777" w:rsidR="00EC71ED" w:rsidRPr="00A129A4" w:rsidRDefault="00EC71ED" w:rsidP="00EC71ED">
      <w:pPr>
        <w:spacing w:before="120" w:after="120"/>
        <w:ind w:firstLine="720"/>
        <w:rPr>
          <w:rFonts w:cstheme="minorHAnsi"/>
          <w:sz w:val="22"/>
          <w:szCs w:val="22"/>
        </w:rPr>
      </w:pPr>
      <w:r w:rsidRPr="00A129A4">
        <w:rPr>
          <w:rFonts w:cstheme="minorHAnsi"/>
          <w:sz w:val="22"/>
          <w:szCs w:val="22"/>
        </w:rPr>
        <w:t>2) Allocate the disease burden across the district in line with this percentage. </w:t>
      </w:r>
    </w:p>
    <w:p w14:paraId="70A47CF4" w14:textId="77777777" w:rsidR="00EC71ED" w:rsidRPr="00A129A4" w:rsidRDefault="00EC71ED" w:rsidP="00EC71ED">
      <w:pPr>
        <w:spacing w:before="120" w:after="120"/>
        <w:ind w:left="720"/>
        <w:rPr>
          <w:rFonts w:cstheme="minorHAnsi"/>
          <w:sz w:val="22"/>
          <w:szCs w:val="22"/>
        </w:rPr>
      </w:pPr>
      <w:r w:rsidRPr="00A129A4">
        <w:rPr>
          <w:rFonts w:cstheme="minorHAnsi"/>
          <w:sz w:val="22"/>
          <w:szCs w:val="22"/>
        </w:rPr>
        <w:lastRenderedPageBreak/>
        <w:t>For example, if a TA contains 40% of a districts' population, add 40% of the District Hospital patients in each category to this TA's total disease burden</w:t>
      </w:r>
    </w:p>
    <w:p w14:paraId="7555E6F2" w14:textId="77777777" w:rsidR="00EC71ED" w:rsidRDefault="00EC71ED" w:rsidP="00EC71ED">
      <w:pPr>
        <w:pStyle w:val="ListParagraph"/>
        <w:numPr>
          <w:ilvl w:val="0"/>
          <w:numId w:val="35"/>
        </w:numPr>
        <w:spacing w:before="120" w:after="120"/>
        <w:rPr>
          <w:rFonts w:cstheme="minorHAnsi"/>
          <w:sz w:val="22"/>
          <w:szCs w:val="22"/>
        </w:rPr>
      </w:pPr>
      <w:r w:rsidRPr="00EC71ED">
        <w:rPr>
          <w:rFonts w:cstheme="minorHAnsi"/>
          <w:sz w:val="22"/>
          <w:szCs w:val="22"/>
        </w:rPr>
        <w:t>Calculate number of people under each disease at TA level by aggregating the above calculated average across health posts.</w:t>
      </w:r>
    </w:p>
    <w:p w14:paraId="00DB1FAD" w14:textId="77777777" w:rsidR="00EC71ED" w:rsidRDefault="00EC71ED" w:rsidP="00EC71ED">
      <w:pPr>
        <w:pStyle w:val="ListParagraph"/>
        <w:numPr>
          <w:ilvl w:val="0"/>
          <w:numId w:val="35"/>
        </w:numPr>
        <w:spacing w:before="120" w:after="120"/>
        <w:rPr>
          <w:rFonts w:cstheme="minorHAnsi"/>
          <w:sz w:val="22"/>
          <w:szCs w:val="22"/>
        </w:rPr>
      </w:pPr>
      <w:r w:rsidRPr="00EC71ED">
        <w:rPr>
          <w:rFonts w:cstheme="minorHAnsi"/>
          <w:sz w:val="22"/>
          <w:szCs w:val="22"/>
        </w:rPr>
        <w:t>Calculate the % of people under each disease at TA level using 2016 and 2017 average estimated population for each TA.</w:t>
      </w:r>
    </w:p>
    <w:p w14:paraId="7D6A52B5" w14:textId="69B924B4" w:rsidR="00EC71ED" w:rsidRDefault="00EC71ED" w:rsidP="00EC71ED">
      <w:pPr>
        <w:pStyle w:val="ListParagraph"/>
        <w:numPr>
          <w:ilvl w:val="0"/>
          <w:numId w:val="35"/>
        </w:numPr>
        <w:spacing w:before="120" w:after="120"/>
        <w:rPr>
          <w:rFonts w:cstheme="minorHAnsi"/>
          <w:sz w:val="22"/>
          <w:szCs w:val="22"/>
        </w:rPr>
      </w:pPr>
      <w:r w:rsidRPr="00EC71ED">
        <w:rPr>
          <w:rFonts w:cstheme="minorHAnsi"/>
          <w:sz w:val="22"/>
          <w:szCs w:val="22"/>
        </w:rPr>
        <w:t>Calculate disease burden by taking weighted sum on all the % of people across each disease at TA level. These weights are assigned based on IHME</w:t>
      </w:r>
      <w:r w:rsidR="009E4025">
        <w:rPr>
          <w:rFonts w:cstheme="minorHAnsi"/>
          <w:sz w:val="22"/>
          <w:szCs w:val="22"/>
        </w:rPr>
        <w:t xml:space="preserve"> </w:t>
      </w:r>
      <w:r w:rsidRPr="00EC71ED">
        <w:rPr>
          <w:rFonts w:cstheme="minorHAnsi"/>
          <w:sz w:val="22"/>
          <w:szCs w:val="22"/>
        </w:rPr>
        <w:t>(Institute for Health Metri</w:t>
      </w:r>
      <w:r w:rsidR="009E4025">
        <w:rPr>
          <w:rFonts w:cstheme="minorHAnsi"/>
          <w:sz w:val="22"/>
          <w:szCs w:val="22"/>
        </w:rPr>
        <w:t>cs and Evaluation)</w:t>
      </w:r>
      <w:r w:rsidRPr="00EC71ED">
        <w:rPr>
          <w:rFonts w:cstheme="minorHAnsi"/>
          <w:sz w:val="22"/>
          <w:szCs w:val="22"/>
        </w:rPr>
        <w:t xml:space="preserve"> ranking.</w:t>
      </w:r>
    </w:p>
    <w:p w14:paraId="6F3A313B" w14:textId="7CB2645E" w:rsidR="007448B9" w:rsidRDefault="00EC71ED" w:rsidP="007F443F">
      <w:pPr>
        <w:pStyle w:val="ListParagraph"/>
        <w:numPr>
          <w:ilvl w:val="0"/>
          <w:numId w:val="35"/>
        </w:numPr>
        <w:spacing w:before="120" w:after="120"/>
        <w:rPr>
          <w:rFonts w:cstheme="minorHAnsi"/>
          <w:sz w:val="22"/>
          <w:szCs w:val="22"/>
        </w:rPr>
      </w:pPr>
      <w:r w:rsidRPr="00EC71ED">
        <w:rPr>
          <w:rFonts w:cstheme="minorHAnsi"/>
          <w:sz w:val="22"/>
          <w:szCs w:val="22"/>
        </w:rPr>
        <w:t>Calculate rank for above calculated value across TA, which will be used as weights for the optimization model.</w:t>
      </w:r>
    </w:p>
    <w:p w14:paraId="62C16002" w14:textId="77777777" w:rsidR="007F443F" w:rsidRPr="007F443F" w:rsidRDefault="007F443F" w:rsidP="007F443F">
      <w:pPr>
        <w:pStyle w:val="ListParagraph"/>
        <w:spacing w:before="120" w:after="120"/>
        <w:rPr>
          <w:rFonts w:cstheme="minorHAnsi"/>
          <w:sz w:val="22"/>
          <w:szCs w:val="22"/>
        </w:rPr>
      </w:pPr>
    </w:p>
    <w:p w14:paraId="72203C9F" w14:textId="77777777" w:rsidR="00B34CF8" w:rsidRPr="00B34CF8" w:rsidRDefault="00B34CF8" w:rsidP="00B34CF8"/>
    <w:p w14:paraId="718042D3" w14:textId="2F844605" w:rsidR="00AB21B8" w:rsidRDefault="007448B9" w:rsidP="001932BC">
      <w:pPr>
        <w:pStyle w:val="Heading2"/>
        <w:numPr>
          <w:ilvl w:val="1"/>
          <w:numId w:val="1"/>
        </w:numPr>
      </w:pPr>
      <w:bookmarkStart w:id="11" w:name="_Toc4676527"/>
      <w:r>
        <w:t>Assumptions/Limitations</w:t>
      </w:r>
      <w:bookmarkEnd w:id="11"/>
    </w:p>
    <w:p w14:paraId="001E19ED" w14:textId="77777777" w:rsidR="000C26CD" w:rsidRPr="000C26CD" w:rsidRDefault="000C26CD" w:rsidP="000C26CD"/>
    <w:p w14:paraId="0937FA69" w14:textId="219211CE" w:rsidR="007448B9" w:rsidRDefault="008B0FF9" w:rsidP="000F0FFE">
      <w:pPr>
        <w:pStyle w:val="ListParagraph"/>
        <w:spacing w:before="120" w:after="120"/>
        <w:rPr>
          <w:rFonts w:cstheme="minorHAnsi"/>
          <w:sz w:val="22"/>
          <w:szCs w:val="22"/>
        </w:rPr>
      </w:pPr>
      <w:r>
        <w:rPr>
          <w:rFonts w:cstheme="minorHAnsi"/>
          <w:sz w:val="22"/>
          <w:szCs w:val="22"/>
        </w:rPr>
        <w:t>The</w:t>
      </w:r>
      <w:r w:rsidR="003F2C36" w:rsidRPr="00A129A4">
        <w:rPr>
          <w:rFonts w:cstheme="minorHAnsi"/>
          <w:sz w:val="22"/>
          <w:szCs w:val="22"/>
        </w:rPr>
        <w:t xml:space="preserve"> </w:t>
      </w:r>
      <w:r w:rsidR="003F2C36">
        <w:rPr>
          <w:rFonts w:cstheme="minorHAnsi"/>
          <w:sz w:val="22"/>
          <w:szCs w:val="22"/>
        </w:rPr>
        <w:t>calculation of TA weight approach</w:t>
      </w:r>
      <w:r w:rsidR="003F2C36" w:rsidRPr="00A129A4">
        <w:rPr>
          <w:rFonts w:cstheme="minorHAnsi"/>
          <w:sz w:val="22"/>
          <w:szCs w:val="22"/>
        </w:rPr>
        <w:t xml:space="preserve"> assumes that </w:t>
      </w:r>
      <w:r w:rsidR="003F2C36">
        <w:rPr>
          <w:rFonts w:cstheme="minorHAnsi"/>
          <w:sz w:val="22"/>
          <w:szCs w:val="22"/>
        </w:rPr>
        <w:t>district and central</w:t>
      </w:r>
      <w:r w:rsidR="003F2C36" w:rsidRPr="00A129A4">
        <w:rPr>
          <w:rFonts w:cstheme="minorHAnsi"/>
          <w:sz w:val="22"/>
          <w:szCs w:val="22"/>
        </w:rPr>
        <w:t xml:space="preserve"> hospital </w:t>
      </w:r>
      <w:r>
        <w:rPr>
          <w:rFonts w:cstheme="minorHAnsi"/>
          <w:sz w:val="22"/>
          <w:szCs w:val="22"/>
        </w:rPr>
        <w:t xml:space="preserve">provide the services to that </w:t>
      </w:r>
      <w:r w:rsidR="003F2C36" w:rsidRPr="00A129A4">
        <w:rPr>
          <w:rFonts w:cstheme="minorHAnsi"/>
          <w:sz w:val="22"/>
          <w:szCs w:val="22"/>
        </w:rPr>
        <w:t>district</w:t>
      </w:r>
      <w:r>
        <w:rPr>
          <w:rFonts w:cstheme="minorHAnsi"/>
          <w:sz w:val="22"/>
          <w:szCs w:val="22"/>
        </w:rPr>
        <w:t xml:space="preserve"> where the district /central</w:t>
      </w:r>
      <w:r w:rsidRPr="00A129A4">
        <w:rPr>
          <w:rFonts w:cstheme="minorHAnsi"/>
          <w:sz w:val="22"/>
          <w:szCs w:val="22"/>
        </w:rPr>
        <w:t xml:space="preserve"> hospital</w:t>
      </w:r>
      <w:r>
        <w:rPr>
          <w:rFonts w:cstheme="minorHAnsi"/>
          <w:sz w:val="22"/>
          <w:szCs w:val="22"/>
        </w:rPr>
        <w:t xml:space="preserve"> located. </w:t>
      </w:r>
      <w:r w:rsidR="00B34CF8">
        <w:rPr>
          <w:rFonts w:cstheme="minorHAnsi"/>
          <w:sz w:val="22"/>
          <w:szCs w:val="22"/>
        </w:rPr>
        <w:t>T</w:t>
      </w:r>
      <w:r w:rsidR="00B34CF8" w:rsidRPr="00A129A4">
        <w:rPr>
          <w:rFonts w:cstheme="minorHAnsi"/>
          <w:sz w:val="22"/>
          <w:szCs w:val="22"/>
        </w:rPr>
        <w:t>herefore,</w:t>
      </w:r>
      <w:r w:rsidR="003F2C36" w:rsidRPr="00A129A4">
        <w:rPr>
          <w:rFonts w:cstheme="minorHAnsi"/>
          <w:sz w:val="22"/>
          <w:szCs w:val="22"/>
        </w:rPr>
        <w:t xml:space="preserve"> </w:t>
      </w:r>
      <w:r>
        <w:rPr>
          <w:rFonts w:cstheme="minorHAnsi"/>
          <w:sz w:val="22"/>
          <w:szCs w:val="22"/>
        </w:rPr>
        <w:t xml:space="preserve">this will also </w:t>
      </w:r>
      <w:r w:rsidR="003F2C36" w:rsidRPr="00A129A4">
        <w:rPr>
          <w:rFonts w:cstheme="minorHAnsi"/>
          <w:sz w:val="22"/>
          <w:szCs w:val="22"/>
        </w:rPr>
        <w:t xml:space="preserve">represent the disease burden </w:t>
      </w:r>
      <w:r>
        <w:rPr>
          <w:rFonts w:cstheme="minorHAnsi"/>
          <w:sz w:val="22"/>
          <w:szCs w:val="22"/>
        </w:rPr>
        <w:t xml:space="preserve">for the </w:t>
      </w:r>
      <w:r w:rsidR="003F2C36" w:rsidRPr="00A129A4">
        <w:rPr>
          <w:rFonts w:cstheme="minorHAnsi"/>
          <w:sz w:val="22"/>
          <w:szCs w:val="22"/>
        </w:rPr>
        <w:t>district</w:t>
      </w:r>
      <w:r w:rsidR="003F2C36">
        <w:rPr>
          <w:rFonts w:cstheme="minorHAnsi"/>
          <w:sz w:val="22"/>
          <w:szCs w:val="22"/>
        </w:rPr>
        <w:t>.</w:t>
      </w:r>
    </w:p>
    <w:p w14:paraId="086CFA14" w14:textId="77777777" w:rsidR="000C26CD" w:rsidRDefault="000C26CD" w:rsidP="00F15120">
      <w:pPr>
        <w:rPr>
          <w:rFonts w:cstheme="minorHAnsi"/>
          <w:sz w:val="22"/>
          <w:szCs w:val="22"/>
        </w:rPr>
      </w:pPr>
    </w:p>
    <w:p w14:paraId="491AB566" w14:textId="77777777" w:rsidR="000C26CD" w:rsidRPr="00F15120" w:rsidRDefault="000C26CD" w:rsidP="00F15120">
      <w:pPr>
        <w:rPr>
          <w:rFonts w:cstheme="minorHAnsi"/>
          <w:sz w:val="22"/>
          <w:szCs w:val="22"/>
        </w:rPr>
      </w:pPr>
    </w:p>
    <w:p w14:paraId="438E53D4" w14:textId="4EAA0A38" w:rsidR="007448B9" w:rsidRDefault="007448B9" w:rsidP="007448B9">
      <w:pPr>
        <w:pStyle w:val="Heading2"/>
        <w:numPr>
          <w:ilvl w:val="1"/>
          <w:numId w:val="1"/>
        </w:numPr>
      </w:pPr>
      <w:bookmarkStart w:id="12" w:name="_Toc4676528"/>
      <w:r>
        <w:t>Results Obtained</w:t>
      </w:r>
      <w:bookmarkEnd w:id="12"/>
    </w:p>
    <w:p w14:paraId="5BB4ABB4" w14:textId="77777777" w:rsidR="00AB21B8" w:rsidRDefault="00AB21B8" w:rsidP="00EC71ED"/>
    <w:p w14:paraId="6C56E4E7" w14:textId="0CA01F67" w:rsidR="00EC71ED" w:rsidRDefault="00EC71ED" w:rsidP="00EC71ED">
      <w:pPr>
        <w:rPr>
          <w:sz w:val="22"/>
        </w:rPr>
      </w:pPr>
      <w:r w:rsidRPr="007975C3">
        <w:rPr>
          <w:sz w:val="22"/>
        </w:rPr>
        <w:t>TA weights considering disease burden with disease ranking and without disease ranking.</w:t>
      </w:r>
    </w:p>
    <w:p w14:paraId="75E174CD" w14:textId="77777777" w:rsidR="00B34CF8" w:rsidRPr="007975C3" w:rsidRDefault="00B34CF8" w:rsidP="00EC71ED">
      <w:pPr>
        <w:rPr>
          <w:sz w:val="22"/>
        </w:rPr>
      </w:pPr>
    </w:p>
    <w:p w14:paraId="0023C43E" w14:textId="73ADF7E8" w:rsidR="00C24518" w:rsidRDefault="00B34CF8" w:rsidP="00C24518">
      <w:r>
        <w:object w:dxaOrig="1534" w:dyaOrig="997" w14:anchorId="740C7FC8">
          <v:shape id="_x0000_i1026" type="#_x0000_t75" style="width:76.5pt;height:49.5pt" o:ole="">
            <v:imagedata r:id="rId13" o:title=""/>
          </v:shape>
          <o:OLEObject Type="Embed" ProgID="Excel.Sheet.12" ShapeID="_x0000_i1026" DrawAspect="Icon" ObjectID="_1615289383" r:id="rId14"/>
        </w:object>
      </w:r>
    </w:p>
    <w:p w14:paraId="0CB72E2A" w14:textId="6817F9A0" w:rsidR="00EC71ED" w:rsidRDefault="00EC71ED" w:rsidP="000F5CF5"/>
    <w:p w14:paraId="7AD06655" w14:textId="3FB07F7A" w:rsidR="00EC71ED" w:rsidRDefault="00EC71ED" w:rsidP="000F5CF5"/>
    <w:p w14:paraId="71173B6A" w14:textId="71BD431C" w:rsidR="00EC71ED" w:rsidRDefault="00EC71ED" w:rsidP="000F5CF5"/>
    <w:p w14:paraId="04C48D46" w14:textId="231FF097" w:rsidR="00EC71ED" w:rsidRDefault="00EC71ED" w:rsidP="000F5CF5"/>
    <w:p w14:paraId="1772397A" w14:textId="712B5E43" w:rsidR="00EC71ED" w:rsidRDefault="00EC71ED" w:rsidP="000F5CF5"/>
    <w:p w14:paraId="01152018" w14:textId="7A61F29D" w:rsidR="008070C6" w:rsidRDefault="00E54B5C" w:rsidP="008070C6">
      <w:pPr>
        <w:pStyle w:val="Heading1"/>
        <w:numPr>
          <w:ilvl w:val="0"/>
          <w:numId w:val="1"/>
        </w:numPr>
      </w:pPr>
      <w:r>
        <w:t xml:space="preserve">  </w:t>
      </w:r>
      <w:bookmarkStart w:id="13" w:name="_Toc4676529"/>
      <w:r w:rsidR="000F5CF5">
        <w:t>Model Appro</w:t>
      </w:r>
      <w:r w:rsidR="00EC71ED">
        <w:t>ac</w:t>
      </w:r>
      <w:r w:rsidR="000F5CF5">
        <w:t>h</w:t>
      </w:r>
      <w:bookmarkEnd w:id="13"/>
    </w:p>
    <w:p w14:paraId="072042DB" w14:textId="77777777" w:rsidR="00EC5A63" w:rsidRPr="00DC6F8B" w:rsidRDefault="00EC5A63" w:rsidP="008070C6"/>
    <w:p w14:paraId="227CF770" w14:textId="77777777" w:rsidR="008070C6" w:rsidRDefault="008070C6" w:rsidP="008070C6">
      <w:pPr>
        <w:pStyle w:val="Heading2"/>
        <w:numPr>
          <w:ilvl w:val="1"/>
          <w:numId w:val="1"/>
        </w:numPr>
      </w:pPr>
      <w:bookmarkStart w:id="14" w:name="_Toc534401766"/>
      <w:bookmarkStart w:id="15" w:name="_Toc4676530"/>
      <w:r>
        <w:t>Problem Statement</w:t>
      </w:r>
      <w:bookmarkEnd w:id="14"/>
      <w:bookmarkEnd w:id="15"/>
    </w:p>
    <w:p w14:paraId="2F2D3871" w14:textId="77777777" w:rsidR="008070C6" w:rsidRPr="00A264D1" w:rsidRDefault="008070C6" w:rsidP="008070C6"/>
    <w:p w14:paraId="74DB013B" w14:textId="77777777" w:rsidR="008070C6" w:rsidRDefault="008070C6" w:rsidP="008070C6">
      <w:pPr>
        <w:spacing w:before="120" w:after="120"/>
        <w:rPr>
          <w:rFonts w:cstheme="minorHAnsi"/>
          <w:sz w:val="22"/>
        </w:rPr>
      </w:pPr>
      <w:r>
        <w:rPr>
          <w:rFonts w:cstheme="minorHAnsi"/>
          <w:sz w:val="22"/>
        </w:rPr>
        <w:t xml:space="preserve">The Malawi </w:t>
      </w:r>
      <w:r w:rsidRPr="00DA3B34">
        <w:rPr>
          <w:rFonts w:cstheme="minorHAnsi"/>
          <w:sz w:val="22"/>
        </w:rPr>
        <w:t>Ministry of Health</w:t>
      </w:r>
      <w:r>
        <w:rPr>
          <w:rFonts w:cstheme="minorHAnsi"/>
          <w:sz w:val="22"/>
        </w:rPr>
        <w:t xml:space="preserve">, in collaboration with the Digital Impact Alliance, </w:t>
      </w:r>
      <w:r w:rsidRPr="00DA3B34">
        <w:rPr>
          <w:rFonts w:cstheme="minorHAnsi"/>
          <w:sz w:val="22"/>
        </w:rPr>
        <w:t xml:space="preserve">is planning to roll out 900 health posts </w:t>
      </w:r>
      <w:r>
        <w:rPr>
          <w:rFonts w:cstheme="minorHAnsi"/>
          <w:sz w:val="22"/>
        </w:rPr>
        <w:t>over</w:t>
      </w:r>
      <w:r w:rsidRPr="00DA3B34">
        <w:rPr>
          <w:rFonts w:cstheme="minorHAnsi"/>
          <w:sz w:val="22"/>
        </w:rPr>
        <w:t xml:space="preserve"> next five years</w:t>
      </w:r>
      <w:r>
        <w:rPr>
          <w:rFonts w:cstheme="minorHAnsi"/>
          <w:sz w:val="22"/>
        </w:rPr>
        <w:t xml:space="preserve"> across all 28 districts of Malawi</w:t>
      </w:r>
      <w:r w:rsidRPr="00DA3B34">
        <w:rPr>
          <w:rFonts w:cstheme="minorHAnsi"/>
          <w:sz w:val="22"/>
        </w:rPr>
        <w:t xml:space="preserve">. </w:t>
      </w:r>
      <w:r>
        <w:rPr>
          <w:rFonts w:cstheme="minorHAnsi"/>
          <w:sz w:val="22"/>
        </w:rPr>
        <w:t>These include both upgrades to existing facilities and the construction of new buildings to expand access, particularly in rural and remote areas, with an emphasis on the provision of primary health care.</w:t>
      </w:r>
    </w:p>
    <w:p w14:paraId="10CB2325" w14:textId="77777777" w:rsidR="008070C6" w:rsidRDefault="008070C6" w:rsidP="00745F7B">
      <w:pPr>
        <w:spacing w:before="240" w:after="120"/>
        <w:rPr>
          <w:rFonts w:cstheme="minorHAnsi"/>
          <w:sz w:val="22"/>
        </w:rPr>
      </w:pPr>
      <w:r>
        <w:rPr>
          <w:rFonts w:cstheme="minorHAnsi"/>
          <w:sz w:val="22"/>
        </w:rPr>
        <w:t>As part of its draft Capital Investment Plan, the government of Malawi has drawn up proposed allocations of new facilities using the following 4 criteria:</w:t>
      </w:r>
    </w:p>
    <w:p w14:paraId="5C0FF11F" w14:textId="77777777" w:rsidR="008070C6" w:rsidRDefault="008070C6" w:rsidP="009872CC">
      <w:pPr>
        <w:pStyle w:val="ListParagraph"/>
        <w:numPr>
          <w:ilvl w:val="0"/>
          <w:numId w:val="7"/>
        </w:numPr>
        <w:spacing w:before="80" w:after="80"/>
        <w:contextualSpacing w:val="0"/>
        <w:rPr>
          <w:rFonts w:cstheme="minorHAnsi"/>
          <w:sz w:val="22"/>
        </w:rPr>
      </w:pPr>
      <w:r>
        <w:rPr>
          <w:rFonts w:cstheme="minorHAnsi"/>
          <w:sz w:val="22"/>
        </w:rPr>
        <w:t>Catchment Population</w:t>
      </w:r>
    </w:p>
    <w:p w14:paraId="6AA21251" w14:textId="77777777" w:rsidR="008070C6" w:rsidRDefault="008070C6" w:rsidP="009872CC">
      <w:pPr>
        <w:pStyle w:val="ListParagraph"/>
        <w:numPr>
          <w:ilvl w:val="0"/>
          <w:numId w:val="7"/>
        </w:numPr>
        <w:spacing w:before="80" w:after="80"/>
        <w:contextualSpacing w:val="0"/>
        <w:rPr>
          <w:rFonts w:cstheme="minorHAnsi"/>
          <w:sz w:val="22"/>
        </w:rPr>
      </w:pPr>
      <w:r>
        <w:rPr>
          <w:rFonts w:cstheme="minorHAnsi"/>
          <w:sz w:val="22"/>
        </w:rPr>
        <w:t>Distance to Nearest Existing Health Facilities</w:t>
      </w:r>
    </w:p>
    <w:p w14:paraId="66A5A862" w14:textId="77777777" w:rsidR="008070C6" w:rsidRDefault="008070C6" w:rsidP="009872CC">
      <w:pPr>
        <w:pStyle w:val="ListParagraph"/>
        <w:numPr>
          <w:ilvl w:val="0"/>
          <w:numId w:val="7"/>
        </w:numPr>
        <w:spacing w:before="80" w:after="80"/>
        <w:contextualSpacing w:val="0"/>
        <w:rPr>
          <w:rFonts w:cstheme="minorHAnsi"/>
          <w:sz w:val="22"/>
        </w:rPr>
      </w:pPr>
      <w:r>
        <w:rPr>
          <w:rFonts w:cstheme="minorHAnsi"/>
          <w:sz w:val="22"/>
        </w:rPr>
        <w:lastRenderedPageBreak/>
        <w:t>Facility Accessibility (high, medium, low)</w:t>
      </w:r>
    </w:p>
    <w:p w14:paraId="47F7C8F0" w14:textId="40D0A760" w:rsidR="008070C6" w:rsidRDefault="008070C6" w:rsidP="00EC71ED">
      <w:pPr>
        <w:pStyle w:val="ListParagraph"/>
        <w:numPr>
          <w:ilvl w:val="0"/>
          <w:numId w:val="7"/>
        </w:numPr>
        <w:spacing w:before="80" w:after="80"/>
        <w:contextualSpacing w:val="0"/>
        <w:rPr>
          <w:rFonts w:cstheme="minorHAnsi"/>
          <w:sz w:val="22"/>
        </w:rPr>
      </w:pPr>
      <w:r>
        <w:rPr>
          <w:rFonts w:cstheme="minorHAnsi"/>
          <w:sz w:val="22"/>
        </w:rPr>
        <w:t>Preferred year for work to take place as expressed by the District Health Monitoring Team</w:t>
      </w:r>
    </w:p>
    <w:p w14:paraId="1FB1E000" w14:textId="77777777" w:rsidR="00EC71ED" w:rsidRPr="00EC71ED" w:rsidRDefault="00EC71ED" w:rsidP="00EC71ED">
      <w:pPr>
        <w:spacing w:before="80" w:after="80"/>
        <w:rPr>
          <w:rFonts w:cstheme="minorHAnsi"/>
          <w:sz w:val="22"/>
        </w:rPr>
      </w:pPr>
    </w:p>
    <w:p w14:paraId="07E479A1" w14:textId="77777777" w:rsidR="008070C6" w:rsidRPr="00B10280" w:rsidRDefault="008070C6" w:rsidP="008070C6">
      <w:pPr>
        <w:spacing w:before="120" w:after="120"/>
        <w:rPr>
          <w:rFonts w:cstheme="minorHAnsi"/>
          <w:sz w:val="22"/>
        </w:rPr>
      </w:pPr>
      <w:r>
        <w:rPr>
          <w:rFonts w:cstheme="minorHAnsi"/>
          <w:sz w:val="22"/>
        </w:rPr>
        <w:t xml:space="preserve">This report proposes to complement the above approach by incorporating population projections, as-well as short term and long-term population movement patterns, using these to optimize the placement of future health posts. </w:t>
      </w:r>
    </w:p>
    <w:p w14:paraId="6026A4C6" w14:textId="77777777" w:rsidR="00EC71ED" w:rsidRDefault="00EC71ED" w:rsidP="008070C6">
      <w:pPr>
        <w:spacing w:before="120" w:after="120"/>
        <w:rPr>
          <w:rFonts w:cstheme="minorHAnsi"/>
          <w:sz w:val="22"/>
        </w:rPr>
      </w:pPr>
    </w:p>
    <w:p w14:paraId="16FE0D80" w14:textId="43FD1BF7" w:rsidR="008070C6" w:rsidRPr="00DA3B34" w:rsidRDefault="008070C6" w:rsidP="008070C6">
      <w:pPr>
        <w:spacing w:before="120" w:after="120"/>
        <w:rPr>
          <w:rFonts w:cstheme="minorHAnsi"/>
          <w:sz w:val="22"/>
          <w:szCs w:val="22"/>
        </w:rPr>
      </w:pPr>
      <w:r w:rsidRPr="00DA3B34">
        <w:rPr>
          <w:rFonts w:cstheme="minorHAnsi"/>
          <w:sz w:val="22"/>
          <w:szCs w:val="22"/>
        </w:rPr>
        <w:t>To approach this problem statement, certain assumptions are made as highlighted below.</w:t>
      </w:r>
    </w:p>
    <w:p w14:paraId="41B53BBD" w14:textId="46DEAA37" w:rsidR="008070C6" w:rsidRDefault="008070C6" w:rsidP="008070C6">
      <w:pPr>
        <w:rPr>
          <w:b/>
          <w:szCs w:val="24"/>
        </w:rPr>
      </w:pPr>
    </w:p>
    <w:p w14:paraId="60C18B50" w14:textId="77777777" w:rsidR="008070C6" w:rsidRDefault="008070C6" w:rsidP="008070C6">
      <w:pPr>
        <w:rPr>
          <w:b/>
          <w:szCs w:val="24"/>
        </w:rPr>
      </w:pPr>
    </w:p>
    <w:p w14:paraId="7C0A6B1A" w14:textId="77777777" w:rsidR="008070C6" w:rsidRPr="00B85E18" w:rsidRDefault="008070C6" w:rsidP="008070C6">
      <w:pPr>
        <w:pStyle w:val="Heading2"/>
        <w:numPr>
          <w:ilvl w:val="1"/>
          <w:numId w:val="1"/>
        </w:numPr>
      </w:pPr>
      <w:bookmarkStart w:id="16" w:name="_Toc534401767"/>
      <w:bookmarkStart w:id="17" w:name="_Toc4676531"/>
      <w:r w:rsidRPr="00A264D1">
        <w:t>Assumptions</w:t>
      </w:r>
      <w:bookmarkEnd w:id="16"/>
      <w:bookmarkEnd w:id="17"/>
    </w:p>
    <w:p w14:paraId="36BBCBFE" w14:textId="77777777" w:rsidR="008070C6" w:rsidRPr="00A264D1" w:rsidRDefault="008070C6" w:rsidP="008070C6">
      <w:pPr>
        <w:pStyle w:val="ListParagraph"/>
        <w:rPr>
          <w:rFonts w:cs="Arial"/>
          <w:bCs/>
          <w:i/>
          <w:iCs/>
          <w:sz w:val="28"/>
          <w:szCs w:val="28"/>
        </w:rPr>
      </w:pPr>
    </w:p>
    <w:p w14:paraId="026D2D7D" w14:textId="6F69FF1F" w:rsidR="00EC71ED" w:rsidRPr="00B253F6" w:rsidRDefault="00EC71ED" w:rsidP="00EC71ED">
      <w:pPr>
        <w:pStyle w:val="ListParagraph"/>
        <w:numPr>
          <w:ilvl w:val="0"/>
          <w:numId w:val="6"/>
        </w:numPr>
        <w:spacing w:before="80" w:after="80"/>
        <w:contextualSpacing w:val="0"/>
        <w:jc w:val="left"/>
        <w:rPr>
          <w:sz w:val="22"/>
          <w:szCs w:val="24"/>
        </w:rPr>
      </w:pPr>
      <w:r w:rsidRPr="00DA3B34">
        <w:rPr>
          <w:sz w:val="22"/>
          <w:szCs w:val="24"/>
        </w:rPr>
        <w:t xml:space="preserve">All </w:t>
      </w:r>
      <w:r>
        <w:rPr>
          <w:sz w:val="22"/>
          <w:szCs w:val="24"/>
        </w:rPr>
        <w:t xml:space="preserve">proposed </w:t>
      </w:r>
      <w:r w:rsidRPr="00DA3B34">
        <w:rPr>
          <w:sz w:val="22"/>
          <w:szCs w:val="24"/>
        </w:rPr>
        <w:t>new health posts</w:t>
      </w:r>
      <w:r>
        <w:rPr>
          <w:sz w:val="22"/>
          <w:szCs w:val="24"/>
        </w:rPr>
        <w:t xml:space="preserve"> are intended to</w:t>
      </w:r>
      <w:r w:rsidRPr="00DA3B34">
        <w:rPr>
          <w:sz w:val="22"/>
          <w:szCs w:val="24"/>
        </w:rPr>
        <w:t xml:space="preserve"> </w:t>
      </w:r>
      <w:r>
        <w:rPr>
          <w:sz w:val="22"/>
          <w:szCs w:val="24"/>
        </w:rPr>
        <w:t>serve a fixed catchment size ‘Cj’, with maximum</w:t>
      </w:r>
      <w:r w:rsidR="00B253F6">
        <w:rPr>
          <w:sz w:val="22"/>
          <w:szCs w:val="24"/>
        </w:rPr>
        <w:t xml:space="preserve"> catchment population of 12,500 </w:t>
      </w:r>
      <w:r w:rsidR="00B253F6" w:rsidRPr="00B253F6">
        <w:rPr>
          <w:sz w:val="22"/>
          <w:szCs w:val="24"/>
        </w:rPr>
        <w:t>and minimum catchment population of 1,200.</w:t>
      </w:r>
    </w:p>
    <w:p w14:paraId="1C41EA5E" w14:textId="77777777" w:rsidR="008070C6" w:rsidRPr="00DA3B34" w:rsidRDefault="008070C6" w:rsidP="00181C84">
      <w:pPr>
        <w:pStyle w:val="ListParagraph"/>
        <w:numPr>
          <w:ilvl w:val="0"/>
          <w:numId w:val="6"/>
        </w:numPr>
        <w:spacing w:before="80" w:after="80"/>
        <w:contextualSpacing w:val="0"/>
        <w:jc w:val="left"/>
        <w:rPr>
          <w:sz w:val="22"/>
          <w:szCs w:val="24"/>
        </w:rPr>
      </w:pPr>
      <w:r>
        <w:rPr>
          <w:sz w:val="22"/>
          <w:szCs w:val="24"/>
        </w:rPr>
        <w:t>Policy preferences are those outlined in the investment plan</w:t>
      </w:r>
    </w:p>
    <w:p w14:paraId="27C8E09B" w14:textId="77777777" w:rsidR="008070C6" w:rsidRPr="00DA3B34" w:rsidRDefault="008070C6" w:rsidP="00181C84">
      <w:pPr>
        <w:pStyle w:val="ListParagraph"/>
        <w:numPr>
          <w:ilvl w:val="0"/>
          <w:numId w:val="6"/>
        </w:numPr>
        <w:spacing w:before="80" w:after="80"/>
        <w:contextualSpacing w:val="0"/>
        <w:jc w:val="left"/>
        <w:rPr>
          <w:sz w:val="22"/>
          <w:szCs w:val="24"/>
        </w:rPr>
      </w:pPr>
      <w:r>
        <w:rPr>
          <w:sz w:val="22"/>
          <w:szCs w:val="24"/>
        </w:rPr>
        <w:t>Populations clusters can be assigned to no more than one health-post</w:t>
      </w:r>
    </w:p>
    <w:p w14:paraId="605D6695" w14:textId="77777777" w:rsidR="008070C6" w:rsidRPr="00DA3B34" w:rsidRDefault="008070C6" w:rsidP="00181C84">
      <w:pPr>
        <w:pStyle w:val="ListParagraph"/>
        <w:numPr>
          <w:ilvl w:val="0"/>
          <w:numId w:val="6"/>
        </w:numPr>
        <w:spacing w:before="80" w:after="80"/>
        <w:contextualSpacing w:val="0"/>
        <w:jc w:val="left"/>
        <w:rPr>
          <w:sz w:val="22"/>
          <w:szCs w:val="24"/>
        </w:rPr>
      </w:pPr>
      <w:r>
        <w:rPr>
          <w:sz w:val="22"/>
          <w:szCs w:val="24"/>
        </w:rPr>
        <w:t>Population clusters</w:t>
      </w:r>
      <w:r w:rsidRPr="00DA3B34">
        <w:rPr>
          <w:sz w:val="22"/>
          <w:szCs w:val="24"/>
        </w:rPr>
        <w:t xml:space="preserve"> always opt for the nearest health post. </w:t>
      </w:r>
    </w:p>
    <w:p w14:paraId="7A355EE2" w14:textId="77777777" w:rsidR="008070C6" w:rsidRPr="00792950" w:rsidRDefault="008070C6" w:rsidP="00181C84">
      <w:pPr>
        <w:pStyle w:val="ListParagraph"/>
        <w:numPr>
          <w:ilvl w:val="0"/>
          <w:numId w:val="6"/>
        </w:numPr>
        <w:spacing w:before="80" w:after="80"/>
        <w:contextualSpacing w:val="0"/>
        <w:jc w:val="left"/>
        <w:rPr>
          <w:sz w:val="22"/>
          <w:szCs w:val="24"/>
        </w:rPr>
      </w:pPr>
      <w:r w:rsidRPr="00792950">
        <w:rPr>
          <w:sz w:val="22"/>
          <w:szCs w:val="24"/>
        </w:rPr>
        <w:t>Movement or shifting of existing health facilities are not allowed.</w:t>
      </w:r>
    </w:p>
    <w:p w14:paraId="6C85EE7F" w14:textId="64F2CCC2" w:rsidR="008070C6" w:rsidRPr="00EC71ED" w:rsidRDefault="00EC71ED" w:rsidP="00EC71ED">
      <w:pPr>
        <w:pStyle w:val="ListParagraph"/>
        <w:numPr>
          <w:ilvl w:val="0"/>
          <w:numId w:val="6"/>
        </w:numPr>
        <w:spacing w:before="80" w:after="80"/>
        <w:contextualSpacing w:val="0"/>
        <w:jc w:val="left"/>
        <w:rPr>
          <w:sz w:val="22"/>
          <w:szCs w:val="24"/>
        </w:rPr>
      </w:pPr>
      <w:r w:rsidRPr="00DA3B34">
        <w:rPr>
          <w:sz w:val="22"/>
          <w:szCs w:val="24"/>
        </w:rPr>
        <w:t xml:space="preserve">Travel distance is considered </w:t>
      </w:r>
      <w:r>
        <w:rPr>
          <w:sz w:val="22"/>
          <w:szCs w:val="24"/>
        </w:rPr>
        <w:t>a valid proxy of the cost and time to travel when optimizing the location</w:t>
      </w:r>
      <w:r w:rsidRPr="00DA3B34">
        <w:rPr>
          <w:sz w:val="22"/>
          <w:szCs w:val="24"/>
        </w:rPr>
        <w:t xml:space="preserve"> of health facilities.</w:t>
      </w:r>
      <w:r>
        <w:rPr>
          <w:sz w:val="22"/>
          <w:szCs w:val="24"/>
        </w:rPr>
        <w:t xml:space="preserve"> Maximum travel distance is 6 KM</w:t>
      </w:r>
      <w:r w:rsidR="008070C6" w:rsidRPr="00EC71ED">
        <w:rPr>
          <w:sz w:val="22"/>
          <w:szCs w:val="24"/>
        </w:rPr>
        <w:t>.</w:t>
      </w:r>
    </w:p>
    <w:p w14:paraId="691B7BA4" w14:textId="601618E1" w:rsidR="008070C6" w:rsidRDefault="008070C6" w:rsidP="00181C84">
      <w:pPr>
        <w:pStyle w:val="ListParagraph"/>
        <w:numPr>
          <w:ilvl w:val="0"/>
          <w:numId w:val="6"/>
        </w:numPr>
        <w:spacing w:before="80" w:after="80"/>
        <w:contextualSpacing w:val="0"/>
        <w:jc w:val="left"/>
        <w:rPr>
          <w:sz w:val="22"/>
          <w:szCs w:val="24"/>
        </w:rPr>
      </w:pPr>
      <w:r w:rsidRPr="00DA3B34">
        <w:rPr>
          <w:sz w:val="22"/>
          <w:szCs w:val="24"/>
        </w:rPr>
        <w:t xml:space="preserve">Capacity of a health post is considered based on </w:t>
      </w:r>
      <w:r>
        <w:rPr>
          <w:sz w:val="22"/>
          <w:szCs w:val="24"/>
        </w:rPr>
        <w:t xml:space="preserve">the </w:t>
      </w:r>
      <w:r w:rsidRPr="00DA3B34">
        <w:rPr>
          <w:sz w:val="22"/>
          <w:szCs w:val="24"/>
        </w:rPr>
        <w:t>maximum</w:t>
      </w:r>
      <w:r>
        <w:rPr>
          <w:sz w:val="22"/>
          <w:szCs w:val="24"/>
        </w:rPr>
        <w:t xml:space="preserve"> number of</w:t>
      </w:r>
      <w:r w:rsidRPr="00DA3B34">
        <w:rPr>
          <w:sz w:val="22"/>
          <w:szCs w:val="24"/>
        </w:rPr>
        <w:t xml:space="preserve"> patients that can be served </w:t>
      </w:r>
      <w:r>
        <w:rPr>
          <w:sz w:val="22"/>
          <w:szCs w:val="24"/>
        </w:rPr>
        <w:t>based on its</w:t>
      </w:r>
      <w:r w:rsidRPr="00DA3B34">
        <w:rPr>
          <w:sz w:val="22"/>
          <w:szCs w:val="24"/>
        </w:rPr>
        <w:t xml:space="preserve"> capacity constraint.</w:t>
      </w:r>
    </w:p>
    <w:p w14:paraId="4AC558DD" w14:textId="50555E11" w:rsidR="00EC71ED" w:rsidRPr="00EC71ED" w:rsidRDefault="00EC71ED" w:rsidP="00EC71ED">
      <w:pPr>
        <w:pStyle w:val="ListParagraph"/>
        <w:numPr>
          <w:ilvl w:val="0"/>
          <w:numId w:val="6"/>
        </w:numPr>
        <w:spacing w:before="80" w:after="80"/>
        <w:contextualSpacing w:val="0"/>
        <w:jc w:val="left"/>
        <w:rPr>
          <w:sz w:val="22"/>
          <w:szCs w:val="24"/>
        </w:rPr>
      </w:pPr>
      <w:r>
        <w:rPr>
          <w:sz w:val="22"/>
          <w:szCs w:val="24"/>
        </w:rPr>
        <w:t>All Health post provides similar level of services.</w:t>
      </w:r>
    </w:p>
    <w:p w14:paraId="5E632602" w14:textId="77777777" w:rsidR="008070C6" w:rsidRPr="00DA3B34" w:rsidRDefault="008070C6" w:rsidP="00181C84">
      <w:pPr>
        <w:pStyle w:val="ListParagraph"/>
        <w:numPr>
          <w:ilvl w:val="0"/>
          <w:numId w:val="6"/>
        </w:numPr>
        <w:spacing w:before="80" w:after="80"/>
        <w:contextualSpacing w:val="0"/>
        <w:jc w:val="left"/>
        <w:rPr>
          <w:sz w:val="22"/>
          <w:szCs w:val="24"/>
        </w:rPr>
      </w:pPr>
      <w:r w:rsidRPr="00DA3B34">
        <w:rPr>
          <w:sz w:val="22"/>
          <w:szCs w:val="24"/>
        </w:rPr>
        <w:t xml:space="preserve">There is a cap on </w:t>
      </w:r>
      <w:r>
        <w:rPr>
          <w:sz w:val="22"/>
          <w:szCs w:val="24"/>
        </w:rPr>
        <w:t>#</w:t>
      </w:r>
      <w:r w:rsidRPr="00DA3B34">
        <w:rPr>
          <w:sz w:val="22"/>
          <w:szCs w:val="24"/>
        </w:rPr>
        <w:t xml:space="preserve"> of health posts that can be built in a year.</w:t>
      </w:r>
    </w:p>
    <w:p w14:paraId="1CB5F5FE" w14:textId="1DBC9A1B" w:rsidR="008070C6" w:rsidRPr="00DA3B34" w:rsidRDefault="008070C6" w:rsidP="00181C84">
      <w:pPr>
        <w:pStyle w:val="ListParagraph"/>
        <w:numPr>
          <w:ilvl w:val="0"/>
          <w:numId w:val="6"/>
        </w:numPr>
        <w:spacing w:before="80" w:after="80"/>
        <w:contextualSpacing w:val="0"/>
        <w:jc w:val="left"/>
        <w:rPr>
          <w:sz w:val="22"/>
          <w:szCs w:val="24"/>
        </w:rPr>
      </w:pPr>
      <w:r>
        <w:rPr>
          <w:sz w:val="22"/>
          <w:szCs w:val="24"/>
        </w:rPr>
        <w:t>As in the investment plan, the c</w:t>
      </w:r>
      <w:r w:rsidRPr="00DA3B34">
        <w:rPr>
          <w:sz w:val="22"/>
          <w:szCs w:val="24"/>
        </w:rPr>
        <w:t>ost to construct health posts across location</w:t>
      </w:r>
      <w:r>
        <w:rPr>
          <w:sz w:val="22"/>
          <w:szCs w:val="24"/>
        </w:rPr>
        <w:t>s</w:t>
      </w:r>
      <w:r w:rsidRPr="00DA3B34">
        <w:rPr>
          <w:sz w:val="22"/>
          <w:szCs w:val="24"/>
        </w:rPr>
        <w:t xml:space="preserve"> is assumed </w:t>
      </w:r>
      <w:r>
        <w:rPr>
          <w:sz w:val="22"/>
          <w:szCs w:val="24"/>
        </w:rPr>
        <w:t>uniform across districts ($36,5</w:t>
      </w:r>
      <w:r w:rsidR="00EC71ED">
        <w:rPr>
          <w:sz w:val="22"/>
          <w:szCs w:val="24"/>
        </w:rPr>
        <w:t>73), unless otherwise specified.</w:t>
      </w:r>
    </w:p>
    <w:p w14:paraId="06D20447" w14:textId="77777777" w:rsidR="00EC71ED" w:rsidRPr="002B38F5" w:rsidRDefault="00EC71ED" w:rsidP="00EC71ED">
      <w:pPr>
        <w:pStyle w:val="ListParagraph"/>
        <w:numPr>
          <w:ilvl w:val="0"/>
          <w:numId w:val="6"/>
        </w:numPr>
        <w:autoSpaceDE w:val="0"/>
        <w:autoSpaceDN w:val="0"/>
        <w:rPr>
          <w:sz w:val="22"/>
          <w:szCs w:val="24"/>
        </w:rPr>
      </w:pPr>
      <w:r>
        <w:rPr>
          <w:sz w:val="22"/>
          <w:szCs w:val="24"/>
        </w:rPr>
        <w:t>T</w:t>
      </w:r>
      <w:r w:rsidRPr="002B38F5">
        <w:rPr>
          <w:sz w:val="22"/>
          <w:szCs w:val="24"/>
        </w:rPr>
        <w:t>he established facility will serve the calculated catchment area over the following years.</w:t>
      </w:r>
    </w:p>
    <w:p w14:paraId="32A97BA5" w14:textId="06CA297E" w:rsidR="008070C6" w:rsidRDefault="008070C6" w:rsidP="008070C6">
      <w:pPr>
        <w:spacing w:before="120" w:after="120"/>
        <w:jc w:val="left"/>
        <w:rPr>
          <w:sz w:val="22"/>
          <w:szCs w:val="24"/>
        </w:rPr>
      </w:pPr>
    </w:p>
    <w:p w14:paraId="14A681BF" w14:textId="77777777" w:rsidR="00C8128C" w:rsidRPr="002D008D" w:rsidRDefault="00C8128C" w:rsidP="008070C6">
      <w:pPr>
        <w:spacing w:before="120" w:after="120"/>
        <w:jc w:val="left"/>
        <w:rPr>
          <w:sz w:val="22"/>
          <w:szCs w:val="24"/>
        </w:rPr>
      </w:pPr>
    </w:p>
    <w:p w14:paraId="2AF93E49" w14:textId="77777777" w:rsidR="008070C6" w:rsidRPr="00B85E18" w:rsidRDefault="008070C6" w:rsidP="008070C6">
      <w:pPr>
        <w:pStyle w:val="Heading2"/>
        <w:numPr>
          <w:ilvl w:val="1"/>
          <w:numId w:val="1"/>
        </w:numPr>
      </w:pPr>
      <w:bookmarkStart w:id="18" w:name="_Toc534401768"/>
      <w:bookmarkStart w:id="19" w:name="_Toc4676532"/>
      <w:r w:rsidRPr="00A264D1">
        <w:t>Optimization Approach</w:t>
      </w:r>
      <w:bookmarkEnd w:id="18"/>
      <w:bookmarkEnd w:id="19"/>
    </w:p>
    <w:p w14:paraId="36D74C17" w14:textId="77777777" w:rsidR="008070C6" w:rsidRDefault="008070C6" w:rsidP="008070C6">
      <w:pPr>
        <w:rPr>
          <w:szCs w:val="24"/>
        </w:rPr>
      </w:pPr>
    </w:p>
    <w:p w14:paraId="0F95C3B6" w14:textId="77777777" w:rsidR="00EC71ED" w:rsidRDefault="00EC71ED" w:rsidP="00EC71ED">
      <w:pPr>
        <w:rPr>
          <w:sz w:val="22"/>
          <w:szCs w:val="24"/>
        </w:rPr>
      </w:pPr>
      <w:r w:rsidRPr="00DA3B34">
        <w:rPr>
          <w:sz w:val="22"/>
          <w:szCs w:val="24"/>
        </w:rPr>
        <w:t>In this approach, we may assume this problem statement to be a location-a</w:t>
      </w:r>
      <w:r>
        <w:rPr>
          <w:sz w:val="22"/>
          <w:szCs w:val="24"/>
        </w:rPr>
        <w:t>llocation problem – with minimizing the uncovered population given binding constraints on the number of facilities.</w:t>
      </w:r>
      <w:r w:rsidRPr="00DA3B34">
        <w:rPr>
          <w:sz w:val="22"/>
          <w:szCs w:val="24"/>
        </w:rPr>
        <w:t xml:space="preserve"> To proceed with this approach, we chalk out the steps as discussed below.</w:t>
      </w:r>
      <w:r>
        <w:rPr>
          <w:sz w:val="22"/>
          <w:szCs w:val="24"/>
        </w:rPr>
        <w:t xml:space="preserve"> </w:t>
      </w:r>
    </w:p>
    <w:p w14:paraId="7F81E964" w14:textId="77777777" w:rsidR="00EC71ED" w:rsidRDefault="00EC71ED" w:rsidP="00EC71ED">
      <w:pPr>
        <w:rPr>
          <w:sz w:val="22"/>
          <w:szCs w:val="24"/>
        </w:rPr>
      </w:pPr>
    </w:p>
    <w:p w14:paraId="35E39E16" w14:textId="77777777" w:rsidR="00EC71ED" w:rsidRPr="00D661CF" w:rsidRDefault="00EC71ED" w:rsidP="00EC71ED">
      <w:pPr>
        <w:rPr>
          <w:sz w:val="22"/>
          <w:szCs w:val="24"/>
        </w:rPr>
      </w:pPr>
      <w:r>
        <w:rPr>
          <w:sz w:val="22"/>
          <w:szCs w:val="24"/>
        </w:rPr>
        <w:t xml:space="preserve">Note: Step 1 and Step 2 </w:t>
      </w:r>
      <w:r w:rsidRPr="00D661CF">
        <w:rPr>
          <w:sz w:val="22"/>
          <w:szCs w:val="24"/>
        </w:rPr>
        <w:t xml:space="preserve">are </w:t>
      </w:r>
      <w:r>
        <w:rPr>
          <w:sz w:val="22"/>
          <w:szCs w:val="24"/>
        </w:rPr>
        <w:t>done at TA level.</w:t>
      </w:r>
    </w:p>
    <w:p w14:paraId="78347619" w14:textId="77777777" w:rsidR="00EC71ED" w:rsidRDefault="00EC71ED" w:rsidP="00EC71ED">
      <w:pPr>
        <w:rPr>
          <w:sz w:val="22"/>
          <w:szCs w:val="24"/>
        </w:rPr>
      </w:pPr>
    </w:p>
    <w:p w14:paraId="0FA3A18F" w14:textId="77777777" w:rsidR="00EC71ED" w:rsidRPr="00962E70" w:rsidRDefault="00EC71ED" w:rsidP="00EC71ED">
      <w:pPr>
        <w:spacing w:after="120"/>
      </w:pPr>
      <w:r w:rsidRPr="00DA3B34">
        <w:rPr>
          <w:sz w:val="22"/>
          <w:szCs w:val="24"/>
        </w:rPr>
        <w:t xml:space="preserve">Step1: </w:t>
      </w:r>
      <w:r w:rsidRPr="00962E70">
        <w:rPr>
          <w:szCs w:val="22"/>
        </w:rPr>
        <w:t xml:space="preserve">Obtain the population densities </w:t>
      </w:r>
    </w:p>
    <w:p w14:paraId="1379A3D3" w14:textId="6BDC2C34" w:rsidR="00EC71ED" w:rsidRPr="00F42B19" w:rsidRDefault="00EC71ED" w:rsidP="00EC71ED">
      <w:pPr>
        <w:numPr>
          <w:ilvl w:val="0"/>
          <w:numId w:val="26"/>
        </w:numPr>
        <w:spacing w:line="276" w:lineRule="auto"/>
        <w:jc w:val="left"/>
        <w:rPr>
          <w:rFonts w:ascii="Calibri" w:hAnsi="Calibri"/>
          <w:sz w:val="22"/>
          <w:szCs w:val="22"/>
        </w:rPr>
      </w:pPr>
      <w:r w:rsidRPr="00962E70">
        <w:rPr>
          <w:sz w:val="22"/>
          <w:szCs w:val="22"/>
        </w:rPr>
        <w:t>We have Worldpop population estimates for 2015 and 2020. Using these estimates, we calculate the population growth rate at national level per year as follows:</w:t>
      </w:r>
    </w:p>
    <w:p w14:paraId="37E74FFC" w14:textId="77777777" w:rsidR="00734B7C" w:rsidRDefault="00734B7C" w:rsidP="00265FE1">
      <w:pPr>
        <w:pStyle w:val="ListParagraph"/>
        <w:spacing w:line="276" w:lineRule="auto"/>
        <w:rPr>
          <w:b/>
          <w:i/>
          <w:sz w:val="20"/>
          <w:szCs w:val="20"/>
        </w:rPr>
      </w:pPr>
    </w:p>
    <w:p w14:paraId="19C9E357" w14:textId="6A396BBE" w:rsidR="00F42B19" w:rsidRPr="00F42B19" w:rsidRDefault="00F42B19" w:rsidP="00F42B19">
      <w:pPr>
        <w:pStyle w:val="ListParagraph"/>
        <w:numPr>
          <w:ilvl w:val="0"/>
          <w:numId w:val="26"/>
        </w:numPr>
        <w:spacing w:line="276" w:lineRule="auto"/>
        <w:jc w:val="center"/>
        <w:rPr>
          <w:b/>
          <w:i/>
          <w:sz w:val="20"/>
          <w:szCs w:val="20"/>
        </w:rPr>
      </w:pPr>
      <w:r w:rsidRPr="00F42B19">
        <w:rPr>
          <w:b/>
          <w:i/>
          <w:sz w:val="20"/>
          <w:szCs w:val="20"/>
        </w:rPr>
        <w:t xml:space="preserve">Population Growth Rate = ln((2020 Worldpop population) / (2015 Worldpop population)) / t </w:t>
      </w:r>
    </w:p>
    <w:p w14:paraId="71233EF1" w14:textId="07626D8C" w:rsidR="00F42B19" w:rsidRPr="00F42B19" w:rsidRDefault="00F42B19" w:rsidP="00F42B19">
      <w:pPr>
        <w:spacing w:line="276" w:lineRule="auto"/>
        <w:ind w:left="360"/>
        <w:rPr>
          <w:b/>
          <w:i/>
          <w:sz w:val="20"/>
          <w:szCs w:val="20"/>
        </w:rPr>
      </w:pPr>
      <w:r>
        <w:rPr>
          <w:sz w:val="22"/>
          <w:szCs w:val="22"/>
        </w:rPr>
        <w:lastRenderedPageBreak/>
        <w:t xml:space="preserve">       </w:t>
      </w:r>
      <w:r w:rsidRPr="00F42B19">
        <w:rPr>
          <w:sz w:val="22"/>
          <w:szCs w:val="22"/>
        </w:rPr>
        <w:t>where t is time period, in our case t= 5</w:t>
      </w:r>
    </w:p>
    <w:p w14:paraId="178E405D" w14:textId="77777777" w:rsidR="00734B7C" w:rsidRDefault="00734B7C" w:rsidP="00734B7C">
      <w:pPr>
        <w:ind w:left="720"/>
        <w:jc w:val="left"/>
        <w:rPr>
          <w:sz w:val="22"/>
          <w:szCs w:val="22"/>
        </w:rPr>
      </w:pPr>
    </w:p>
    <w:p w14:paraId="58A00A54" w14:textId="23E4B205" w:rsidR="00EC71ED" w:rsidRDefault="00EC71ED" w:rsidP="00EC71ED">
      <w:pPr>
        <w:numPr>
          <w:ilvl w:val="0"/>
          <w:numId w:val="27"/>
        </w:numPr>
        <w:jc w:val="left"/>
        <w:rPr>
          <w:sz w:val="22"/>
          <w:szCs w:val="22"/>
        </w:rPr>
      </w:pPr>
      <w:r w:rsidRPr="00962E70">
        <w:rPr>
          <w:sz w:val="22"/>
          <w:szCs w:val="22"/>
        </w:rPr>
        <w:t xml:space="preserve">This growth rate is used to project population for next year.  </w:t>
      </w:r>
    </w:p>
    <w:p w14:paraId="0EB91342" w14:textId="77777777" w:rsidR="00EC71ED" w:rsidRPr="007C7F8D" w:rsidRDefault="00EC71ED" w:rsidP="00EC71ED">
      <w:pPr>
        <w:pStyle w:val="ListParagraph"/>
        <w:numPr>
          <w:ilvl w:val="0"/>
          <w:numId w:val="27"/>
        </w:numPr>
        <w:autoSpaceDE w:val="0"/>
        <w:autoSpaceDN w:val="0"/>
        <w:spacing w:before="40" w:after="40"/>
        <w:rPr>
          <w:sz w:val="22"/>
          <w:szCs w:val="22"/>
        </w:rPr>
      </w:pPr>
      <w:r w:rsidRPr="00BE2E86">
        <w:rPr>
          <w:sz w:val="22"/>
          <w:szCs w:val="22"/>
        </w:rPr>
        <w:t>This population count is adjusted according to the long term population movement (computed in phase 1) using:</w:t>
      </w:r>
    </w:p>
    <w:p w14:paraId="6D247D2D" w14:textId="5FDE7455" w:rsidR="00EC71ED" w:rsidRPr="007C7F8D" w:rsidRDefault="00EC71ED" w:rsidP="00EC71ED">
      <w:pPr>
        <w:pStyle w:val="ListParagraph"/>
        <w:autoSpaceDE w:val="0"/>
        <w:autoSpaceDN w:val="0"/>
        <w:spacing w:before="40" w:after="40"/>
        <w:ind w:firstLine="720"/>
        <w:rPr>
          <w:rFonts w:cs="Arial"/>
          <w:sz w:val="22"/>
          <w:szCs w:val="22"/>
        </w:rPr>
      </w:pPr>
      <w:r w:rsidRPr="007C7F8D">
        <w:rPr>
          <w:rFonts w:cs="Arial"/>
          <w:sz w:val="22"/>
          <w:szCs w:val="22"/>
        </w:rPr>
        <w:t>Estimated Populatio</w:t>
      </w:r>
      <w:r>
        <w:rPr>
          <w:rFonts w:cs="Arial"/>
          <w:sz w:val="22"/>
          <w:szCs w:val="22"/>
        </w:rPr>
        <w:t xml:space="preserve">n count (1 + % change in </w:t>
      </w:r>
      <w:r w:rsidRPr="007C7F8D">
        <w:rPr>
          <w:rFonts w:cs="Arial"/>
          <w:color w:val="000000"/>
          <w:sz w:val="22"/>
          <w:szCs w:val="22"/>
        </w:rPr>
        <w:t>Netflow</w:t>
      </w:r>
      <w:r>
        <w:rPr>
          <w:rFonts w:cs="Arial"/>
          <w:sz w:val="22"/>
          <w:szCs w:val="22"/>
        </w:rPr>
        <w:t> at District</w:t>
      </w:r>
      <w:r w:rsidRPr="007C7F8D">
        <w:rPr>
          <w:rFonts w:cs="Arial"/>
          <w:sz w:val="22"/>
          <w:szCs w:val="22"/>
        </w:rPr>
        <w:t xml:space="preserve"> level)</w:t>
      </w:r>
      <w:r w:rsidRPr="007C7F8D">
        <w:rPr>
          <w:rFonts w:cs="Arial"/>
          <w:color w:val="000000"/>
          <w:sz w:val="22"/>
          <w:szCs w:val="22"/>
        </w:rPr>
        <w:t xml:space="preserve"> </w:t>
      </w:r>
    </w:p>
    <w:p w14:paraId="0416B252" w14:textId="7463B5E7" w:rsidR="008070C6" w:rsidRDefault="008070C6" w:rsidP="008070C6"/>
    <w:p w14:paraId="1019354C" w14:textId="77777777" w:rsidR="00C21C23" w:rsidRDefault="00C21C23" w:rsidP="002D02B3"/>
    <w:p w14:paraId="26C0F0E1" w14:textId="77777777" w:rsidR="00EC1B83" w:rsidRDefault="00EC1B83" w:rsidP="00EC1B83">
      <w:r w:rsidRPr="006249CE">
        <w:t>Step 2: Analogous estimati</w:t>
      </w:r>
      <w:r>
        <w:t>on</w:t>
      </w:r>
      <w:r w:rsidRPr="006249CE">
        <w:t xml:space="preserve"> of population</w:t>
      </w:r>
    </w:p>
    <w:p w14:paraId="52E5AFD2" w14:textId="26E91A72" w:rsidR="00EC1B83" w:rsidRDefault="00EC1B83" w:rsidP="00EC1B83">
      <w:pPr>
        <w:numPr>
          <w:ilvl w:val="0"/>
          <w:numId w:val="9"/>
        </w:numPr>
        <w:spacing w:before="120" w:after="120"/>
        <w:rPr>
          <w:sz w:val="22"/>
        </w:rPr>
      </w:pPr>
      <w:r>
        <w:rPr>
          <w:sz w:val="22"/>
        </w:rPr>
        <w:t>Overlay grid (0.5</w:t>
      </w:r>
      <w:r w:rsidR="00C61CB4">
        <w:rPr>
          <w:sz w:val="22"/>
        </w:rPr>
        <w:t xml:space="preserve"> sqkm) on W</w:t>
      </w:r>
      <w:r w:rsidRPr="00C21C23">
        <w:rPr>
          <w:sz w:val="22"/>
        </w:rPr>
        <w:t xml:space="preserve">orldpop raster file and calculate the % of population in each grid. </w:t>
      </w:r>
    </w:p>
    <w:p w14:paraId="422BFB8F" w14:textId="77777777" w:rsidR="00EC1B83" w:rsidRPr="00DC2277" w:rsidRDefault="00EC1B83" w:rsidP="00EC1B83">
      <w:pPr>
        <w:numPr>
          <w:ilvl w:val="0"/>
          <w:numId w:val="9"/>
        </w:numPr>
        <w:spacing w:before="120" w:after="120"/>
        <w:rPr>
          <w:sz w:val="22"/>
        </w:rPr>
      </w:pPr>
      <w:r w:rsidRPr="00C21C23">
        <w:rPr>
          <w:sz w:val="22"/>
        </w:rPr>
        <w:t>This % is then multiplied with estimated population from Step 1 to get distribution of estimated population.</w:t>
      </w:r>
    </w:p>
    <w:p w14:paraId="1396B617" w14:textId="5AC6348C" w:rsidR="00933E4D" w:rsidRPr="00EC1B83" w:rsidRDefault="00EC1B83" w:rsidP="00EC1B83">
      <w:pPr>
        <w:jc w:val="center"/>
      </w:pPr>
      <w:r>
        <w:t xml:space="preserve"> </w:t>
      </w:r>
      <w:r w:rsidRPr="006249CE">
        <w:rPr>
          <w:noProof/>
        </w:rPr>
        <w:drawing>
          <wp:inline distT="0" distB="0" distL="0" distR="0" wp14:anchorId="3D3409BF" wp14:editId="195B15DD">
            <wp:extent cx="1011555" cy="158115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1024330" cy="1601118"/>
                    </a:xfrm>
                    <a:prstGeom prst="rect">
                      <a:avLst/>
                    </a:prstGeom>
                  </pic:spPr>
                </pic:pic>
              </a:graphicData>
            </a:graphic>
          </wp:inline>
        </w:drawing>
      </w:r>
    </w:p>
    <w:p w14:paraId="30F0702E" w14:textId="77777777" w:rsidR="00BD6325" w:rsidRPr="00933E4D" w:rsidRDefault="00BD6325" w:rsidP="00933E4D">
      <w:pPr>
        <w:spacing w:before="120" w:after="120"/>
        <w:ind w:left="720"/>
        <w:rPr>
          <w:sz w:val="22"/>
        </w:rPr>
      </w:pPr>
    </w:p>
    <w:p w14:paraId="1C2773BD" w14:textId="77777777" w:rsidR="00EC1B83" w:rsidRPr="00C66EC3" w:rsidRDefault="00EC1B83" w:rsidP="00EC1B83">
      <w:pPr>
        <w:rPr>
          <w:sz w:val="22"/>
        </w:rPr>
      </w:pPr>
      <w:r w:rsidRPr="00C66EC3">
        <w:rPr>
          <w:sz w:val="22"/>
        </w:rPr>
        <w:t xml:space="preserve">Step </w:t>
      </w:r>
      <w:r>
        <w:rPr>
          <w:sz w:val="22"/>
        </w:rPr>
        <w:t>3: Extracting Uncovered Population Area using UNICEF shape file.</w:t>
      </w:r>
    </w:p>
    <w:p w14:paraId="308FE929" w14:textId="1B52392C" w:rsidR="00EC1B83" w:rsidRDefault="00EC1B83" w:rsidP="00EC1B83">
      <w:pPr>
        <w:pStyle w:val="ListParagraph"/>
        <w:numPr>
          <w:ilvl w:val="0"/>
          <w:numId w:val="11"/>
        </w:numPr>
        <w:spacing w:before="80" w:after="80"/>
        <w:contextualSpacing w:val="0"/>
        <w:rPr>
          <w:sz w:val="22"/>
        </w:rPr>
      </w:pPr>
      <w:r w:rsidRPr="00CB1601">
        <w:rPr>
          <w:sz w:val="22"/>
        </w:rPr>
        <w:t>UNICEF conducted an extensive survey of every operating clinic in the country and calculated the relevant catchment area. This catchment area constitutes the distance such that a patient would have to walk no more than 5km to reach a clinic. In its analysis, it accounted for the road networks, topography and potential for flooding in calculating the 5km catchment area for each clinic.</w:t>
      </w:r>
      <w:r>
        <w:rPr>
          <w:sz w:val="22"/>
        </w:rPr>
        <w:t xml:space="preserve"> </w:t>
      </w:r>
    </w:p>
    <w:p w14:paraId="3C681A50" w14:textId="180A223D" w:rsidR="000C26CD" w:rsidRPr="00B6789A" w:rsidRDefault="000C26CD" w:rsidP="000C26CD">
      <w:pPr>
        <w:pStyle w:val="ListParagraph"/>
        <w:spacing w:before="80" w:after="80"/>
        <w:contextualSpacing w:val="0"/>
        <w:rPr>
          <w:sz w:val="22"/>
        </w:rPr>
      </w:pPr>
      <w:r>
        <w:rPr>
          <w:sz w:val="22"/>
        </w:rPr>
        <w:t>“</w:t>
      </w:r>
      <w:r w:rsidRPr="00933E4D">
        <w:rPr>
          <w:sz w:val="22"/>
        </w:rPr>
        <w:t>Thanks to UNICEF Malawi country office for sharing</w:t>
      </w:r>
      <w:r>
        <w:rPr>
          <w:sz w:val="22"/>
        </w:rPr>
        <w:t xml:space="preserve"> this data with us”</w:t>
      </w:r>
      <w:r w:rsidR="00827827">
        <w:rPr>
          <w:sz w:val="22"/>
        </w:rPr>
        <w:t>.</w:t>
      </w:r>
    </w:p>
    <w:p w14:paraId="1BF09905" w14:textId="77777777" w:rsidR="00EC1B83" w:rsidRPr="00C66EC3" w:rsidRDefault="00EC1B83" w:rsidP="00EC1B83">
      <w:pPr>
        <w:numPr>
          <w:ilvl w:val="0"/>
          <w:numId w:val="11"/>
        </w:numPr>
        <w:spacing w:before="80" w:after="80"/>
        <w:rPr>
          <w:sz w:val="22"/>
        </w:rPr>
      </w:pPr>
      <w:r w:rsidRPr="00C66EC3">
        <w:rPr>
          <w:sz w:val="22"/>
        </w:rPr>
        <w:t>Overlay</w:t>
      </w:r>
      <w:r>
        <w:rPr>
          <w:sz w:val="22"/>
        </w:rPr>
        <w:t xml:space="preserve"> this file over the Step 2 output</w:t>
      </w:r>
      <w:r w:rsidRPr="00C66EC3">
        <w:rPr>
          <w:sz w:val="22"/>
        </w:rPr>
        <w:t>.</w:t>
      </w:r>
    </w:p>
    <w:p w14:paraId="54F715CA" w14:textId="2BE119FD" w:rsidR="008070C6" w:rsidRPr="00EC1B83" w:rsidRDefault="00EC1B83" w:rsidP="00EC1B83">
      <w:pPr>
        <w:numPr>
          <w:ilvl w:val="0"/>
          <w:numId w:val="11"/>
        </w:numPr>
        <w:spacing w:before="80" w:after="80"/>
        <w:rPr>
          <w:sz w:val="22"/>
        </w:rPr>
      </w:pPr>
      <w:r>
        <w:rPr>
          <w:sz w:val="22"/>
        </w:rPr>
        <w:t xml:space="preserve">This </w:t>
      </w:r>
      <w:r w:rsidRPr="00C66EC3">
        <w:rPr>
          <w:sz w:val="22"/>
        </w:rPr>
        <w:t>give</w:t>
      </w:r>
      <w:r>
        <w:rPr>
          <w:sz w:val="22"/>
        </w:rPr>
        <w:t>s us</w:t>
      </w:r>
      <w:r w:rsidRPr="00C66EC3">
        <w:rPr>
          <w:sz w:val="22"/>
        </w:rPr>
        <w:t xml:space="preserve"> </w:t>
      </w:r>
      <w:r w:rsidRPr="00485988">
        <w:rPr>
          <w:b/>
          <w:sz w:val="22"/>
        </w:rPr>
        <w:t>uncovered population</w:t>
      </w:r>
      <w:r w:rsidRPr="00C66EC3">
        <w:rPr>
          <w:sz w:val="22"/>
        </w:rPr>
        <w:t xml:space="preserve"> (Pop</w:t>
      </w:r>
      <w:r w:rsidRPr="00C66EC3">
        <w:rPr>
          <w:sz w:val="22"/>
          <w:vertAlign w:val="superscript"/>
        </w:rPr>
        <w:t>u</w:t>
      </w:r>
      <w:r w:rsidRPr="00C66EC3">
        <w:rPr>
          <w:sz w:val="22"/>
        </w:rPr>
        <w:t>).</w:t>
      </w:r>
    </w:p>
    <w:p w14:paraId="260BC16C" w14:textId="353D1676" w:rsidR="008070C6" w:rsidRDefault="008070C6" w:rsidP="008070C6">
      <w:pPr>
        <w:jc w:val="left"/>
      </w:pPr>
    </w:p>
    <w:p w14:paraId="5064C213" w14:textId="77777777" w:rsidR="00C21C23" w:rsidRDefault="00C21C23" w:rsidP="008070C6">
      <w:pPr>
        <w:jc w:val="left"/>
        <w:rPr>
          <w:sz w:val="22"/>
        </w:rPr>
      </w:pPr>
    </w:p>
    <w:p w14:paraId="7853DA98" w14:textId="77777777" w:rsidR="00EC1B83" w:rsidRDefault="00EC1B83" w:rsidP="00EC1B83">
      <w:pPr>
        <w:jc w:val="left"/>
        <w:rPr>
          <w:sz w:val="22"/>
        </w:rPr>
      </w:pPr>
      <w:r w:rsidRPr="00C66EC3">
        <w:rPr>
          <w:sz w:val="22"/>
        </w:rPr>
        <w:t xml:space="preserve">Step </w:t>
      </w:r>
      <w:r>
        <w:rPr>
          <w:sz w:val="22"/>
        </w:rPr>
        <w:t>4</w:t>
      </w:r>
      <w:r w:rsidRPr="00C66EC3">
        <w:rPr>
          <w:sz w:val="22"/>
        </w:rPr>
        <w:t>: Formation of Clusters</w:t>
      </w:r>
      <w:r>
        <w:rPr>
          <w:sz w:val="22"/>
        </w:rPr>
        <w:t xml:space="preserve"> (For uncovered population)</w:t>
      </w:r>
    </w:p>
    <w:p w14:paraId="43F5E9E9" w14:textId="77777777" w:rsidR="00EC1B83" w:rsidRPr="00C66EC3" w:rsidRDefault="00EC1B83" w:rsidP="00EC1B83">
      <w:pPr>
        <w:numPr>
          <w:ilvl w:val="0"/>
          <w:numId w:val="10"/>
        </w:numPr>
        <w:spacing w:before="120" w:after="120"/>
        <w:jc w:val="left"/>
        <w:rPr>
          <w:sz w:val="22"/>
        </w:rPr>
      </w:pPr>
      <w:r>
        <w:rPr>
          <w:sz w:val="22"/>
        </w:rPr>
        <w:t>Identify</w:t>
      </w:r>
      <w:r w:rsidRPr="00C66EC3">
        <w:rPr>
          <w:sz w:val="22"/>
        </w:rPr>
        <w:t xml:space="preserve"> centroid of each grid.</w:t>
      </w:r>
    </w:p>
    <w:p w14:paraId="4C1B70AD" w14:textId="77777777" w:rsidR="00EC1B83" w:rsidRPr="00C66EC3" w:rsidRDefault="00EC1B83" w:rsidP="00EC1B83">
      <w:pPr>
        <w:numPr>
          <w:ilvl w:val="0"/>
          <w:numId w:val="10"/>
        </w:numPr>
        <w:spacing w:before="120" w:after="120"/>
        <w:jc w:val="left"/>
        <w:rPr>
          <w:sz w:val="22"/>
        </w:rPr>
      </w:pPr>
      <w:r w:rsidRPr="00C66EC3">
        <w:rPr>
          <w:sz w:val="22"/>
        </w:rPr>
        <w:t>Cluster grids (by measuring the shortest path between centroids) till you reach catchment population (C</w:t>
      </w:r>
      <w:r w:rsidRPr="00C66EC3">
        <w:rPr>
          <w:sz w:val="22"/>
          <w:vertAlign w:val="subscript"/>
        </w:rPr>
        <w:t>j</w:t>
      </w:r>
      <w:r w:rsidRPr="00C66EC3">
        <w:rPr>
          <w:sz w:val="22"/>
        </w:rPr>
        <w:t>). This gives one cluster</w:t>
      </w:r>
      <w:r>
        <w:rPr>
          <w:sz w:val="22"/>
        </w:rPr>
        <w:t xml:space="preserve"> of grids</w:t>
      </w:r>
      <w:r w:rsidRPr="00C66EC3">
        <w:rPr>
          <w:sz w:val="22"/>
        </w:rPr>
        <w:t>.</w:t>
      </w:r>
    </w:p>
    <w:p w14:paraId="4FF0A223" w14:textId="3192C470" w:rsidR="008070C6" w:rsidRPr="00EC1B83" w:rsidRDefault="00EC1B83" w:rsidP="00EC1B83">
      <w:pPr>
        <w:numPr>
          <w:ilvl w:val="0"/>
          <w:numId w:val="10"/>
        </w:numPr>
        <w:spacing w:before="120" w:after="120"/>
        <w:jc w:val="left"/>
        <w:rPr>
          <w:sz w:val="22"/>
        </w:rPr>
      </w:pPr>
      <w:r w:rsidRPr="00C66EC3">
        <w:rPr>
          <w:sz w:val="22"/>
        </w:rPr>
        <w:t>Continue the above till eac</w:t>
      </w:r>
      <w:r>
        <w:rPr>
          <w:sz w:val="22"/>
        </w:rPr>
        <w:t>h grid is a part of one cluster</w:t>
      </w:r>
      <w:r w:rsidR="008070C6" w:rsidRPr="00EC1B83">
        <w:rPr>
          <w:sz w:val="22"/>
        </w:rPr>
        <w:t>.</w:t>
      </w:r>
    </w:p>
    <w:p w14:paraId="5D88F447" w14:textId="77777777" w:rsidR="008070C6" w:rsidRPr="00C66EC3" w:rsidRDefault="008070C6" w:rsidP="008070C6">
      <w:pPr>
        <w:ind w:left="720"/>
        <w:jc w:val="left"/>
        <w:rPr>
          <w:sz w:val="22"/>
        </w:rPr>
      </w:pPr>
    </w:p>
    <w:p w14:paraId="6A102048" w14:textId="77777777" w:rsidR="008070C6" w:rsidRPr="00C66EC3" w:rsidRDefault="008070C6" w:rsidP="008070C6">
      <w:pPr>
        <w:jc w:val="left"/>
        <w:rPr>
          <w:sz w:val="22"/>
        </w:rPr>
      </w:pPr>
      <w:r w:rsidRPr="00C66EC3">
        <w:rPr>
          <w:noProof/>
          <w:sz w:val="22"/>
        </w:rPr>
        <mc:AlternateContent>
          <mc:Choice Requires="wpg">
            <w:drawing>
              <wp:anchor distT="0" distB="0" distL="114300" distR="114300" simplePos="0" relativeHeight="251671552" behindDoc="0" locked="0" layoutInCell="1" allowOverlap="1" wp14:anchorId="0A59A788" wp14:editId="2C7CB1B9">
                <wp:simplePos x="0" y="0"/>
                <wp:positionH relativeFrom="column">
                  <wp:posOffset>1462460</wp:posOffset>
                </wp:positionH>
                <wp:positionV relativeFrom="paragraph">
                  <wp:posOffset>125785</wp:posOffset>
                </wp:positionV>
                <wp:extent cx="2353945" cy="951616"/>
                <wp:effectExtent l="0" t="0" r="8255" b="1270"/>
                <wp:wrapNone/>
                <wp:docPr id="5" name="Group 5"/>
                <wp:cNvGraphicFramePr/>
                <a:graphic xmlns:a="http://schemas.openxmlformats.org/drawingml/2006/main">
                  <a:graphicData uri="http://schemas.microsoft.com/office/word/2010/wordprocessingGroup">
                    <wpg:wgp>
                      <wpg:cNvGrpSpPr/>
                      <wpg:grpSpPr>
                        <a:xfrm>
                          <a:off x="0" y="0"/>
                          <a:ext cx="2353945" cy="951616"/>
                          <a:chOff x="0" y="0"/>
                          <a:chExt cx="4150995" cy="1961515"/>
                        </a:xfrm>
                      </wpg:grpSpPr>
                      <pic:pic xmlns:pic="http://schemas.openxmlformats.org/drawingml/2006/picture">
                        <pic:nvPicPr>
                          <pic:cNvPr id="7" name="Picture 4"/>
                          <pic:cNvPicPr>
                            <a:picLocks noChangeAspect="1"/>
                          </pic:cNvPicPr>
                        </pic:nvPicPr>
                        <pic:blipFill rotWithShape="1">
                          <a:blip r:embed="rId15"/>
                          <a:srcRect t="49451" b="24622"/>
                          <a:stretch/>
                        </pic:blipFill>
                        <pic:spPr>
                          <a:xfrm>
                            <a:off x="0" y="0"/>
                            <a:ext cx="4150995" cy="1961515"/>
                          </a:xfrm>
                          <a:prstGeom prst="rect">
                            <a:avLst/>
                          </a:prstGeom>
                        </pic:spPr>
                      </pic:pic>
                      <wps:wsp>
                        <wps:cNvPr id="8" name="Oval 5"/>
                        <wps:cNvSpPr/>
                        <wps:spPr>
                          <a:xfrm>
                            <a:off x="1001864" y="286247"/>
                            <a:ext cx="136478" cy="150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8"/>
                        <wps:cNvSpPr/>
                        <wps:spPr>
                          <a:xfrm>
                            <a:off x="1733384" y="437322"/>
                            <a:ext cx="122830" cy="1364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9"/>
                        <wps:cNvSpPr/>
                        <wps:spPr>
                          <a:xfrm>
                            <a:off x="453224" y="286247"/>
                            <a:ext cx="109183" cy="150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3A5BB3" id="Group 5" o:spid="_x0000_s1026" style="position:absolute;margin-left:115.15pt;margin-top:9.9pt;width:185.35pt;height:74.95pt;z-index:251671552;mso-width-relative:margin;mso-height-relative:margin" coordsize="41509,19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1509;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">
                  <v:imagedata r:id="rId18" o:title="" croptop="32408f" cropbottom="16136f"/>
                  <v:path arrowok="t"/>
                </v:shape>
                <v:oval id="Oval 5" o:spid="_x0000_s1028" style="position:absolute;left:10018;top:2862;width:1365;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" fillcolor="black [3200]" strokecolor="black [1600]" strokeweight="2pt"/>
                <v:oval id="Oval 8" o:spid="_x0000_s1029" style="position:absolute;left:17333;top:4373;width:1229;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" fillcolor="black [3200]" strokecolor="black [1600]" strokeweight="2pt"/>
                <v:oval id="Oval 9" o:spid="_x0000_s1030" style="position:absolute;left:4532;top:2862;width:1092;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" fillcolor="black [3200]" strokecolor="black [1600]" strokeweight="2pt"/>
              </v:group>
            </w:pict>
          </mc:Fallback>
        </mc:AlternateContent>
      </w:r>
    </w:p>
    <w:p w14:paraId="07B357DB" w14:textId="77777777" w:rsidR="008070C6" w:rsidRPr="00C66EC3" w:rsidRDefault="008070C6" w:rsidP="008070C6">
      <w:pPr>
        <w:rPr>
          <w:sz w:val="22"/>
        </w:rPr>
      </w:pPr>
    </w:p>
    <w:p w14:paraId="063E1D0B" w14:textId="77777777" w:rsidR="008070C6" w:rsidRPr="00C66EC3" w:rsidRDefault="008070C6" w:rsidP="008070C6">
      <w:pPr>
        <w:rPr>
          <w:sz w:val="22"/>
        </w:rPr>
      </w:pPr>
    </w:p>
    <w:p w14:paraId="17ECD01E" w14:textId="77777777" w:rsidR="008070C6" w:rsidRPr="00C66EC3" w:rsidRDefault="008070C6" w:rsidP="008070C6">
      <w:pPr>
        <w:rPr>
          <w:sz w:val="22"/>
        </w:rPr>
      </w:pPr>
    </w:p>
    <w:p w14:paraId="72F8CD50" w14:textId="77777777" w:rsidR="008070C6" w:rsidRPr="00C66EC3" w:rsidRDefault="008070C6" w:rsidP="008070C6">
      <w:pPr>
        <w:rPr>
          <w:sz w:val="22"/>
        </w:rPr>
      </w:pPr>
    </w:p>
    <w:p w14:paraId="4DE95BAA" w14:textId="77777777" w:rsidR="008070C6" w:rsidRPr="00C66EC3" w:rsidRDefault="008070C6" w:rsidP="008070C6">
      <w:pPr>
        <w:rPr>
          <w:sz w:val="22"/>
        </w:rPr>
      </w:pPr>
    </w:p>
    <w:p w14:paraId="0C6E6E4A" w14:textId="77777777" w:rsidR="008070C6" w:rsidRPr="00C66EC3" w:rsidRDefault="008070C6" w:rsidP="008070C6">
      <w:pPr>
        <w:rPr>
          <w:sz w:val="22"/>
        </w:rPr>
      </w:pPr>
    </w:p>
    <w:p w14:paraId="0389C515" w14:textId="77777777" w:rsidR="008070C6" w:rsidRPr="00C66EC3" w:rsidRDefault="008070C6" w:rsidP="008070C6">
      <w:pPr>
        <w:rPr>
          <w:sz w:val="22"/>
        </w:rPr>
      </w:pPr>
    </w:p>
    <w:p w14:paraId="4AA7EAC2" w14:textId="6C2149C0" w:rsidR="002E5A06" w:rsidRDefault="002E5A06" w:rsidP="008070C6">
      <w:pPr>
        <w:rPr>
          <w:sz w:val="22"/>
        </w:rPr>
      </w:pPr>
    </w:p>
    <w:p w14:paraId="62F330A7" w14:textId="59139D3F" w:rsidR="002E5A06" w:rsidRPr="00EC1B83" w:rsidRDefault="00EC1B83" w:rsidP="00EC1B83">
      <w:pPr>
        <w:spacing w:before="80" w:after="80"/>
        <w:rPr>
          <w:sz w:val="22"/>
        </w:rPr>
      </w:pPr>
      <w:r w:rsidRPr="00DA3B34">
        <w:rPr>
          <w:sz w:val="22"/>
          <w:szCs w:val="24"/>
        </w:rPr>
        <w:t xml:space="preserve">Step 5: </w:t>
      </w:r>
      <w:r>
        <w:rPr>
          <w:sz w:val="22"/>
        </w:rPr>
        <w:t>The centroid of grid in the cluster having maximum population is</w:t>
      </w:r>
      <w:r w:rsidRPr="00C66EC3">
        <w:rPr>
          <w:sz w:val="22"/>
        </w:rPr>
        <w:t xml:space="preserve"> the </w:t>
      </w:r>
      <w:r>
        <w:rPr>
          <w:b/>
          <w:sz w:val="22"/>
        </w:rPr>
        <w:t>probable location for health posts</w:t>
      </w:r>
      <w:r w:rsidRPr="00C66EC3">
        <w:rPr>
          <w:sz w:val="22"/>
        </w:rPr>
        <w:t>.</w:t>
      </w:r>
    </w:p>
    <w:p w14:paraId="0C6EBF29" w14:textId="79F3800C" w:rsidR="00BD6325" w:rsidRDefault="00BD6325" w:rsidP="008070C6">
      <w:pPr>
        <w:rPr>
          <w:sz w:val="22"/>
          <w:szCs w:val="24"/>
        </w:rPr>
      </w:pPr>
    </w:p>
    <w:p w14:paraId="0D843304" w14:textId="77777777" w:rsidR="00AE4CD3" w:rsidRDefault="00AE4CD3" w:rsidP="008070C6">
      <w:pPr>
        <w:rPr>
          <w:sz w:val="22"/>
          <w:szCs w:val="24"/>
        </w:rPr>
      </w:pPr>
    </w:p>
    <w:p w14:paraId="4A30F863" w14:textId="77777777" w:rsidR="00EC1B83" w:rsidRPr="00DA3B34" w:rsidRDefault="00EC1B83" w:rsidP="00EC1B83">
      <w:pPr>
        <w:rPr>
          <w:sz w:val="22"/>
          <w:szCs w:val="24"/>
        </w:rPr>
      </w:pPr>
      <w:r>
        <w:rPr>
          <w:sz w:val="22"/>
          <w:szCs w:val="24"/>
        </w:rPr>
        <w:t xml:space="preserve">Step 6: </w:t>
      </w:r>
      <w:r w:rsidRPr="00DA3B34">
        <w:rPr>
          <w:sz w:val="22"/>
          <w:szCs w:val="24"/>
        </w:rPr>
        <w:t xml:space="preserve">Select a </w:t>
      </w:r>
      <w:r>
        <w:rPr>
          <w:sz w:val="22"/>
          <w:szCs w:val="24"/>
        </w:rPr>
        <w:t xml:space="preserve">maximum </w:t>
      </w:r>
      <w:r w:rsidRPr="00DA3B34">
        <w:rPr>
          <w:sz w:val="22"/>
          <w:szCs w:val="24"/>
        </w:rPr>
        <w:t>distance beyond which a patient cannot travel to the health post</w:t>
      </w:r>
      <w:r>
        <w:rPr>
          <w:sz w:val="22"/>
          <w:szCs w:val="24"/>
        </w:rPr>
        <w:t xml:space="preserve"> </w:t>
      </w:r>
      <w:r w:rsidRPr="00DA3B34">
        <w:rPr>
          <w:sz w:val="22"/>
          <w:szCs w:val="24"/>
        </w:rPr>
        <w:t xml:space="preserve">- “D” called </w:t>
      </w:r>
      <w:r w:rsidRPr="00DA3B34">
        <w:rPr>
          <w:b/>
          <w:sz w:val="22"/>
          <w:szCs w:val="24"/>
        </w:rPr>
        <w:t>Impedance</w:t>
      </w:r>
      <w:r w:rsidRPr="00DA3B34">
        <w:rPr>
          <w:sz w:val="22"/>
          <w:szCs w:val="24"/>
        </w:rPr>
        <w:t xml:space="preserve"> cut-off. </w:t>
      </w:r>
      <w:r>
        <w:rPr>
          <w:sz w:val="22"/>
          <w:szCs w:val="24"/>
        </w:rPr>
        <w:t xml:space="preserve">The </w:t>
      </w:r>
      <w:r>
        <w:rPr>
          <w:b/>
          <w:sz w:val="22"/>
          <w:szCs w:val="24"/>
        </w:rPr>
        <w:t xml:space="preserve">catchment </w:t>
      </w:r>
      <w:r w:rsidRPr="00B10280">
        <w:rPr>
          <w:sz w:val="22"/>
          <w:szCs w:val="24"/>
        </w:rPr>
        <w:t>area</w:t>
      </w:r>
      <w:r>
        <w:rPr>
          <w:sz w:val="22"/>
          <w:szCs w:val="24"/>
        </w:rPr>
        <w:t xml:space="preserve"> of a facility is defined such as either it covers the catchment population of C</w:t>
      </w:r>
      <w:r w:rsidRPr="001169D0">
        <w:rPr>
          <w:sz w:val="22"/>
          <w:szCs w:val="24"/>
          <w:vertAlign w:val="subscript"/>
        </w:rPr>
        <w:t>j</w:t>
      </w:r>
      <w:r>
        <w:rPr>
          <w:sz w:val="22"/>
          <w:szCs w:val="24"/>
        </w:rPr>
        <w:t xml:space="preserve"> or reaches the impedance cut-off.</w:t>
      </w:r>
    </w:p>
    <w:p w14:paraId="55C25579" w14:textId="77777777" w:rsidR="004871FB" w:rsidRDefault="004871FB" w:rsidP="008070C6">
      <w:pPr>
        <w:rPr>
          <w:sz w:val="22"/>
          <w:szCs w:val="24"/>
        </w:rPr>
      </w:pPr>
    </w:p>
    <w:p w14:paraId="28A0E502" w14:textId="77777777" w:rsidR="00BD6325" w:rsidRDefault="00BD6325" w:rsidP="008070C6">
      <w:pPr>
        <w:rPr>
          <w:sz w:val="22"/>
          <w:szCs w:val="24"/>
        </w:rPr>
      </w:pPr>
    </w:p>
    <w:p w14:paraId="5CC76A46" w14:textId="6EDB8ADF" w:rsidR="00B253F6" w:rsidRPr="00B253F6" w:rsidRDefault="00EC1B83" w:rsidP="00B253F6">
      <w:pPr>
        <w:rPr>
          <w:sz w:val="22"/>
          <w:szCs w:val="24"/>
        </w:rPr>
      </w:pPr>
      <w:r>
        <w:rPr>
          <w:sz w:val="22"/>
          <w:szCs w:val="24"/>
        </w:rPr>
        <w:t>Step 7</w:t>
      </w:r>
      <w:r w:rsidRPr="00DA3B34">
        <w:rPr>
          <w:sz w:val="22"/>
          <w:szCs w:val="24"/>
        </w:rPr>
        <w:t>:</w:t>
      </w:r>
      <w:r>
        <w:rPr>
          <w:sz w:val="22"/>
        </w:rPr>
        <w:t xml:space="preserve"> </w:t>
      </w:r>
      <w:r w:rsidR="00B253F6" w:rsidRPr="00B253F6">
        <w:rPr>
          <w:sz w:val="22"/>
          <w:szCs w:val="24"/>
        </w:rPr>
        <w:t>We are building three models (i.e. Model-1, Model-2 and Model-3) for optimization of health</w:t>
      </w:r>
      <w:r w:rsidR="00C61CB4">
        <w:rPr>
          <w:sz w:val="22"/>
          <w:szCs w:val="24"/>
        </w:rPr>
        <w:t xml:space="preserve"> </w:t>
      </w:r>
      <w:r w:rsidR="00B253F6" w:rsidRPr="00B253F6">
        <w:rPr>
          <w:sz w:val="22"/>
          <w:szCs w:val="24"/>
        </w:rPr>
        <w:t>posts</w:t>
      </w:r>
    </w:p>
    <w:p w14:paraId="6944E51B" w14:textId="77777777" w:rsidR="00B253F6" w:rsidRPr="00B253F6" w:rsidRDefault="00B253F6" w:rsidP="00B253F6">
      <w:pPr>
        <w:pStyle w:val="ListParagraph"/>
        <w:numPr>
          <w:ilvl w:val="0"/>
          <w:numId w:val="38"/>
        </w:numPr>
        <w:rPr>
          <w:sz w:val="22"/>
          <w:szCs w:val="24"/>
        </w:rPr>
      </w:pPr>
      <w:r w:rsidRPr="00B253F6">
        <w:rPr>
          <w:sz w:val="22"/>
          <w:szCs w:val="24"/>
        </w:rPr>
        <w:t xml:space="preserve">Model-1 where weights are assigned as per uncovered population to each TA level. </w:t>
      </w:r>
    </w:p>
    <w:p w14:paraId="1316294F" w14:textId="77777777" w:rsidR="00B253F6" w:rsidRPr="00B253F6" w:rsidRDefault="00B253F6" w:rsidP="00B253F6">
      <w:pPr>
        <w:pStyle w:val="ListParagraph"/>
        <w:numPr>
          <w:ilvl w:val="0"/>
          <w:numId w:val="38"/>
        </w:numPr>
        <w:rPr>
          <w:sz w:val="22"/>
          <w:szCs w:val="24"/>
        </w:rPr>
      </w:pPr>
      <w:r w:rsidRPr="00B253F6">
        <w:rPr>
          <w:sz w:val="22"/>
          <w:szCs w:val="24"/>
        </w:rPr>
        <w:t>Model-2 where weights are assigned according to disease burden to each TA</w:t>
      </w:r>
    </w:p>
    <w:p w14:paraId="543B6FC6" w14:textId="77777777" w:rsidR="00B253F6" w:rsidRPr="00B253F6" w:rsidRDefault="00B253F6" w:rsidP="00B253F6">
      <w:pPr>
        <w:pStyle w:val="ListParagraph"/>
        <w:numPr>
          <w:ilvl w:val="0"/>
          <w:numId w:val="38"/>
        </w:numPr>
        <w:rPr>
          <w:sz w:val="22"/>
          <w:szCs w:val="24"/>
        </w:rPr>
      </w:pPr>
      <w:r w:rsidRPr="00B253F6">
        <w:rPr>
          <w:sz w:val="22"/>
          <w:szCs w:val="24"/>
        </w:rPr>
        <w:t>Model-3 where weights are assigned according to disease burden and disease ranking to each TA.</w:t>
      </w:r>
    </w:p>
    <w:p w14:paraId="791EA7DD" w14:textId="09FDC9E5" w:rsidR="00EC1B83" w:rsidRDefault="00EC1B83" w:rsidP="00EC1B83">
      <w:pPr>
        <w:rPr>
          <w:sz w:val="22"/>
          <w:szCs w:val="24"/>
        </w:rPr>
      </w:pPr>
    </w:p>
    <w:p w14:paraId="68370612" w14:textId="77777777" w:rsidR="00AE4CD3" w:rsidRPr="00DA3B34" w:rsidRDefault="00AE4CD3" w:rsidP="00EC1B83">
      <w:pPr>
        <w:rPr>
          <w:sz w:val="22"/>
          <w:szCs w:val="24"/>
        </w:rPr>
      </w:pPr>
    </w:p>
    <w:p w14:paraId="167123D7" w14:textId="1C8E2D43" w:rsidR="00EC1B83" w:rsidRDefault="00EC1B83" w:rsidP="00EC1B83">
      <w:pPr>
        <w:rPr>
          <w:sz w:val="22"/>
          <w:szCs w:val="24"/>
        </w:rPr>
      </w:pPr>
      <w:r>
        <w:rPr>
          <w:sz w:val="22"/>
          <w:szCs w:val="24"/>
        </w:rPr>
        <w:t>Step 8</w:t>
      </w:r>
      <w:r w:rsidRPr="00DA3B34">
        <w:rPr>
          <w:sz w:val="22"/>
          <w:szCs w:val="24"/>
        </w:rPr>
        <w:t xml:space="preserve">: </w:t>
      </w:r>
      <w:r>
        <w:rPr>
          <w:sz w:val="22"/>
          <w:szCs w:val="24"/>
        </w:rPr>
        <w:t>We get ‘H’ locations out of all the probable locations based on weight assigned to that TA and catchment population ‘Cj’ in the cluster. ‘H’ is the maximum number of health</w:t>
      </w:r>
      <w:r w:rsidR="00C61CB4">
        <w:rPr>
          <w:sz w:val="22"/>
          <w:szCs w:val="24"/>
        </w:rPr>
        <w:t xml:space="preserve"> </w:t>
      </w:r>
      <w:r>
        <w:rPr>
          <w:sz w:val="22"/>
          <w:szCs w:val="24"/>
        </w:rPr>
        <w:t>post that can be built in each year.</w:t>
      </w:r>
    </w:p>
    <w:p w14:paraId="7D75DC5A" w14:textId="5912D001" w:rsidR="008070C6" w:rsidRDefault="008070C6" w:rsidP="008070C6">
      <w:pPr>
        <w:rPr>
          <w:sz w:val="22"/>
          <w:szCs w:val="24"/>
        </w:rPr>
      </w:pPr>
    </w:p>
    <w:p w14:paraId="41C29885" w14:textId="50EA8BFD" w:rsidR="00AE4CD3" w:rsidRDefault="00AE4CD3" w:rsidP="008070C6">
      <w:pPr>
        <w:rPr>
          <w:sz w:val="22"/>
          <w:szCs w:val="24"/>
        </w:rPr>
      </w:pPr>
    </w:p>
    <w:p w14:paraId="51094F09" w14:textId="77777777" w:rsidR="00AE4CD3" w:rsidRDefault="00AE4CD3" w:rsidP="008070C6">
      <w:pPr>
        <w:rPr>
          <w:sz w:val="22"/>
          <w:szCs w:val="24"/>
        </w:rPr>
      </w:pPr>
    </w:p>
    <w:p w14:paraId="71660A0A" w14:textId="6B94B85D" w:rsidR="008070C6" w:rsidRDefault="00EC1B83" w:rsidP="008070C6">
      <w:pPr>
        <w:rPr>
          <w:sz w:val="22"/>
          <w:szCs w:val="24"/>
        </w:rPr>
      </w:pPr>
      <w:r>
        <w:rPr>
          <w:sz w:val="22"/>
          <w:szCs w:val="24"/>
        </w:rPr>
        <w:t>Now repeat the above s</w:t>
      </w:r>
      <w:r w:rsidR="000C26CD">
        <w:rPr>
          <w:sz w:val="22"/>
          <w:szCs w:val="24"/>
        </w:rPr>
        <w:t>teps from 3</w:t>
      </w:r>
      <w:r>
        <w:rPr>
          <w:sz w:val="22"/>
          <w:szCs w:val="24"/>
        </w:rPr>
        <w:t xml:space="preserve"> to 7 for next four years</w:t>
      </w:r>
      <w:r w:rsidRPr="00DA3B34">
        <w:rPr>
          <w:sz w:val="22"/>
          <w:szCs w:val="24"/>
        </w:rPr>
        <w:t>.</w:t>
      </w:r>
      <w:r w:rsidR="000C26CD">
        <w:rPr>
          <w:sz w:val="22"/>
          <w:szCs w:val="24"/>
        </w:rPr>
        <w:t xml:space="preserve"> We have to use earlier year shapefile which will give uncovered area for next year. </w:t>
      </w:r>
      <w:r w:rsidRPr="00DA3B34">
        <w:rPr>
          <w:sz w:val="22"/>
          <w:szCs w:val="24"/>
        </w:rPr>
        <w:t>If a potential candidate (health post location) for a given year turns out to be a favorable location, then for the next year the health post becomes a required candidate.</w:t>
      </w:r>
    </w:p>
    <w:p w14:paraId="29892C47" w14:textId="77777777" w:rsidR="004428AE" w:rsidRDefault="004428AE" w:rsidP="008070C6">
      <w:pPr>
        <w:rPr>
          <w:sz w:val="22"/>
          <w:szCs w:val="24"/>
        </w:rPr>
      </w:pPr>
    </w:p>
    <w:p w14:paraId="322A255D" w14:textId="1BAD7B3B" w:rsidR="002E5A06" w:rsidRDefault="002E5A06" w:rsidP="008070C6">
      <w:pPr>
        <w:rPr>
          <w:sz w:val="22"/>
          <w:szCs w:val="24"/>
        </w:rPr>
      </w:pPr>
    </w:p>
    <w:p w14:paraId="695D466C" w14:textId="77777777" w:rsidR="00AE4CD3" w:rsidRDefault="00AE4CD3" w:rsidP="008070C6">
      <w:pPr>
        <w:rPr>
          <w:sz w:val="22"/>
          <w:szCs w:val="24"/>
        </w:rPr>
      </w:pPr>
    </w:p>
    <w:p w14:paraId="16AB7E32" w14:textId="77777777" w:rsidR="004428AE" w:rsidRDefault="004428AE" w:rsidP="008070C6">
      <w:pPr>
        <w:rPr>
          <w:sz w:val="22"/>
          <w:szCs w:val="24"/>
        </w:rPr>
      </w:pPr>
    </w:p>
    <w:p w14:paraId="729C24AE" w14:textId="77777777" w:rsidR="008070C6" w:rsidRPr="00B85E18" w:rsidRDefault="008070C6" w:rsidP="008070C6">
      <w:pPr>
        <w:pStyle w:val="Heading2"/>
        <w:numPr>
          <w:ilvl w:val="1"/>
          <w:numId w:val="1"/>
        </w:numPr>
      </w:pPr>
      <w:bookmarkStart w:id="20" w:name="_Toc534401769"/>
      <w:bookmarkStart w:id="21" w:name="_Toc4676533"/>
      <w:r w:rsidRPr="00A264D1">
        <w:t>Datasets used</w:t>
      </w:r>
      <w:bookmarkEnd w:id="20"/>
      <w:bookmarkEnd w:id="21"/>
    </w:p>
    <w:p w14:paraId="30CB2145" w14:textId="77777777" w:rsidR="00EC1B83" w:rsidRDefault="00EC1B83" w:rsidP="00CE15E0">
      <w:pPr>
        <w:pStyle w:val="ListParagraph"/>
        <w:numPr>
          <w:ilvl w:val="0"/>
          <w:numId w:val="38"/>
        </w:numPr>
        <w:rPr>
          <w:sz w:val="22"/>
          <w:szCs w:val="24"/>
        </w:rPr>
      </w:pPr>
      <w:bookmarkStart w:id="22" w:name="_Toc534401770"/>
      <w:r w:rsidRPr="00EC1B83">
        <w:rPr>
          <w:sz w:val="22"/>
          <w:szCs w:val="24"/>
        </w:rPr>
        <w:t>List of existing health facilities with location information.</w:t>
      </w:r>
    </w:p>
    <w:p w14:paraId="08841F0E" w14:textId="7ACF6388" w:rsidR="00EC1B83" w:rsidRDefault="00EC1B83" w:rsidP="00CE15E0">
      <w:pPr>
        <w:pStyle w:val="ListParagraph"/>
        <w:numPr>
          <w:ilvl w:val="0"/>
          <w:numId w:val="38"/>
        </w:numPr>
        <w:rPr>
          <w:sz w:val="22"/>
          <w:szCs w:val="24"/>
        </w:rPr>
      </w:pPr>
      <w:r w:rsidRPr="00EC1B83">
        <w:rPr>
          <w:sz w:val="22"/>
          <w:szCs w:val="24"/>
        </w:rPr>
        <w:t>Facility burden (# of patients per facility) for each facility</w:t>
      </w:r>
      <w:r>
        <w:rPr>
          <w:sz w:val="22"/>
          <w:szCs w:val="24"/>
        </w:rPr>
        <w:t>.</w:t>
      </w:r>
    </w:p>
    <w:p w14:paraId="012A4C66" w14:textId="6C2286C5" w:rsidR="000C26CD" w:rsidRDefault="000C26CD" w:rsidP="00CE15E0">
      <w:pPr>
        <w:pStyle w:val="ListParagraph"/>
        <w:numPr>
          <w:ilvl w:val="0"/>
          <w:numId w:val="38"/>
        </w:numPr>
        <w:rPr>
          <w:sz w:val="22"/>
          <w:szCs w:val="24"/>
        </w:rPr>
      </w:pPr>
      <w:r>
        <w:rPr>
          <w:sz w:val="22"/>
          <w:szCs w:val="24"/>
        </w:rPr>
        <w:t>For Disease ranking IHME DALY’s is used.</w:t>
      </w:r>
    </w:p>
    <w:p w14:paraId="5285EE05" w14:textId="25A28762" w:rsidR="00EC1B83" w:rsidRDefault="000C26CD" w:rsidP="00CE15E0">
      <w:pPr>
        <w:pStyle w:val="ListParagraph"/>
        <w:numPr>
          <w:ilvl w:val="0"/>
          <w:numId w:val="38"/>
        </w:numPr>
        <w:rPr>
          <w:sz w:val="22"/>
          <w:szCs w:val="24"/>
        </w:rPr>
      </w:pPr>
      <w:r>
        <w:rPr>
          <w:sz w:val="22"/>
          <w:szCs w:val="24"/>
        </w:rPr>
        <w:t>L</w:t>
      </w:r>
      <w:r w:rsidR="00EC1B83" w:rsidRPr="00EC1B83">
        <w:rPr>
          <w:sz w:val="22"/>
          <w:szCs w:val="24"/>
        </w:rPr>
        <w:t>ong-term movements (computed) for each administrative unit for each year</w:t>
      </w:r>
      <w:r w:rsidR="00EC1B83">
        <w:rPr>
          <w:sz w:val="22"/>
          <w:szCs w:val="24"/>
        </w:rPr>
        <w:t>.</w:t>
      </w:r>
    </w:p>
    <w:p w14:paraId="5E6DBC71" w14:textId="675B98CF" w:rsidR="007F0FF2" w:rsidRDefault="007F0FF2" w:rsidP="00CE15E0">
      <w:pPr>
        <w:pStyle w:val="ListParagraph"/>
        <w:numPr>
          <w:ilvl w:val="0"/>
          <w:numId w:val="38"/>
        </w:numPr>
        <w:rPr>
          <w:sz w:val="22"/>
          <w:szCs w:val="24"/>
        </w:rPr>
      </w:pPr>
      <w:r>
        <w:rPr>
          <w:sz w:val="22"/>
          <w:szCs w:val="24"/>
        </w:rPr>
        <w:t>Worldpop 2015 and 2020 population.</w:t>
      </w:r>
    </w:p>
    <w:p w14:paraId="62753562" w14:textId="7F8A0B20" w:rsidR="00EC1B83" w:rsidRDefault="00EC1B83" w:rsidP="00CE15E0">
      <w:pPr>
        <w:pStyle w:val="ListParagraph"/>
        <w:numPr>
          <w:ilvl w:val="0"/>
          <w:numId w:val="38"/>
        </w:numPr>
        <w:rPr>
          <w:sz w:val="22"/>
          <w:szCs w:val="24"/>
        </w:rPr>
      </w:pPr>
      <w:r w:rsidRPr="00EC1B83">
        <w:rPr>
          <w:sz w:val="22"/>
          <w:szCs w:val="24"/>
        </w:rPr>
        <w:t>Shape file of UNICEF to know the uncovered population</w:t>
      </w:r>
      <w:r>
        <w:rPr>
          <w:sz w:val="22"/>
          <w:szCs w:val="24"/>
        </w:rPr>
        <w:t>.</w:t>
      </w:r>
    </w:p>
    <w:p w14:paraId="6DD9C548" w14:textId="2BF9AA2F" w:rsidR="00EC1B83" w:rsidRDefault="00EC1B83" w:rsidP="00EC1B83">
      <w:pPr>
        <w:pStyle w:val="ListParagraph"/>
        <w:spacing w:before="120" w:after="120" w:line="259" w:lineRule="auto"/>
        <w:jc w:val="left"/>
        <w:rPr>
          <w:sz w:val="22"/>
          <w:szCs w:val="24"/>
        </w:rPr>
      </w:pPr>
    </w:p>
    <w:p w14:paraId="24029409" w14:textId="4F2F51C9" w:rsidR="004428AE" w:rsidRDefault="004428AE" w:rsidP="00EC1B83">
      <w:pPr>
        <w:pStyle w:val="ListParagraph"/>
        <w:spacing w:before="120" w:after="120" w:line="259" w:lineRule="auto"/>
        <w:jc w:val="left"/>
        <w:rPr>
          <w:sz w:val="22"/>
          <w:szCs w:val="24"/>
        </w:rPr>
      </w:pPr>
    </w:p>
    <w:p w14:paraId="656174FE" w14:textId="04438ED0" w:rsidR="004428AE" w:rsidRDefault="004428AE" w:rsidP="00EC1B83">
      <w:pPr>
        <w:pStyle w:val="ListParagraph"/>
        <w:spacing w:before="120" w:after="120" w:line="259" w:lineRule="auto"/>
        <w:jc w:val="left"/>
        <w:rPr>
          <w:sz w:val="22"/>
          <w:szCs w:val="24"/>
        </w:rPr>
      </w:pPr>
    </w:p>
    <w:p w14:paraId="2ECA79D6" w14:textId="7898E57B" w:rsidR="00AE4CD3" w:rsidRDefault="00AE4CD3" w:rsidP="00EC1B83">
      <w:pPr>
        <w:pStyle w:val="ListParagraph"/>
        <w:spacing w:before="120" w:after="120" w:line="259" w:lineRule="auto"/>
        <w:jc w:val="left"/>
        <w:rPr>
          <w:sz w:val="22"/>
          <w:szCs w:val="24"/>
        </w:rPr>
      </w:pPr>
    </w:p>
    <w:p w14:paraId="1CA8A01D" w14:textId="436845D9" w:rsidR="00AE4CD3" w:rsidRDefault="00AE4CD3" w:rsidP="00EC1B83">
      <w:pPr>
        <w:pStyle w:val="ListParagraph"/>
        <w:spacing w:before="120" w:after="120" w:line="259" w:lineRule="auto"/>
        <w:jc w:val="left"/>
        <w:rPr>
          <w:sz w:val="22"/>
          <w:szCs w:val="24"/>
        </w:rPr>
      </w:pPr>
    </w:p>
    <w:p w14:paraId="124C6543" w14:textId="7242C7F0" w:rsidR="00AE4CD3" w:rsidRDefault="00AE4CD3" w:rsidP="00EC1B83">
      <w:pPr>
        <w:pStyle w:val="ListParagraph"/>
        <w:spacing w:before="120" w:after="120" w:line="259" w:lineRule="auto"/>
        <w:jc w:val="left"/>
        <w:rPr>
          <w:sz w:val="22"/>
          <w:szCs w:val="24"/>
        </w:rPr>
      </w:pPr>
    </w:p>
    <w:p w14:paraId="06FD47CA" w14:textId="5C7871C2" w:rsidR="00AE4CD3" w:rsidRDefault="00AE4CD3" w:rsidP="00EC1B83">
      <w:pPr>
        <w:pStyle w:val="ListParagraph"/>
        <w:spacing w:before="120" w:after="120" w:line="259" w:lineRule="auto"/>
        <w:jc w:val="left"/>
        <w:rPr>
          <w:sz w:val="22"/>
          <w:szCs w:val="24"/>
        </w:rPr>
      </w:pPr>
    </w:p>
    <w:p w14:paraId="0E9F8379" w14:textId="77777777" w:rsidR="008070C6" w:rsidRPr="00B85E18" w:rsidRDefault="008070C6" w:rsidP="008070C6">
      <w:pPr>
        <w:pStyle w:val="Heading2"/>
        <w:numPr>
          <w:ilvl w:val="1"/>
          <w:numId w:val="1"/>
        </w:numPr>
      </w:pPr>
      <w:bookmarkStart w:id="23" w:name="_Toc4676534"/>
      <w:r>
        <w:lastRenderedPageBreak/>
        <w:t xml:space="preserve">Mathematical </w:t>
      </w:r>
      <w:r w:rsidRPr="00B85E18">
        <w:t>F</w:t>
      </w:r>
      <w:r>
        <w:t>ormulation</w:t>
      </w:r>
      <w:bookmarkEnd w:id="22"/>
      <w:bookmarkEnd w:id="23"/>
    </w:p>
    <w:p w14:paraId="18836864" w14:textId="77777777" w:rsidR="008070C6" w:rsidRDefault="008070C6" w:rsidP="008070C6">
      <w:pPr>
        <w:rPr>
          <w:szCs w:val="24"/>
        </w:rPr>
      </w:pPr>
    </w:p>
    <w:p w14:paraId="044876FC" w14:textId="77777777" w:rsidR="008070C6" w:rsidRDefault="008070C6" w:rsidP="008070C6">
      <w:pPr>
        <w:rPr>
          <w:szCs w:val="24"/>
        </w:rPr>
      </w:pPr>
      <w:r w:rsidRPr="00A264D1">
        <w:rPr>
          <w:rFonts w:cs="Arial"/>
          <w:bCs/>
          <w:i/>
          <w:iCs/>
          <w:sz w:val="28"/>
          <w:szCs w:val="28"/>
        </w:rPr>
        <w:t>Objective function</w:t>
      </w:r>
      <w:r w:rsidRPr="007760D3">
        <w:rPr>
          <w:b/>
          <w:szCs w:val="24"/>
        </w:rPr>
        <w:t>:</w:t>
      </w:r>
      <w:r>
        <w:rPr>
          <w:szCs w:val="24"/>
        </w:rPr>
        <w:t xml:space="preserve"> Min </w:t>
      </w:r>
      <w:r w:rsidRPr="00FB22A2">
        <w:rPr>
          <w:b/>
          <w:sz w:val="22"/>
          <w:szCs w:val="24"/>
        </w:rPr>
        <w:t>Pop</w:t>
      </w:r>
      <w:r w:rsidRPr="00FB22A2">
        <w:rPr>
          <w:b/>
          <w:sz w:val="22"/>
          <w:szCs w:val="24"/>
          <w:vertAlign w:val="superscript"/>
        </w:rPr>
        <w:t>u</w:t>
      </w:r>
      <w:r w:rsidRPr="00FB22A2" w:rsidDel="006E1AEF">
        <w:rPr>
          <w:b/>
          <w:szCs w:val="24"/>
        </w:rPr>
        <w:t xml:space="preserve"> </w:t>
      </w:r>
      <w:r w:rsidRPr="00FB22A2">
        <w:rPr>
          <w:b/>
          <w:szCs w:val="24"/>
        </w:rPr>
        <w:t xml:space="preserve">- </w:t>
      </w:r>
      <w:r w:rsidRPr="00FB22A2">
        <w:rPr>
          <w:rFonts w:cstheme="minorHAnsi"/>
          <w:b/>
          <w:sz w:val="22"/>
          <w:szCs w:val="22"/>
        </w:rPr>
        <w:t>∑∑ w</w:t>
      </w:r>
      <w:r w:rsidRPr="00FB22A2">
        <w:rPr>
          <w:rFonts w:cstheme="minorHAnsi"/>
          <w:b/>
          <w:sz w:val="22"/>
          <w:szCs w:val="22"/>
          <w:vertAlign w:val="subscript"/>
        </w:rPr>
        <w:t xml:space="preserve">j </w:t>
      </w:r>
      <w:r w:rsidRPr="00FB22A2">
        <w:rPr>
          <w:rFonts w:cstheme="minorHAnsi"/>
          <w:b/>
          <w:sz w:val="22"/>
          <w:szCs w:val="22"/>
        </w:rPr>
        <w:t>* ∑</w:t>
      </w:r>
      <w:r w:rsidRPr="00FB22A2">
        <w:rPr>
          <w:b/>
          <w:sz w:val="22"/>
          <w:szCs w:val="22"/>
        </w:rPr>
        <w:t xml:space="preserve"> Pjjt * ‘C</w:t>
      </w:r>
      <w:r w:rsidRPr="00FB22A2">
        <w:rPr>
          <w:b/>
          <w:sz w:val="22"/>
          <w:szCs w:val="22"/>
          <w:vertAlign w:val="subscript"/>
        </w:rPr>
        <w:t>j</w:t>
      </w:r>
      <w:r w:rsidRPr="00FB22A2">
        <w:rPr>
          <w:b/>
          <w:sz w:val="22"/>
          <w:szCs w:val="22"/>
        </w:rPr>
        <w:t>’</w:t>
      </w:r>
      <w:r>
        <w:rPr>
          <w:sz w:val="22"/>
          <w:szCs w:val="22"/>
        </w:rPr>
        <w:t xml:space="preserve"> </w:t>
      </w:r>
    </w:p>
    <w:p w14:paraId="6B094CEE" w14:textId="77777777" w:rsidR="008070C6" w:rsidRPr="00DA3B34" w:rsidRDefault="008070C6" w:rsidP="008070C6">
      <w:pPr>
        <w:rPr>
          <w:sz w:val="22"/>
          <w:szCs w:val="22"/>
        </w:rPr>
      </w:pPr>
    </w:p>
    <w:p w14:paraId="1B4DB333" w14:textId="77777777" w:rsidR="00EC1B83" w:rsidRPr="00DA3B34" w:rsidRDefault="00EC1B83" w:rsidP="00EC1B83">
      <w:pPr>
        <w:rPr>
          <w:rFonts w:cs="Arial"/>
          <w:bCs/>
          <w:i/>
          <w:iCs/>
          <w:sz w:val="22"/>
          <w:szCs w:val="22"/>
        </w:rPr>
      </w:pPr>
      <w:r w:rsidRPr="00DA3B34">
        <w:rPr>
          <w:rFonts w:cs="Arial"/>
          <w:bCs/>
          <w:i/>
          <w:iCs/>
          <w:sz w:val="22"/>
          <w:szCs w:val="22"/>
        </w:rPr>
        <w:t xml:space="preserve">Constraints: </w:t>
      </w:r>
    </w:p>
    <w:p w14:paraId="0EE06CF1" w14:textId="77777777" w:rsidR="00EC1B83" w:rsidRPr="000A179D" w:rsidRDefault="00EC1B83" w:rsidP="00EC1B83">
      <w:pPr>
        <w:spacing w:line="276" w:lineRule="auto"/>
        <w:rPr>
          <w:rFonts w:cstheme="minorHAnsi"/>
          <w:sz w:val="20"/>
          <w:szCs w:val="22"/>
        </w:rPr>
      </w:pPr>
      <m:oMathPara>
        <m:oMath>
          <m:r>
            <m:rPr>
              <m:sty m:val="p"/>
            </m:rPr>
            <w:rPr>
              <w:rFonts w:ascii="Cambria Math" w:hAnsi="Cambria Math" w:cstheme="minorHAnsi"/>
              <w:szCs w:val="22"/>
            </w:rPr>
            <w:br/>
          </m:r>
          <m:nary>
            <m:naryPr>
              <m:chr m:val="∑"/>
              <m:limLoc m:val="undOvr"/>
              <m:supHide m:val="1"/>
              <m:ctrlPr>
                <w:rPr>
                  <w:rFonts w:ascii="Cambria Math" w:hAnsi="Cambria Math" w:cstheme="minorHAnsi"/>
                  <w:b/>
                  <w:i/>
                  <w:szCs w:val="22"/>
                </w:rPr>
              </m:ctrlPr>
            </m:naryPr>
            <m:sub>
              <m:r>
                <m:rPr>
                  <m:sty m:val="bi"/>
                </m:rPr>
                <w:rPr>
                  <w:rFonts w:ascii="Cambria Math" w:hAnsi="Cambria Math" w:cstheme="minorHAnsi"/>
                  <w:szCs w:val="22"/>
                </w:rPr>
                <m:t>t</m:t>
              </m:r>
            </m:sub>
            <m:sup/>
            <m:e>
              <m:nary>
                <m:naryPr>
                  <m:chr m:val="∑"/>
                  <m:limLoc m:val="undOvr"/>
                  <m:supHide m:val="1"/>
                  <m:ctrlPr>
                    <w:rPr>
                      <w:rFonts w:ascii="Cambria Math" w:hAnsi="Cambria Math" w:cstheme="minorHAnsi"/>
                      <w:b/>
                      <w:i/>
                      <w:sz w:val="22"/>
                      <w:szCs w:val="22"/>
                    </w:rPr>
                  </m:ctrlPr>
                </m:naryPr>
                <m:sub>
                  <m:r>
                    <m:rPr>
                      <m:sty m:val="bi"/>
                    </m:rPr>
                    <w:rPr>
                      <w:rFonts w:ascii="Cambria Math" w:hAnsi="Cambria Math" w:cstheme="minorHAnsi"/>
                      <w:sz w:val="22"/>
                      <w:szCs w:val="22"/>
                    </w:rPr>
                    <m:t>j</m:t>
                  </m:r>
                </m:sub>
                <m:sup/>
                <m:e>
                  <m:sSub>
                    <m:sSubPr>
                      <m:ctrlPr>
                        <w:rPr>
                          <w:rFonts w:ascii="Cambria Math" w:hAnsi="Cambria Math" w:cstheme="minorHAnsi"/>
                          <w:b/>
                          <w:i/>
                          <w:sz w:val="22"/>
                          <w:szCs w:val="22"/>
                        </w:rPr>
                      </m:ctrlPr>
                    </m:sSubPr>
                    <m:e>
                      <m:r>
                        <m:rPr>
                          <m:sty m:val="bi"/>
                        </m:rPr>
                        <w:rPr>
                          <w:rFonts w:ascii="Cambria Math" w:hAnsi="Cambria Math" w:cstheme="minorHAnsi"/>
                          <w:sz w:val="22"/>
                          <w:szCs w:val="22"/>
                        </w:rPr>
                        <m:t>P</m:t>
                      </m:r>
                    </m:e>
                    <m:sub>
                      <m:r>
                        <m:rPr>
                          <m:sty m:val="bi"/>
                        </m:rPr>
                        <w:rPr>
                          <w:rFonts w:ascii="Cambria Math" w:hAnsi="Cambria Math" w:cstheme="minorHAnsi"/>
                          <w:sz w:val="22"/>
                          <w:szCs w:val="22"/>
                        </w:rPr>
                        <m:t>jt</m:t>
                      </m:r>
                    </m:sub>
                  </m:sSub>
                </m:e>
              </m:nary>
            </m:e>
          </m:nary>
        </m:oMath>
      </m:oMathPara>
      <w:r w:rsidRPr="00DA3B34">
        <w:rPr>
          <w:rFonts w:cstheme="minorHAnsi"/>
          <w:sz w:val="22"/>
          <w:szCs w:val="22"/>
        </w:rPr>
        <w:t>≤900 (900 is the maximum number of health posts that can be deployed across all administrative units over the 5 years)</w:t>
      </w:r>
    </w:p>
    <w:p w14:paraId="52C022FB" w14:textId="77777777" w:rsidR="00EC1B83" w:rsidRDefault="00EC1B83" w:rsidP="00EC1B83">
      <w:pPr>
        <w:rPr>
          <w:rFonts w:cstheme="minorHAnsi"/>
          <w:sz w:val="22"/>
          <w:szCs w:val="22"/>
        </w:rPr>
      </w:pPr>
    </w:p>
    <w:p w14:paraId="300AD153" w14:textId="77777777" w:rsidR="00EC1B83" w:rsidRPr="00DA3B34" w:rsidRDefault="00F023D2" w:rsidP="00EC1B83">
      <w:pPr>
        <w:rPr>
          <w:sz w:val="22"/>
          <w:szCs w:val="22"/>
        </w:rPr>
      </w:pPr>
      <m:oMath>
        <m:nary>
          <m:naryPr>
            <m:chr m:val="∑"/>
            <m:limLoc m:val="undOvr"/>
            <m:supHide m:val="1"/>
            <m:ctrlPr>
              <w:rPr>
                <w:rFonts w:ascii="Cambria Math" w:hAnsi="Cambria Math" w:cstheme="minorHAnsi"/>
                <w:b/>
                <w:i/>
                <w:szCs w:val="22"/>
              </w:rPr>
            </m:ctrlPr>
          </m:naryPr>
          <m:sub>
            <m:r>
              <m:rPr>
                <m:sty m:val="bi"/>
              </m:rPr>
              <w:rPr>
                <w:rFonts w:ascii="Cambria Math" w:hAnsi="Cambria Math" w:cstheme="minorHAnsi"/>
                <w:szCs w:val="22"/>
              </w:rPr>
              <m:t>j</m:t>
            </m:r>
          </m:sub>
          <m:sup/>
          <m:e>
            <m:sSub>
              <m:sSubPr>
                <m:ctrlPr>
                  <w:rPr>
                    <w:rFonts w:ascii="Cambria Math" w:hAnsi="Cambria Math" w:cstheme="minorHAnsi"/>
                    <w:b/>
                    <w:i/>
                    <w:sz w:val="22"/>
                    <w:szCs w:val="22"/>
                  </w:rPr>
                </m:ctrlPr>
              </m:sSubPr>
              <m:e>
                <m:r>
                  <m:rPr>
                    <m:sty m:val="bi"/>
                  </m:rPr>
                  <w:rPr>
                    <w:rFonts w:ascii="Cambria Math" w:hAnsi="Cambria Math" w:cstheme="minorHAnsi"/>
                    <w:sz w:val="22"/>
                    <w:szCs w:val="22"/>
                  </w:rPr>
                  <m:t>P</m:t>
                </m:r>
              </m:e>
              <m:sub>
                <m:r>
                  <m:rPr>
                    <m:sty m:val="bi"/>
                  </m:rPr>
                  <w:rPr>
                    <w:rFonts w:ascii="Cambria Math" w:hAnsi="Cambria Math" w:cstheme="minorHAnsi"/>
                    <w:sz w:val="22"/>
                    <w:szCs w:val="22"/>
                  </w:rPr>
                  <m:t>jt</m:t>
                </m:r>
              </m:sub>
            </m:sSub>
          </m:e>
        </m:nary>
      </m:oMath>
      <w:r w:rsidR="00EC1B83" w:rsidRPr="00DA3B34">
        <w:rPr>
          <w:rFonts w:cstheme="minorHAnsi"/>
          <w:sz w:val="22"/>
          <w:szCs w:val="22"/>
        </w:rPr>
        <w:t xml:space="preserve"> ≤</w:t>
      </w:r>
      <w:r w:rsidR="00EC1B83" w:rsidRPr="00DA3B34">
        <w:rPr>
          <w:sz w:val="22"/>
          <w:szCs w:val="22"/>
        </w:rPr>
        <w:t xml:space="preserve"> H (Threshold “H” is the maximum number of health facilities that can be deployed across all administrative units in the year “t”).</w:t>
      </w:r>
    </w:p>
    <w:p w14:paraId="2A0D2456" w14:textId="77777777" w:rsidR="00EC1B83" w:rsidRDefault="00EC1B83" w:rsidP="00EC1B83">
      <w:pPr>
        <w:rPr>
          <w:sz w:val="22"/>
          <w:szCs w:val="22"/>
        </w:rPr>
      </w:pPr>
    </w:p>
    <w:p w14:paraId="5537C025" w14:textId="77777777" w:rsidR="00EC1B83" w:rsidRDefault="00EC1B83" w:rsidP="00EC1B83">
      <w:pPr>
        <w:rPr>
          <w:sz w:val="22"/>
          <w:szCs w:val="22"/>
        </w:rPr>
      </w:pPr>
      <w:r w:rsidRPr="00DA3B34">
        <w:rPr>
          <w:sz w:val="22"/>
          <w:szCs w:val="22"/>
        </w:rPr>
        <w:t>A population centroid “i” in administrative unit “j” must be mapped maximum to 1 existing health facility.</w:t>
      </w:r>
    </w:p>
    <w:p w14:paraId="56D34187" w14:textId="77777777" w:rsidR="00EC1B83" w:rsidRPr="00DA3B34" w:rsidRDefault="00F023D2" w:rsidP="00EC1B83">
      <w:pPr>
        <w:rPr>
          <w:rFonts w:cstheme="minorHAnsi"/>
          <w:sz w:val="22"/>
          <w:szCs w:val="22"/>
        </w:rPr>
      </w:pPr>
      <m:oMath>
        <m:nary>
          <m:naryPr>
            <m:chr m:val="∑"/>
            <m:limLoc m:val="undOvr"/>
            <m:supHide m:val="1"/>
            <m:ctrlPr>
              <w:rPr>
                <w:rFonts w:ascii="Cambria Math" w:hAnsi="Cambria Math" w:cstheme="minorHAnsi"/>
                <w:b/>
                <w:i/>
                <w:szCs w:val="28"/>
              </w:rPr>
            </m:ctrlPr>
          </m:naryPr>
          <m:sub>
            <m:r>
              <m:rPr>
                <m:sty m:val="bi"/>
              </m:rPr>
              <w:rPr>
                <w:rFonts w:ascii="Cambria Math" w:hAnsi="Cambria Math" w:cstheme="minorHAnsi"/>
                <w:szCs w:val="28"/>
              </w:rPr>
              <m:t>x</m:t>
            </m:r>
          </m:sub>
          <m:sup/>
          <m:e>
            <m:sSub>
              <m:sSubPr>
                <m:ctrlPr>
                  <w:rPr>
                    <w:rFonts w:ascii="Cambria Math" w:hAnsi="Cambria Math" w:cstheme="minorHAnsi"/>
                    <w:b/>
                    <w:i/>
                    <w:szCs w:val="28"/>
                  </w:rPr>
                </m:ctrlPr>
              </m:sSubPr>
              <m:e>
                <m:r>
                  <m:rPr>
                    <m:sty m:val="bi"/>
                  </m:rPr>
                  <w:rPr>
                    <w:rFonts w:ascii="Cambria Math" w:hAnsi="Cambria Math" w:cstheme="minorHAnsi"/>
                    <w:szCs w:val="28"/>
                  </w:rPr>
                  <m:t>F</m:t>
                </m:r>
              </m:e>
              <m:sub>
                <m:r>
                  <m:rPr>
                    <m:sty m:val="bi"/>
                  </m:rPr>
                  <w:rPr>
                    <w:rFonts w:ascii="Cambria Math" w:hAnsi="Cambria Math" w:cstheme="minorHAnsi"/>
                    <w:szCs w:val="28"/>
                  </w:rPr>
                  <m:t>i</m:t>
                </m:r>
                <m:sSub>
                  <m:sSubPr>
                    <m:ctrlPr>
                      <w:rPr>
                        <w:rFonts w:ascii="Cambria Math" w:hAnsi="Cambria Math" w:cstheme="minorHAnsi"/>
                        <w:b/>
                        <w:i/>
                        <w:szCs w:val="28"/>
                      </w:rPr>
                    </m:ctrlPr>
                  </m:sSubPr>
                  <m:e>
                    <m:r>
                      <m:rPr>
                        <m:sty m:val="bi"/>
                      </m:rPr>
                      <w:rPr>
                        <w:rFonts w:ascii="Cambria Math" w:hAnsi="Cambria Math" w:cstheme="minorHAnsi"/>
                        <w:szCs w:val="28"/>
                      </w:rPr>
                      <m:t>x</m:t>
                    </m:r>
                  </m:e>
                  <m:sub>
                    <m:r>
                      <m:rPr>
                        <m:sty m:val="bi"/>
                      </m:rPr>
                      <w:rPr>
                        <w:rFonts w:ascii="Cambria Math" w:hAnsi="Cambria Math" w:cstheme="minorHAnsi"/>
                        <w:szCs w:val="28"/>
                      </w:rPr>
                      <m:t>jt</m:t>
                    </m:r>
                  </m:sub>
                </m:sSub>
              </m:sub>
            </m:sSub>
          </m:e>
        </m:nary>
      </m:oMath>
      <w:r w:rsidR="00EC1B83" w:rsidRPr="00DA3B34">
        <w:rPr>
          <w:sz w:val="22"/>
          <w:szCs w:val="22"/>
        </w:rPr>
        <w:t xml:space="preserve"> (summed over “x" existing facilities for a given “i” at adm unit “j” for year “t”) </w:t>
      </w:r>
      <w:r w:rsidR="00EC1B83" w:rsidRPr="00DA3B34">
        <w:rPr>
          <w:rFonts w:cstheme="minorHAnsi"/>
          <w:sz w:val="22"/>
          <w:szCs w:val="22"/>
        </w:rPr>
        <w:t>≤ 1</w:t>
      </w:r>
    </w:p>
    <w:p w14:paraId="0185BC14" w14:textId="77777777" w:rsidR="00EC1B83" w:rsidRDefault="00EC1B83" w:rsidP="00EC1B83">
      <w:pPr>
        <w:rPr>
          <w:sz w:val="22"/>
          <w:szCs w:val="22"/>
        </w:rPr>
      </w:pPr>
    </w:p>
    <w:p w14:paraId="028CEB30" w14:textId="77777777" w:rsidR="00EC1B83" w:rsidRPr="00681841" w:rsidRDefault="00EC1B83" w:rsidP="00EC1B83">
      <w:pPr>
        <w:rPr>
          <w:sz w:val="22"/>
          <w:szCs w:val="22"/>
        </w:rPr>
      </w:pPr>
      <w:r w:rsidRPr="00DA3B34">
        <w:rPr>
          <w:sz w:val="22"/>
          <w:szCs w:val="22"/>
        </w:rPr>
        <w:t>For a given existing facility “x” in administrative unit “j” must be mapped maximum to 1 population centroid.</w:t>
      </w:r>
    </w:p>
    <w:p w14:paraId="73275273" w14:textId="77777777" w:rsidR="00EC1B83" w:rsidRPr="00DA3B34" w:rsidRDefault="00F023D2" w:rsidP="00EC1B83">
      <w:pPr>
        <w:rPr>
          <w:rFonts w:cstheme="minorHAnsi"/>
          <w:sz w:val="22"/>
          <w:szCs w:val="22"/>
        </w:rPr>
      </w:pPr>
      <m:oMath>
        <m:nary>
          <m:naryPr>
            <m:chr m:val="∑"/>
            <m:limLoc m:val="undOvr"/>
            <m:supHide m:val="1"/>
            <m:ctrlPr>
              <w:rPr>
                <w:rFonts w:ascii="Cambria Math" w:hAnsi="Cambria Math" w:cstheme="minorHAnsi"/>
                <w:b/>
                <w:i/>
                <w:szCs w:val="28"/>
              </w:rPr>
            </m:ctrlPr>
          </m:naryPr>
          <m:sub>
            <m:r>
              <m:rPr>
                <m:sty m:val="bi"/>
              </m:rPr>
              <w:rPr>
                <w:rFonts w:ascii="Cambria Math" w:hAnsi="Cambria Math" w:cstheme="minorHAnsi"/>
                <w:szCs w:val="28"/>
              </w:rPr>
              <m:t>i</m:t>
            </m:r>
          </m:sub>
          <m:sup/>
          <m:e>
            <m:sSub>
              <m:sSubPr>
                <m:ctrlPr>
                  <w:rPr>
                    <w:rFonts w:ascii="Cambria Math" w:hAnsi="Cambria Math" w:cstheme="minorHAnsi"/>
                    <w:b/>
                    <w:i/>
                    <w:szCs w:val="28"/>
                  </w:rPr>
                </m:ctrlPr>
              </m:sSubPr>
              <m:e>
                <m:r>
                  <m:rPr>
                    <m:sty m:val="bi"/>
                  </m:rPr>
                  <w:rPr>
                    <w:rFonts w:ascii="Cambria Math" w:hAnsi="Cambria Math" w:cstheme="minorHAnsi"/>
                    <w:szCs w:val="28"/>
                  </w:rPr>
                  <m:t>F</m:t>
                </m:r>
              </m:e>
              <m:sub>
                <m:r>
                  <m:rPr>
                    <m:sty m:val="bi"/>
                  </m:rPr>
                  <w:rPr>
                    <w:rFonts w:ascii="Cambria Math" w:hAnsi="Cambria Math" w:cstheme="minorHAnsi"/>
                    <w:szCs w:val="28"/>
                  </w:rPr>
                  <m:t>i</m:t>
                </m:r>
                <m:sSub>
                  <m:sSubPr>
                    <m:ctrlPr>
                      <w:rPr>
                        <w:rFonts w:ascii="Cambria Math" w:hAnsi="Cambria Math" w:cstheme="minorHAnsi"/>
                        <w:b/>
                        <w:i/>
                        <w:szCs w:val="28"/>
                      </w:rPr>
                    </m:ctrlPr>
                  </m:sSubPr>
                  <m:e>
                    <m:r>
                      <m:rPr>
                        <m:sty m:val="bi"/>
                      </m:rPr>
                      <w:rPr>
                        <w:rFonts w:ascii="Cambria Math" w:hAnsi="Cambria Math" w:cstheme="minorHAnsi"/>
                        <w:szCs w:val="28"/>
                      </w:rPr>
                      <m:t>x</m:t>
                    </m:r>
                  </m:e>
                  <m:sub>
                    <m:r>
                      <m:rPr>
                        <m:sty m:val="bi"/>
                      </m:rPr>
                      <w:rPr>
                        <w:rFonts w:ascii="Cambria Math" w:hAnsi="Cambria Math" w:cstheme="minorHAnsi"/>
                        <w:szCs w:val="28"/>
                      </w:rPr>
                      <m:t>jt</m:t>
                    </m:r>
                  </m:sub>
                </m:sSub>
              </m:sub>
            </m:sSub>
          </m:e>
        </m:nary>
      </m:oMath>
      <w:r w:rsidR="00EC1B83" w:rsidRPr="00DA3B34">
        <w:rPr>
          <w:sz w:val="22"/>
          <w:szCs w:val="22"/>
        </w:rPr>
        <w:t xml:space="preserve"> (summed over for “i" population centroids for a given “x” at adm unit “j” for year “t”) </w:t>
      </w:r>
      <w:r w:rsidR="00EC1B83" w:rsidRPr="00DA3B34">
        <w:rPr>
          <w:rFonts w:cstheme="minorHAnsi"/>
          <w:sz w:val="22"/>
          <w:szCs w:val="22"/>
        </w:rPr>
        <w:t>≤ 1</w:t>
      </w:r>
    </w:p>
    <w:p w14:paraId="2798A429" w14:textId="77777777" w:rsidR="008070C6" w:rsidRDefault="008070C6" w:rsidP="008070C6">
      <w:pPr>
        <w:rPr>
          <w:sz w:val="22"/>
          <w:szCs w:val="22"/>
        </w:rPr>
      </w:pPr>
    </w:p>
    <w:p w14:paraId="301A1C3A" w14:textId="77777777" w:rsidR="00EC1B83" w:rsidRPr="00DA3B34" w:rsidRDefault="00EC1B83" w:rsidP="00EC1B83">
      <w:pPr>
        <w:rPr>
          <w:rFonts w:cstheme="minorHAnsi"/>
          <w:sz w:val="22"/>
          <w:szCs w:val="22"/>
        </w:rPr>
      </w:pPr>
      <w:r w:rsidRPr="00DA3B34">
        <w:rPr>
          <w:rFonts w:cstheme="minorHAnsi"/>
          <w:sz w:val="22"/>
          <w:szCs w:val="22"/>
        </w:rPr>
        <w:t xml:space="preserve">If a centroid “i” in administrative unit “j” is getting mapped to a particular existing facility “x” and similarly if the existing health facility is getting mapped to the same population centroid “i” then candidate health post (proposed) should not be posted for that centroid. </w:t>
      </w:r>
    </w:p>
    <w:p w14:paraId="74B9B15D" w14:textId="77777777" w:rsidR="00EC1B83" w:rsidRPr="00DA3B34" w:rsidRDefault="00F023D2" w:rsidP="00EC1B83">
      <w:pPr>
        <w:spacing w:before="120" w:after="120"/>
        <w:rPr>
          <w:rFonts w:cstheme="minorHAnsi"/>
          <w:sz w:val="22"/>
          <w:szCs w:val="22"/>
        </w:rPr>
      </w:pPr>
      <m:oMath>
        <m:sSub>
          <m:sSubPr>
            <m:ctrlPr>
              <w:rPr>
                <w:rFonts w:ascii="Cambria Math" w:hAnsi="Cambria Math" w:cstheme="minorHAnsi"/>
                <w:i/>
                <w:szCs w:val="22"/>
              </w:rPr>
            </m:ctrlPr>
          </m:sSubPr>
          <m:e>
            <m:r>
              <w:rPr>
                <w:rFonts w:ascii="Cambria Math" w:hAnsi="Cambria Math" w:cstheme="minorHAnsi"/>
                <w:szCs w:val="22"/>
              </w:rPr>
              <m:t>P</m:t>
            </m:r>
          </m:e>
          <m:sub>
            <m:r>
              <w:rPr>
                <w:rFonts w:ascii="Cambria Math" w:hAnsi="Cambria Math" w:cstheme="minorHAnsi"/>
                <w:szCs w:val="22"/>
              </w:rPr>
              <m:t>ijt</m:t>
            </m:r>
          </m:sub>
        </m:sSub>
      </m:oMath>
      <w:r w:rsidR="00EC1B83">
        <w:rPr>
          <w:rFonts w:cstheme="minorHAnsi"/>
          <w:sz w:val="22"/>
          <w:szCs w:val="22"/>
        </w:rPr>
        <w:t xml:space="preserve"> </w:t>
      </w:r>
      <w:r w:rsidR="00EC1B83" w:rsidRPr="00DA3B34">
        <w:rPr>
          <w:rFonts w:cstheme="minorHAnsi"/>
          <w:sz w:val="22"/>
          <w:szCs w:val="22"/>
        </w:rPr>
        <w:t>=0</w:t>
      </w:r>
      <w:r w:rsidR="00EC1B83">
        <w:rPr>
          <w:rFonts w:cstheme="minorHAnsi"/>
          <w:sz w:val="22"/>
          <w:szCs w:val="22"/>
        </w:rPr>
        <w:t xml:space="preserve">; </w:t>
      </w:r>
      <w:r w:rsidR="00EC1B83" w:rsidRPr="00DA3B34">
        <w:rPr>
          <w:rFonts w:cstheme="minorHAnsi"/>
          <w:sz w:val="22"/>
          <w:szCs w:val="22"/>
        </w:rPr>
        <w:t>If the above case is not true,</w:t>
      </w:r>
      <w:r w:rsidR="00EC1B83">
        <w:rPr>
          <w:rFonts w:cstheme="minorHAnsi"/>
          <w:sz w:val="22"/>
          <w:szCs w:val="22"/>
        </w:rPr>
        <w:t xml:space="preserve"> else </w:t>
      </w:r>
      <m:oMath>
        <m:sSub>
          <m:sSubPr>
            <m:ctrlPr>
              <w:rPr>
                <w:rFonts w:ascii="Cambria Math" w:hAnsi="Cambria Math" w:cstheme="minorHAnsi"/>
                <w:i/>
                <w:szCs w:val="22"/>
              </w:rPr>
            </m:ctrlPr>
          </m:sSubPr>
          <m:e>
            <m:r>
              <w:rPr>
                <w:rFonts w:ascii="Cambria Math" w:hAnsi="Cambria Math" w:cstheme="minorHAnsi"/>
                <w:szCs w:val="22"/>
              </w:rPr>
              <m:t>P</m:t>
            </m:r>
          </m:e>
          <m:sub>
            <m:r>
              <w:rPr>
                <w:rFonts w:ascii="Cambria Math" w:hAnsi="Cambria Math" w:cstheme="minorHAnsi"/>
                <w:szCs w:val="22"/>
              </w:rPr>
              <m:t>ijt</m:t>
            </m:r>
          </m:sub>
        </m:sSub>
      </m:oMath>
      <w:r w:rsidR="00EC1B83" w:rsidRPr="00DA3B34">
        <w:rPr>
          <w:rFonts w:cstheme="minorHAnsi"/>
          <w:sz w:val="22"/>
          <w:szCs w:val="22"/>
        </w:rPr>
        <w:t>=1</w:t>
      </w:r>
    </w:p>
    <w:p w14:paraId="12D623E4" w14:textId="77777777" w:rsidR="00EC1B83" w:rsidRDefault="00EC1B83" w:rsidP="00EC1B83">
      <w:pPr>
        <w:rPr>
          <w:rFonts w:cstheme="minorHAnsi"/>
          <w:sz w:val="22"/>
          <w:szCs w:val="22"/>
        </w:rPr>
      </w:pPr>
    </w:p>
    <w:p w14:paraId="3C2B92E8" w14:textId="77777777" w:rsidR="00EC1B83" w:rsidRPr="00DA3B34" w:rsidRDefault="00EC1B83" w:rsidP="00EC1B83">
      <w:pPr>
        <w:rPr>
          <w:rFonts w:cstheme="minorHAnsi"/>
          <w:sz w:val="22"/>
          <w:szCs w:val="22"/>
        </w:rPr>
      </w:pPr>
      <w:r w:rsidRPr="00DA3B34">
        <w:rPr>
          <w:rFonts w:cstheme="minorHAnsi"/>
          <w:sz w:val="22"/>
          <w:szCs w:val="22"/>
        </w:rPr>
        <w:t>Here, we need to consider deploying a health post. Among the proposed health post candidates, select the location which is closest to the centroid “i”.</w:t>
      </w:r>
    </w:p>
    <w:p w14:paraId="6EAFA725" w14:textId="77777777" w:rsidR="00EC1B83" w:rsidRPr="00DA3B34" w:rsidRDefault="00EC1B83" w:rsidP="00EC1B83">
      <w:pPr>
        <w:rPr>
          <w:rFonts w:cstheme="minorHAnsi"/>
          <w:sz w:val="22"/>
          <w:szCs w:val="22"/>
        </w:rPr>
      </w:pPr>
    </w:p>
    <w:p w14:paraId="63AC209D" w14:textId="77777777" w:rsidR="00EC1B83" w:rsidRPr="00DA3B34" w:rsidRDefault="00F023D2" w:rsidP="00EC1B83">
      <w:pPr>
        <w:rPr>
          <w:rFonts w:cstheme="minorHAnsi"/>
          <w:sz w:val="22"/>
          <w:szCs w:val="22"/>
        </w:rPr>
      </w:pPr>
      <m:oMath>
        <m:sSub>
          <m:sSubPr>
            <m:ctrlPr>
              <w:rPr>
                <w:rFonts w:ascii="Cambria Math" w:hAnsi="Cambria Math" w:cstheme="minorHAnsi"/>
                <w:i/>
                <w:sz w:val="28"/>
                <w:szCs w:val="22"/>
              </w:rPr>
            </m:ctrlPr>
          </m:sSubPr>
          <m:e>
            <m:r>
              <w:rPr>
                <w:rFonts w:ascii="Cambria Math" w:hAnsi="Cambria Math" w:cstheme="minorHAnsi"/>
                <w:sz w:val="28"/>
                <w:szCs w:val="22"/>
              </w:rPr>
              <m:t>P</m:t>
            </m:r>
          </m:e>
          <m:sub>
            <m:r>
              <w:rPr>
                <w:rFonts w:ascii="Cambria Math" w:hAnsi="Cambria Math" w:cstheme="minorHAnsi"/>
                <w:sz w:val="28"/>
                <w:szCs w:val="22"/>
              </w:rPr>
              <m:t>jt</m:t>
            </m:r>
          </m:sub>
        </m:sSub>
      </m:oMath>
      <w:r w:rsidR="00EC1B83" w:rsidRPr="00A0582C">
        <w:rPr>
          <w:rFonts w:cstheme="minorHAnsi"/>
          <w:szCs w:val="22"/>
        </w:rPr>
        <w:t xml:space="preserve">=  </w:t>
      </w:r>
      <m:oMath>
        <m:nary>
          <m:naryPr>
            <m:chr m:val="∑"/>
            <m:limLoc m:val="undOvr"/>
            <m:supHide m:val="1"/>
            <m:ctrlPr>
              <w:rPr>
                <w:rFonts w:ascii="Cambria Math" w:hAnsi="Cambria Math" w:cstheme="minorHAnsi"/>
                <w:b/>
                <w:i/>
                <w:sz w:val="28"/>
                <w:szCs w:val="22"/>
              </w:rPr>
            </m:ctrlPr>
          </m:naryPr>
          <m:sub>
            <m:r>
              <m:rPr>
                <m:sty m:val="bi"/>
              </m:rPr>
              <w:rPr>
                <w:rFonts w:ascii="Cambria Math" w:hAnsi="Cambria Math" w:cstheme="minorHAnsi"/>
                <w:sz w:val="28"/>
                <w:szCs w:val="22"/>
              </w:rPr>
              <m:t>i</m:t>
            </m:r>
          </m:sub>
          <m:sup/>
          <m:e>
            <m:sSub>
              <m:sSubPr>
                <m:ctrlPr>
                  <w:rPr>
                    <w:rFonts w:ascii="Cambria Math" w:hAnsi="Cambria Math" w:cstheme="minorHAnsi"/>
                    <w:b/>
                    <w:i/>
                    <w:sz w:val="28"/>
                    <w:szCs w:val="22"/>
                  </w:rPr>
                </m:ctrlPr>
              </m:sSubPr>
              <m:e>
                <m:r>
                  <m:rPr>
                    <m:sty m:val="bi"/>
                  </m:rPr>
                  <w:rPr>
                    <w:rFonts w:ascii="Cambria Math" w:hAnsi="Cambria Math" w:cstheme="minorHAnsi"/>
                    <w:sz w:val="28"/>
                    <w:szCs w:val="22"/>
                  </w:rPr>
                  <m:t>P</m:t>
                </m:r>
              </m:e>
              <m:sub>
                <m:r>
                  <m:rPr>
                    <m:sty m:val="bi"/>
                  </m:rPr>
                  <w:rPr>
                    <w:rFonts w:ascii="Cambria Math" w:hAnsi="Cambria Math" w:cstheme="minorHAnsi"/>
                    <w:sz w:val="28"/>
                    <w:szCs w:val="22"/>
                  </w:rPr>
                  <m:t>ijt</m:t>
                </m:r>
              </m:sub>
            </m:sSub>
          </m:e>
        </m:nary>
      </m:oMath>
      <w:r w:rsidR="00EC1B83" w:rsidRPr="00DA3B34">
        <w:rPr>
          <w:rFonts w:cstheme="minorHAnsi"/>
          <w:sz w:val="22"/>
          <w:szCs w:val="22"/>
        </w:rPr>
        <w:t xml:space="preserve"> (sum over all the centroids “i” for administrative unit “j” for the year “t”)</w:t>
      </w:r>
    </w:p>
    <w:p w14:paraId="5D6C0FB5" w14:textId="77777777" w:rsidR="00EC1B83" w:rsidRDefault="00EC1B83" w:rsidP="00EC1B83">
      <w:pPr>
        <w:pStyle w:val="Heading4"/>
        <w:numPr>
          <w:ilvl w:val="0"/>
          <w:numId w:val="0"/>
        </w:numPr>
      </w:pPr>
    </w:p>
    <w:p w14:paraId="15A38971" w14:textId="77777777" w:rsidR="00EC1B83" w:rsidRPr="00A264D1" w:rsidRDefault="00EC1B83" w:rsidP="00EC1B83">
      <w:pPr>
        <w:rPr>
          <w:rFonts w:cs="Arial"/>
          <w:bCs/>
          <w:i/>
          <w:iCs/>
          <w:sz w:val="28"/>
          <w:szCs w:val="28"/>
        </w:rPr>
      </w:pPr>
      <w:r>
        <w:rPr>
          <w:rFonts w:cs="Arial"/>
          <w:bCs/>
          <w:i/>
          <w:iCs/>
          <w:sz w:val="28"/>
          <w:szCs w:val="28"/>
        </w:rPr>
        <w:t>Where</w:t>
      </w:r>
      <w:r w:rsidRPr="00A264D1">
        <w:rPr>
          <w:rFonts w:cs="Arial"/>
          <w:bCs/>
          <w:i/>
          <w:iCs/>
          <w:sz w:val="28"/>
          <w:szCs w:val="28"/>
        </w:rPr>
        <w:t>:</w:t>
      </w:r>
    </w:p>
    <w:p w14:paraId="3DDC831A" w14:textId="77777777" w:rsidR="00EC1B83" w:rsidRPr="00DA3B34" w:rsidRDefault="00F023D2" w:rsidP="00EC1B83">
      <w:pPr>
        <w:rPr>
          <w:sz w:val="22"/>
          <w:szCs w:val="22"/>
        </w:rPr>
      </w:pPr>
      <m:oMath>
        <m:sSub>
          <m:sSubPr>
            <m:ctrlPr>
              <w:rPr>
                <w:rFonts w:ascii="Cambria Math" w:hAnsi="Cambria Math" w:cstheme="minorHAnsi"/>
                <w:i/>
                <w:sz w:val="28"/>
                <w:szCs w:val="22"/>
              </w:rPr>
            </m:ctrlPr>
          </m:sSubPr>
          <m:e>
            <m:r>
              <w:rPr>
                <w:rFonts w:ascii="Cambria Math" w:hAnsi="Cambria Math" w:cstheme="minorHAnsi"/>
                <w:sz w:val="28"/>
                <w:szCs w:val="22"/>
              </w:rPr>
              <m:t>P</m:t>
            </m:r>
          </m:e>
          <m:sub>
            <m:r>
              <w:rPr>
                <w:rFonts w:ascii="Cambria Math" w:hAnsi="Cambria Math" w:cstheme="minorHAnsi"/>
                <w:sz w:val="28"/>
                <w:szCs w:val="22"/>
              </w:rPr>
              <m:t>jt</m:t>
            </m:r>
          </m:sub>
        </m:sSub>
      </m:oMath>
      <w:r w:rsidR="00EC1B83" w:rsidRPr="00DA3B34">
        <w:rPr>
          <w:sz w:val="22"/>
          <w:szCs w:val="22"/>
        </w:rPr>
        <w:t>: Health post “p” in administrative unit “j” in the year “t”.</w:t>
      </w:r>
    </w:p>
    <w:p w14:paraId="4F9E481F" w14:textId="77777777" w:rsidR="00EC1B83" w:rsidRDefault="00EC1B83" w:rsidP="00EC1B83">
      <w:pPr>
        <w:rPr>
          <w:sz w:val="22"/>
          <w:szCs w:val="22"/>
        </w:rPr>
      </w:pPr>
    </w:p>
    <w:p w14:paraId="0641B8A3" w14:textId="77777777" w:rsidR="00EC1B83" w:rsidRPr="00DA3B34" w:rsidRDefault="00F023D2" w:rsidP="00EC1B83">
      <w:pPr>
        <w:rPr>
          <w:sz w:val="22"/>
          <w:szCs w:val="22"/>
        </w:rPr>
      </w:pPr>
      <m:oMath>
        <m:sSub>
          <m:sSubPr>
            <m:ctrlPr>
              <w:rPr>
                <w:rFonts w:ascii="Cambria Math" w:hAnsi="Cambria Math" w:cstheme="minorHAnsi"/>
                <w:i/>
                <w:sz w:val="28"/>
                <w:szCs w:val="22"/>
              </w:rPr>
            </m:ctrlPr>
          </m:sSubPr>
          <m:e>
            <m:r>
              <w:rPr>
                <w:rFonts w:ascii="Cambria Math" w:hAnsi="Cambria Math" w:cstheme="minorHAnsi"/>
                <w:sz w:val="28"/>
                <w:szCs w:val="22"/>
              </w:rPr>
              <m:t>x</m:t>
            </m:r>
          </m:e>
          <m:sub>
            <m:r>
              <w:rPr>
                <w:rFonts w:ascii="Cambria Math" w:hAnsi="Cambria Math" w:cstheme="minorHAnsi"/>
                <w:sz w:val="28"/>
                <w:szCs w:val="22"/>
              </w:rPr>
              <m:t>jt</m:t>
            </m:r>
          </m:sub>
        </m:sSub>
      </m:oMath>
      <w:r w:rsidR="00EC1B83" w:rsidRPr="00DA3B34">
        <w:rPr>
          <w:sz w:val="22"/>
          <w:szCs w:val="22"/>
        </w:rPr>
        <w:t>: Existing health post “x” in administrative unit “j” in the year “t”.</w:t>
      </w:r>
    </w:p>
    <w:p w14:paraId="225503DB" w14:textId="77777777" w:rsidR="00EC1B83" w:rsidRDefault="00EC1B83" w:rsidP="00EC1B83">
      <w:pPr>
        <w:rPr>
          <w:sz w:val="22"/>
          <w:szCs w:val="22"/>
        </w:rPr>
      </w:pPr>
    </w:p>
    <w:p w14:paraId="3281BCB4" w14:textId="77777777" w:rsidR="00EC1B83" w:rsidRPr="00DA3B34" w:rsidRDefault="00F023D2" w:rsidP="00EC1B83">
      <w:pPr>
        <w:rPr>
          <w:sz w:val="22"/>
          <w:szCs w:val="22"/>
        </w:rPr>
      </w:pPr>
      <m:oMath>
        <m:sSub>
          <m:sSubPr>
            <m:ctrlPr>
              <w:rPr>
                <w:rFonts w:ascii="Cambria Math" w:hAnsi="Cambria Math" w:cstheme="minorHAnsi"/>
                <w:i/>
                <w:sz w:val="28"/>
                <w:szCs w:val="22"/>
              </w:rPr>
            </m:ctrlPr>
          </m:sSubPr>
          <m:e>
            <m:r>
              <w:rPr>
                <w:rFonts w:ascii="Cambria Math" w:hAnsi="Cambria Math" w:cstheme="minorHAnsi"/>
                <w:sz w:val="28"/>
                <w:szCs w:val="22"/>
              </w:rPr>
              <m:t>D</m:t>
            </m:r>
          </m:e>
          <m:sub>
            <m:r>
              <w:rPr>
                <w:rFonts w:ascii="Cambria Math" w:hAnsi="Cambria Math" w:cstheme="minorHAnsi"/>
                <w:sz w:val="28"/>
                <w:szCs w:val="22"/>
              </w:rPr>
              <m:t>i</m:t>
            </m:r>
            <m:sSub>
              <m:sSubPr>
                <m:ctrlPr>
                  <w:rPr>
                    <w:rFonts w:ascii="Cambria Math" w:hAnsi="Cambria Math" w:cstheme="minorHAnsi"/>
                    <w:i/>
                    <w:sz w:val="28"/>
                    <w:szCs w:val="22"/>
                  </w:rPr>
                </m:ctrlPr>
              </m:sSubPr>
              <m:e>
                <m:r>
                  <w:rPr>
                    <w:rFonts w:ascii="Cambria Math" w:hAnsi="Cambria Math" w:cstheme="minorHAnsi"/>
                    <w:sz w:val="28"/>
                    <w:szCs w:val="22"/>
                  </w:rPr>
                  <m:t>x</m:t>
                </m:r>
              </m:e>
              <m:sub>
                <m:r>
                  <w:rPr>
                    <w:rFonts w:ascii="Cambria Math" w:hAnsi="Cambria Math" w:cstheme="minorHAnsi"/>
                    <w:sz w:val="28"/>
                    <w:szCs w:val="22"/>
                  </w:rPr>
                  <m:t>jt</m:t>
                </m:r>
              </m:sub>
            </m:sSub>
          </m:sub>
        </m:sSub>
      </m:oMath>
      <w:r w:rsidR="00EC1B83" w:rsidRPr="00DA3B34">
        <w:rPr>
          <w:sz w:val="22"/>
          <w:szCs w:val="22"/>
        </w:rPr>
        <w:t>: distance “d” from existing health post “x” to population cluster centroid “i” in administrative unit “j” in the year “t”.</w:t>
      </w:r>
    </w:p>
    <w:p w14:paraId="36311E8E" w14:textId="77777777" w:rsidR="00EC1B83" w:rsidRDefault="00EC1B83" w:rsidP="00EC1B83">
      <w:pPr>
        <w:rPr>
          <w:sz w:val="22"/>
          <w:szCs w:val="22"/>
        </w:rPr>
      </w:pPr>
    </w:p>
    <w:p w14:paraId="156E0D46" w14:textId="77777777" w:rsidR="00EC1B83" w:rsidRPr="00DA3B34" w:rsidRDefault="00F023D2" w:rsidP="00EC1B83">
      <w:pPr>
        <w:rPr>
          <w:sz w:val="22"/>
          <w:szCs w:val="22"/>
        </w:rPr>
      </w:pPr>
      <m:oMath>
        <m:sSub>
          <m:sSubPr>
            <m:ctrlPr>
              <w:rPr>
                <w:rFonts w:ascii="Cambria Math" w:hAnsi="Cambria Math" w:cstheme="minorHAnsi"/>
                <w:i/>
                <w:sz w:val="28"/>
                <w:szCs w:val="22"/>
              </w:rPr>
            </m:ctrlPr>
          </m:sSubPr>
          <m:e>
            <m:r>
              <w:rPr>
                <w:rFonts w:ascii="Cambria Math" w:hAnsi="Cambria Math" w:cstheme="minorHAnsi"/>
                <w:sz w:val="28"/>
                <w:szCs w:val="22"/>
              </w:rPr>
              <m:t>D</m:t>
            </m:r>
          </m:e>
          <m:sub>
            <m:r>
              <w:rPr>
                <w:rFonts w:ascii="Cambria Math" w:hAnsi="Cambria Math" w:cstheme="minorHAnsi"/>
                <w:sz w:val="28"/>
                <w:szCs w:val="22"/>
              </w:rPr>
              <m:t>i</m:t>
            </m:r>
            <m:sSub>
              <m:sSubPr>
                <m:ctrlPr>
                  <w:rPr>
                    <w:rFonts w:ascii="Cambria Math" w:hAnsi="Cambria Math" w:cstheme="minorHAnsi"/>
                    <w:i/>
                    <w:sz w:val="28"/>
                    <w:szCs w:val="22"/>
                  </w:rPr>
                </m:ctrlPr>
              </m:sSubPr>
              <m:e>
                <m:r>
                  <w:rPr>
                    <w:rFonts w:ascii="Cambria Math" w:hAnsi="Cambria Math" w:cstheme="minorHAnsi"/>
                    <w:sz w:val="28"/>
                    <w:szCs w:val="22"/>
                  </w:rPr>
                  <m:t>P</m:t>
                </m:r>
              </m:e>
              <m:sub>
                <m:r>
                  <w:rPr>
                    <w:rFonts w:ascii="Cambria Math" w:hAnsi="Cambria Math" w:cstheme="minorHAnsi"/>
                    <w:sz w:val="28"/>
                    <w:szCs w:val="22"/>
                  </w:rPr>
                  <m:t>jt</m:t>
                </m:r>
              </m:sub>
            </m:sSub>
          </m:sub>
        </m:sSub>
      </m:oMath>
      <w:r w:rsidR="00EC1B83" w:rsidRPr="00DA3B34">
        <w:rPr>
          <w:sz w:val="22"/>
          <w:szCs w:val="22"/>
        </w:rPr>
        <w:t>: distance “d” from candidate (proposed) health post “x” to population cluster centroid “i” in administrative unit “j” in the year “t”.</w:t>
      </w:r>
    </w:p>
    <w:p w14:paraId="39FFE82F" w14:textId="77777777" w:rsidR="00EC1B83" w:rsidRDefault="00EC1B83" w:rsidP="00EC1B83">
      <w:pPr>
        <w:rPr>
          <w:sz w:val="22"/>
          <w:szCs w:val="22"/>
        </w:rPr>
      </w:pPr>
    </w:p>
    <w:p w14:paraId="297B1DEE" w14:textId="77777777" w:rsidR="00EC1B83" w:rsidRPr="00BD3D17" w:rsidRDefault="00F023D2" w:rsidP="00EC1B83">
      <w:pPr>
        <w:rPr>
          <w:b/>
          <w:szCs w:val="28"/>
        </w:rPr>
      </w:pPr>
      <m:oMath>
        <m:sSub>
          <m:sSubPr>
            <m:ctrlPr>
              <w:rPr>
                <w:rFonts w:ascii="Cambria Math" w:hAnsi="Cambria Math" w:cstheme="minorHAnsi"/>
                <w:i/>
                <w:sz w:val="28"/>
                <w:szCs w:val="28"/>
              </w:rPr>
            </m:ctrlPr>
          </m:sSubPr>
          <m:e>
            <m:r>
              <w:rPr>
                <w:rFonts w:ascii="Cambria Math" w:hAnsi="Cambria Math" w:cstheme="minorHAnsi"/>
                <w:sz w:val="28"/>
                <w:szCs w:val="28"/>
              </w:rPr>
              <m:t>F</m:t>
            </m:r>
          </m:e>
          <m:sub>
            <m:r>
              <w:rPr>
                <w:rFonts w:ascii="Cambria Math" w:hAnsi="Cambria Math" w:cstheme="minorHAnsi"/>
                <w:sz w:val="28"/>
                <w:szCs w:val="28"/>
              </w:rPr>
              <m:t>i</m:t>
            </m:r>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jt</m:t>
                </m:r>
              </m:sub>
            </m:sSub>
          </m:sub>
        </m:sSub>
      </m:oMath>
      <w:r w:rsidR="00EC1B83" w:rsidRPr="00DA3B34">
        <w:rPr>
          <w:sz w:val="22"/>
          <w:szCs w:val="22"/>
        </w:rPr>
        <w:t xml:space="preserve">: is equal to 1 for the pair of centroid “i” and existing facility “x” which has shortest distance- </w:t>
      </w:r>
    </w:p>
    <w:p w14:paraId="7337F88B" w14:textId="77777777" w:rsidR="00EC1B83" w:rsidRDefault="00EC1B83" w:rsidP="00EC1B83">
      <w:pPr>
        <w:rPr>
          <w:sz w:val="22"/>
          <w:szCs w:val="22"/>
        </w:rPr>
      </w:pPr>
    </w:p>
    <w:p w14:paraId="4546D878" w14:textId="77777777" w:rsidR="00EC1B83" w:rsidRPr="00DA3B34" w:rsidRDefault="00EC1B83" w:rsidP="00EC1B83">
      <w:pPr>
        <w:rPr>
          <w:sz w:val="22"/>
          <w:szCs w:val="22"/>
        </w:rPr>
      </w:pPr>
      <w:r w:rsidRPr="00DA3B34">
        <w:rPr>
          <w:sz w:val="22"/>
          <w:szCs w:val="22"/>
        </w:rPr>
        <w:lastRenderedPageBreak/>
        <w:t>“</w:t>
      </w:r>
      <m:oMath>
        <m:sSub>
          <m:sSubPr>
            <m:ctrlPr>
              <w:rPr>
                <w:rFonts w:ascii="Cambria Math" w:hAnsi="Cambria Math" w:cstheme="minorHAnsi"/>
                <w:i/>
                <w:sz w:val="28"/>
                <w:szCs w:val="28"/>
              </w:rPr>
            </m:ctrlPr>
          </m:sSubPr>
          <m:e>
            <m:r>
              <w:rPr>
                <w:rFonts w:ascii="Cambria Math" w:hAnsi="Cambria Math" w:cstheme="minorHAnsi"/>
                <w:sz w:val="28"/>
                <w:szCs w:val="28"/>
              </w:rPr>
              <m:t>D</m:t>
            </m:r>
          </m:e>
          <m:sub>
            <m:r>
              <w:rPr>
                <w:rFonts w:ascii="Cambria Math" w:hAnsi="Cambria Math" w:cstheme="minorHAnsi"/>
                <w:sz w:val="28"/>
                <w:szCs w:val="28"/>
              </w:rPr>
              <m:t>i</m:t>
            </m:r>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jt</m:t>
                </m:r>
              </m:sub>
            </m:sSub>
          </m:sub>
        </m:sSub>
      </m:oMath>
      <w:r w:rsidRPr="00DA3B34">
        <w:rPr>
          <w:sz w:val="22"/>
          <w:szCs w:val="22"/>
        </w:rPr>
        <w:t>”</w:t>
      </w:r>
      <w:r w:rsidRPr="00DA3B34">
        <w:rPr>
          <w:rFonts w:cstheme="minorHAnsi"/>
          <w:sz w:val="22"/>
          <w:szCs w:val="22"/>
        </w:rPr>
        <w:t xml:space="preserve"> ≤ D (impedance distance). If no pair are between “D” then zero.</w:t>
      </w:r>
    </w:p>
    <w:p w14:paraId="49EB43B1" w14:textId="77777777" w:rsidR="00EC1B83" w:rsidRDefault="00EC1B83" w:rsidP="00EC1B83">
      <w:pPr>
        <w:rPr>
          <w:sz w:val="22"/>
          <w:szCs w:val="22"/>
        </w:rPr>
      </w:pPr>
    </w:p>
    <w:p w14:paraId="6190BDCF" w14:textId="77777777" w:rsidR="00EC1B83" w:rsidRPr="00DA3B34" w:rsidRDefault="00F023D2" w:rsidP="00EC1B83">
      <w:pPr>
        <w:rPr>
          <w:rFonts w:cstheme="minorHAnsi"/>
          <w:sz w:val="22"/>
          <w:szCs w:val="22"/>
        </w:rPr>
      </w:pPr>
      <m:oMath>
        <m:sSub>
          <m:sSubPr>
            <m:ctrlPr>
              <w:rPr>
                <w:rFonts w:ascii="Cambria Math" w:hAnsi="Cambria Math" w:cstheme="minorHAnsi"/>
                <w:i/>
                <w:sz w:val="28"/>
                <w:szCs w:val="28"/>
              </w:rPr>
            </m:ctrlPr>
          </m:sSubPr>
          <m:e>
            <m:r>
              <w:rPr>
                <w:rFonts w:ascii="Cambria Math" w:hAnsi="Cambria Math" w:cstheme="minorHAnsi"/>
                <w:sz w:val="28"/>
                <w:szCs w:val="28"/>
              </w:rPr>
              <m:t>F</m:t>
            </m:r>
          </m:e>
          <m:sub>
            <m:r>
              <w:rPr>
                <w:rFonts w:ascii="Cambria Math" w:hAnsi="Cambria Math" w:cstheme="minorHAnsi"/>
                <w:sz w:val="28"/>
                <w:szCs w:val="28"/>
              </w:rPr>
              <m:t>i</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jt</m:t>
                </m:r>
              </m:sub>
            </m:sSub>
          </m:sub>
        </m:sSub>
      </m:oMath>
      <w:r w:rsidR="00EC1B83">
        <w:rPr>
          <w:sz w:val="22"/>
          <w:szCs w:val="22"/>
        </w:rPr>
        <w:t xml:space="preserve"> </w:t>
      </w:r>
      <w:r w:rsidR="00EC1B83" w:rsidRPr="00DA3B34">
        <w:rPr>
          <w:sz w:val="22"/>
          <w:szCs w:val="22"/>
        </w:rPr>
        <w:t>: is equal to 1 for the pair of centroid “i” and probable candidate facility “p” which has shortest distance- “</w:t>
      </w:r>
      <m:oMath>
        <m:sSub>
          <m:sSubPr>
            <m:ctrlPr>
              <w:rPr>
                <w:rFonts w:ascii="Cambria Math" w:hAnsi="Cambria Math" w:cstheme="minorHAnsi"/>
                <w:i/>
                <w:sz w:val="28"/>
                <w:szCs w:val="22"/>
              </w:rPr>
            </m:ctrlPr>
          </m:sSubPr>
          <m:e>
            <m:r>
              <w:rPr>
                <w:rFonts w:ascii="Cambria Math" w:hAnsi="Cambria Math" w:cstheme="minorHAnsi"/>
                <w:sz w:val="28"/>
                <w:szCs w:val="22"/>
              </w:rPr>
              <m:t>D</m:t>
            </m:r>
          </m:e>
          <m:sub>
            <m:r>
              <w:rPr>
                <w:rFonts w:ascii="Cambria Math" w:hAnsi="Cambria Math" w:cstheme="minorHAnsi"/>
                <w:sz w:val="28"/>
                <w:szCs w:val="22"/>
              </w:rPr>
              <m:t>i</m:t>
            </m:r>
            <m:sSub>
              <m:sSubPr>
                <m:ctrlPr>
                  <w:rPr>
                    <w:rFonts w:ascii="Cambria Math" w:hAnsi="Cambria Math" w:cstheme="minorHAnsi"/>
                    <w:i/>
                    <w:sz w:val="28"/>
                    <w:szCs w:val="22"/>
                  </w:rPr>
                </m:ctrlPr>
              </m:sSubPr>
              <m:e>
                <m:r>
                  <w:rPr>
                    <w:rFonts w:ascii="Cambria Math" w:hAnsi="Cambria Math" w:cstheme="minorHAnsi"/>
                    <w:sz w:val="28"/>
                    <w:szCs w:val="22"/>
                  </w:rPr>
                  <m:t>P</m:t>
                </m:r>
              </m:e>
              <m:sub>
                <m:r>
                  <w:rPr>
                    <w:rFonts w:ascii="Cambria Math" w:hAnsi="Cambria Math" w:cstheme="minorHAnsi"/>
                    <w:sz w:val="28"/>
                    <w:szCs w:val="22"/>
                  </w:rPr>
                  <m:t>jt</m:t>
                </m:r>
              </m:sub>
            </m:sSub>
          </m:sub>
        </m:sSub>
      </m:oMath>
      <w:r w:rsidR="00EC1B83" w:rsidRPr="00DA3B34">
        <w:rPr>
          <w:sz w:val="22"/>
          <w:szCs w:val="22"/>
        </w:rPr>
        <w:t>”</w:t>
      </w:r>
      <w:r w:rsidR="00EC1B83" w:rsidRPr="00DA3B34">
        <w:rPr>
          <w:rFonts w:cstheme="minorHAnsi"/>
          <w:sz w:val="22"/>
          <w:szCs w:val="22"/>
        </w:rPr>
        <w:t xml:space="preserve"> ≤ D (impedance distance). If no pair are between “D” then zero.</w:t>
      </w:r>
    </w:p>
    <w:p w14:paraId="08CE863E" w14:textId="77777777" w:rsidR="00EC1B83" w:rsidRDefault="00EC1B83" w:rsidP="00EC1B83">
      <w:pPr>
        <w:rPr>
          <w:rFonts w:cstheme="minorHAnsi"/>
          <w:sz w:val="22"/>
          <w:szCs w:val="22"/>
        </w:rPr>
      </w:pPr>
    </w:p>
    <w:p w14:paraId="7600BC68" w14:textId="1D8C48BE" w:rsidR="00EC1B83" w:rsidRDefault="00F023D2" w:rsidP="00EC1B83">
      <w:pPr>
        <w:rPr>
          <w:rFonts w:cstheme="minorHAnsi"/>
          <w:sz w:val="22"/>
          <w:szCs w:val="22"/>
        </w:rPr>
      </w:pPr>
      <m:oMath>
        <m:sSub>
          <m:sSubPr>
            <m:ctrlPr>
              <w:rPr>
                <w:rFonts w:ascii="Cambria Math" w:hAnsi="Cambria Math" w:cstheme="minorHAnsi"/>
                <w:i/>
                <w:sz w:val="28"/>
                <w:szCs w:val="22"/>
              </w:rPr>
            </m:ctrlPr>
          </m:sSubPr>
          <m:e>
            <m:r>
              <w:rPr>
                <w:rFonts w:ascii="Cambria Math" w:hAnsi="Cambria Math" w:cstheme="minorHAnsi"/>
                <w:sz w:val="28"/>
                <w:szCs w:val="22"/>
              </w:rPr>
              <m:t>P</m:t>
            </m:r>
          </m:e>
          <m:sub>
            <m:r>
              <w:rPr>
                <w:rFonts w:ascii="Cambria Math" w:hAnsi="Cambria Math" w:cstheme="minorHAnsi"/>
                <w:sz w:val="28"/>
                <w:szCs w:val="22"/>
              </w:rPr>
              <m:t>ijt</m:t>
            </m:r>
          </m:sub>
        </m:sSub>
      </m:oMath>
      <w:r w:rsidR="00EC1B83" w:rsidRPr="00DA3B34">
        <w:rPr>
          <w:rFonts w:cstheme="minorHAnsi"/>
          <w:sz w:val="22"/>
          <w:szCs w:val="22"/>
        </w:rPr>
        <w:t xml:space="preserve"> = 1, if there is requirement for new facility. Else 0.</w:t>
      </w:r>
    </w:p>
    <w:p w14:paraId="7E0AA7AA" w14:textId="7446F857" w:rsidR="00A264D1" w:rsidRPr="007F0FF2" w:rsidRDefault="00A264D1" w:rsidP="007F0FF2">
      <w:pPr>
        <w:rPr>
          <w:szCs w:val="24"/>
        </w:rPr>
      </w:pPr>
    </w:p>
    <w:p w14:paraId="79CF2BDA" w14:textId="541E742F" w:rsidR="006D2ACE" w:rsidRDefault="006D2ACE" w:rsidP="00A264D1">
      <w:pPr>
        <w:pStyle w:val="ListParagraph"/>
        <w:rPr>
          <w:szCs w:val="24"/>
        </w:rPr>
      </w:pPr>
    </w:p>
    <w:p w14:paraId="2F5C14E7" w14:textId="77777777" w:rsidR="004428AE" w:rsidRPr="0034210C" w:rsidRDefault="004428AE" w:rsidP="00A264D1">
      <w:pPr>
        <w:pStyle w:val="ListParagraph"/>
        <w:rPr>
          <w:szCs w:val="24"/>
        </w:rPr>
      </w:pPr>
    </w:p>
    <w:p w14:paraId="1BD23738" w14:textId="3CB77DB5" w:rsidR="00B04913" w:rsidRPr="00B04913" w:rsidRDefault="00E54B5C" w:rsidP="00B04913">
      <w:pPr>
        <w:pStyle w:val="Heading1"/>
        <w:numPr>
          <w:ilvl w:val="0"/>
          <w:numId w:val="1"/>
        </w:numPr>
      </w:pPr>
      <w:r>
        <w:t xml:space="preserve">  </w:t>
      </w:r>
      <w:bookmarkStart w:id="24" w:name="_Toc4676535"/>
      <w:r w:rsidR="00A264D1" w:rsidRPr="00B04913">
        <w:t>Reference</w:t>
      </w:r>
      <w:bookmarkEnd w:id="24"/>
    </w:p>
    <w:p w14:paraId="6A9D1DE8" w14:textId="77777777" w:rsidR="00B04913" w:rsidRDefault="00B04913" w:rsidP="00A264D1">
      <w:pPr>
        <w:shd w:val="clear" w:color="auto" w:fill="FFFFFF"/>
        <w:jc w:val="left"/>
        <w:rPr>
          <w:b/>
          <w:szCs w:val="24"/>
        </w:rPr>
      </w:pPr>
    </w:p>
    <w:p w14:paraId="3E7F5A65" w14:textId="77777777" w:rsidR="00080100" w:rsidRPr="00080100" w:rsidRDefault="00A264D1" w:rsidP="00080100">
      <w:pPr>
        <w:pStyle w:val="ListParagraph"/>
        <w:numPr>
          <w:ilvl w:val="0"/>
          <w:numId w:val="25"/>
        </w:numPr>
        <w:shd w:val="clear" w:color="auto" w:fill="FFFFFF"/>
        <w:jc w:val="left"/>
        <w:rPr>
          <w:rStyle w:val="Hyperlink"/>
          <w:color w:val="auto"/>
          <w:sz w:val="22"/>
          <w:szCs w:val="24"/>
          <w:u w:val="none"/>
        </w:rPr>
      </w:pPr>
      <w:r w:rsidRPr="007448B9">
        <w:rPr>
          <w:b/>
          <w:szCs w:val="24"/>
        </w:rPr>
        <w:t>(</w:t>
      </w:r>
      <w:r w:rsidRPr="007448B9">
        <w:rPr>
          <w:b/>
          <w:sz w:val="22"/>
          <w:szCs w:val="24"/>
        </w:rPr>
        <w:t>for basic approach):</w:t>
      </w:r>
      <w:r w:rsidRPr="007448B9">
        <w:rPr>
          <w:sz w:val="22"/>
          <w:szCs w:val="24"/>
        </w:rPr>
        <w:t xml:space="preserve"> Stummer, C., Doerner, K., Focke, A. et al. Health Care Management Science (2004) 7: 63. </w:t>
      </w:r>
      <w:hyperlink r:id="rId19" w:history="1">
        <w:r w:rsidR="007448B9" w:rsidRPr="003C0C62">
          <w:rPr>
            <w:rStyle w:val="Hyperlink"/>
            <w:sz w:val="22"/>
            <w:szCs w:val="24"/>
          </w:rPr>
          <w:t>https://doi.org/10.1023/B:HCMS.0000005399.23600.69</w:t>
        </w:r>
      </w:hyperlink>
    </w:p>
    <w:p w14:paraId="3EB59C70" w14:textId="60A5B464" w:rsidR="00080100" w:rsidRPr="00080100" w:rsidRDefault="007448B9" w:rsidP="00080100">
      <w:pPr>
        <w:pStyle w:val="ListParagraph"/>
        <w:numPr>
          <w:ilvl w:val="0"/>
          <w:numId w:val="25"/>
        </w:numPr>
        <w:shd w:val="clear" w:color="auto" w:fill="FFFFFF"/>
        <w:jc w:val="left"/>
        <w:rPr>
          <w:sz w:val="22"/>
          <w:szCs w:val="24"/>
        </w:rPr>
      </w:pPr>
      <w:r w:rsidRPr="00080100">
        <w:rPr>
          <w:szCs w:val="24"/>
        </w:rPr>
        <w:t>Weight calculation</w:t>
      </w:r>
      <w:r w:rsidR="00080100">
        <w:rPr>
          <w:szCs w:val="24"/>
        </w:rPr>
        <w:t xml:space="preserve">- </w:t>
      </w:r>
      <w:r w:rsidR="00080100" w:rsidRPr="00080100">
        <w:rPr>
          <w:szCs w:val="24"/>
        </w:rPr>
        <w:t xml:space="preserve"> </w:t>
      </w:r>
      <w:r w:rsidR="00080100" w:rsidRPr="00080100">
        <w:rPr>
          <w:b/>
          <w:szCs w:val="24"/>
        </w:rPr>
        <w:t>IHME global burden of disease profile:  Malawi</w:t>
      </w:r>
    </w:p>
    <w:sectPr w:rsidR="00080100" w:rsidRPr="00080100" w:rsidSect="00E92868">
      <w:headerReference w:type="even" r:id="rId20"/>
      <w:headerReference w:type="default" r:id="rId21"/>
      <w:footerReference w:type="default" r:id="rId22"/>
      <w:pgSz w:w="12240" w:h="15840" w:code="1"/>
      <w:pgMar w:top="1440" w:right="1440" w:bottom="1152" w:left="1440" w:header="72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A51FAC" w16cid:durableId="1FD5E573"/>
  <w16cid:commentId w16cid:paraId="6D119C93" w16cid:durableId="1FD5F5EB"/>
  <w16cid:commentId w16cid:paraId="4E402153" w16cid:durableId="1FD5FC2B"/>
  <w16cid:commentId w16cid:paraId="59703846" w16cid:durableId="1FD5FCF9"/>
  <w16cid:commentId w16cid:paraId="27CE2F6C" w16cid:durableId="1FD60B00"/>
  <w16cid:commentId w16cid:paraId="0006801B" w16cid:durableId="1FD60C90"/>
  <w16cid:commentId w16cid:paraId="1E031F07" w16cid:durableId="1FD60FF7"/>
  <w16cid:commentId w16cid:paraId="7526291C" w16cid:durableId="1FD60D4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F39CE" w14:textId="77777777" w:rsidR="00F023D2" w:rsidRDefault="00F023D2" w:rsidP="00EE2F45">
      <w:r>
        <w:separator/>
      </w:r>
    </w:p>
    <w:p w14:paraId="07C959BF" w14:textId="77777777" w:rsidR="00F023D2" w:rsidRDefault="00F023D2" w:rsidP="00EE2F45"/>
    <w:p w14:paraId="5284B9EB" w14:textId="77777777" w:rsidR="00F023D2" w:rsidRDefault="00F023D2" w:rsidP="00EE2F45"/>
    <w:p w14:paraId="48DD5BCA" w14:textId="77777777" w:rsidR="00F023D2" w:rsidRDefault="00F023D2" w:rsidP="00EE2F45"/>
    <w:p w14:paraId="6F17320A" w14:textId="77777777" w:rsidR="00F023D2" w:rsidRDefault="00F023D2" w:rsidP="00EE2F45"/>
    <w:p w14:paraId="67E7ABC8" w14:textId="77777777" w:rsidR="00F023D2" w:rsidRDefault="00F023D2" w:rsidP="00EE2F45"/>
    <w:p w14:paraId="3DB60520" w14:textId="77777777" w:rsidR="00F023D2" w:rsidRDefault="00F023D2" w:rsidP="00EE2F45"/>
    <w:p w14:paraId="0AEF84EE" w14:textId="77777777" w:rsidR="00F023D2" w:rsidRDefault="00F023D2" w:rsidP="00EE2F45"/>
    <w:p w14:paraId="21CB4BF2" w14:textId="77777777" w:rsidR="00F023D2" w:rsidRDefault="00F023D2" w:rsidP="00EE2F45"/>
    <w:p w14:paraId="0F2D4035" w14:textId="77777777" w:rsidR="00F023D2" w:rsidRDefault="00F023D2" w:rsidP="00EE2F45"/>
    <w:p w14:paraId="5604FB0F" w14:textId="77777777" w:rsidR="00F023D2" w:rsidRDefault="00F023D2" w:rsidP="00EE2F45"/>
    <w:p w14:paraId="18204512" w14:textId="77777777" w:rsidR="00F023D2" w:rsidRDefault="00F023D2" w:rsidP="00EE2F45"/>
    <w:p w14:paraId="2906761E" w14:textId="77777777" w:rsidR="00F023D2" w:rsidRDefault="00F023D2" w:rsidP="00EE2F45"/>
    <w:p w14:paraId="77EE27AC" w14:textId="77777777" w:rsidR="00F023D2" w:rsidRDefault="00F023D2" w:rsidP="00EE2F45"/>
    <w:p w14:paraId="0674FC55" w14:textId="77777777" w:rsidR="00F023D2" w:rsidRDefault="00F023D2" w:rsidP="00EE2F45"/>
    <w:p w14:paraId="5100EC52" w14:textId="77777777" w:rsidR="00F023D2" w:rsidRDefault="00F023D2" w:rsidP="00EE2F45"/>
    <w:p w14:paraId="2B76DC68" w14:textId="77777777" w:rsidR="00F023D2" w:rsidRDefault="00F023D2" w:rsidP="00EE2F45"/>
    <w:p w14:paraId="09F25ABA" w14:textId="77777777" w:rsidR="00F023D2" w:rsidRDefault="00F023D2" w:rsidP="00EE2F45"/>
    <w:p w14:paraId="318F35FD" w14:textId="77777777" w:rsidR="00F023D2" w:rsidRDefault="00F023D2" w:rsidP="00EE2F45"/>
    <w:p w14:paraId="5E16E906" w14:textId="77777777" w:rsidR="00F023D2" w:rsidRDefault="00F023D2" w:rsidP="00EE2F45"/>
    <w:p w14:paraId="2FF67B46" w14:textId="77777777" w:rsidR="00F023D2" w:rsidRDefault="00F023D2" w:rsidP="00EE2F45"/>
    <w:p w14:paraId="1DE3FC15" w14:textId="77777777" w:rsidR="00F023D2" w:rsidRDefault="00F023D2" w:rsidP="00EE2F45"/>
    <w:p w14:paraId="4E4A6853" w14:textId="77777777" w:rsidR="00F023D2" w:rsidRDefault="00F023D2" w:rsidP="00EE2F45"/>
    <w:p w14:paraId="179128EC" w14:textId="77777777" w:rsidR="00F023D2" w:rsidRDefault="00F023D2" w:rsidP="00EE2F45"/>
    <w:p w14:paraId="36DBA75F" w14:textId="77777777" w:rsidR="00F023D2" w:rsidRDefault="00F023D2" w:rsidP="00EE2F45"/>
    <w:p w14:paraId="23B0C5D9" w14:textId="77777777" w:rsidR="00F023D2" w:rsidRDefault="00F023D2" w:rsidP="00EE2F45"/>
    <w:p w14:paraId="4FA2E39B" w14:textId="77777777" w:rsidR="00F023D2" w:rsidRDefault="00F023D2" w:rsidP="00EE2F45"/>
    <w:p w14:paraId="37029FFB" w14:textId="77777777" w:rsidR="00F023D2" w:rsidRDefault="00F023D2" w:rsidP="00EE2F45"/>
    <w:p w14:paraId="7AC01E85" w14:textId="77777777" w:rsidR="00F023D2" w:rsidRDefault="00F023D2"/>
    <w:p w14:paraId="375FD951" w14:textId="77777777" w:rsidR="00F023D2" w:rsidRDefault="00F023D2" w:rsidP="0029338C"/>
    <w:p w14:paraId="7320BBC9" w14:textId="77777777" w:rsidR="00F023D2" w:rsidRDefault="00F023D2" w:rsidP="0029338C"/>
    <w:p w14:paraId="49D0F32C" w14:textId="77777777" w:rsidR="00F023D2" w:rsidRDefault="00F023D2" w:rsidP="00C24E70"/>
    <w:p w14:paraId="700DC136" w14:textId="77777777" w:rsidR="00F023D2" w:rsidRDefault="00F023D2" w:rsidP="00C24E70"/>
    <w:p w14:paraId="5ABA39D7" w14:textId="77777777" w:rsidR="00F023D2" w:rsidRDefault="00F023D2" w:rsidP="00C24E70"/>
    <w:p w14:paraId="3549C572" w14:textId="77777777" w:rsidR="00F023D2" w:rsidRDefault="00F023D2" w:rsidP="00C24E70"/>
    <w:p w14:paraId="6A28862C" w14:textId="77777777" w:rsidR="00F023D2" w:rsidRDefault="00F023D2" w:rsidP="00C24E70"/>
    <w:p w14:paraId="2FB02512" w14:textId="77777777" w:rsidR="00F023D2" w:rsidRDefault="00F023D2" w:rsidP="00C24E70"/>
    <w:p w14:paraId="138AEA46" w14:textId="77777777" w:rsidR="00F023D2" w:rsidRDefault="00F023D2" w:rsidP="00C24E70"/>
    <w:p w14:paraId="534A44E3" w14:textId="77777777" w:rsidR="00F023D2" w:rsidRDefault="00F023D2"/>
    <w:p w14:paraId="6341A0EA" w14:textId="77777777" w:rsidR="00F023D2" w:rsidRDefault="00F023D2" w:rsidP="002313E0"/>
    <w:p w14:paraId="67C712CA" w14:textId="77777777" w:rsidR="00F023D2" w:rsidRDefault="00F023D2" w:rsidP="002313E0"/>
    <w:p w14:paraId="5B28AACB" w14:textId="77777777" w:rsidR="00F023D2" w:rsidRDefault="00F023D2"/>
    <w:p w14:paraId="422D1EAA" w14:textId="77777777" w:rsidR="00F023D2" w:rsidRDefault="00F023D2" w:rsidP="005000E3"/>
    <w:p w14:paraId="57FE2F55" w14:textId="77777777" w:rsidR="00F023D2" w:rsidRDefault="00F023D2" w:rsidP="005000E3"/>
    <w:p w14:paraId="4D6AA5F9" w14:textId="77777777" w:rsidR="00F023D2" w:rsidRDefault="00F023D2" w:rsidP="005000E3"/>
    <w:p w14:paraId="0F6E0FFC" w14:textId="77777777" w:rsidR="00F023D2" w:rsidRDefault="00F023D2" w:rsidP="005000E3"/>
    <w:p w14:paraId="0C67F7D0" w14:textId="77777777" w:rsidR="00F023D2" w:rsidRDefault="00F023D2" w:rsidP="005000E3"/>
    <w:p w14:paraId="0B9AA20F" w14:textId="77777777" w:rsidR="00F023D2" w:rsidRDefault="00F023D2" w:rsidP="005000E3"/>
    <w:p w14:paraId="4647D577" w14:textId="77777777" w:rsidR="00F023D2" w:rsidRDefault="00F023D2" w:rsidP="005000E3"/>
    <w:p w14:paraId="4CD52307" w14:textId="77777777" w:rsidR="00F023D2" w:rsidRDefault="00F023D2" w:rsidP="005000E3"/>
    <w:p w14:paraId="27AD937E" w14:textId="77777777" w:rsidR="00F023D2" w:rsidRDefault="00F023D2" w:rsidP="00957F9E"/>
    <w:p w14:paraId="49001B58" w14:textId="77777777" w:rsidR="00F023D2" w:rsidRDefault="00F023D2" w:rsidP="00957F9E"/>
    <w:p w14:paraId="2425DF41" w14:textId="77777777" w:rsidR="00F023D2" w:rsidRDefault="00F023D2" w:rsidP="00522081"/>
    <w:p w14:paraId="5BF283BF" w14:textId="77777777" w:rsidR="00F023D2" w:rsidRDefault="00F023D2" w:rsidP="00522081"/>
    <w:p w14:paraId="01B52D01" w14:textId="77777777" w:rsidR="00F023D2" w:rsidRDefault="00F023D2"/>
    <w:p w14:paraId="1E8C2115" w14:textId="77777777" w:rsidR="00F023D2" w:rsidRDefault="00F023D2" w:rsidP="00566DAA"/>
    <w:p w14:paraId="00DDF26F" w14:textId="77777777" w:rsidR="00F023D2" w:rsidRDefault="00F023D2" w:rsidP="00566DAA"/>
    <w:p w14:paraId="5DAA4199" w14:textId="77777777" w:rsidR="00F023D2" w:rsidRDefault="00F023D2" w:rsidP="00566DAA"/>
    <w:p w14:paraId="67A36A0A" w14:textId="77777777" w:rsidR="00F023D2" w:rsidRDefault="00F023D2" w:rsidP="00566DAA"/>
    <w:p w14:paraId="0327F6AD" w14:textId="77777777" w:rsidR="00F023D2" w:rsidRDefault="00F023D2" w:rsidP="00566DAA"/>
    <w:p w14:paraId="2F2EF3AF" w14:textId="77777777" w:rsidR="00F023D2" w:rsidRDefault="00F023D2" w:rsidP="00306067"/>
    <w:p w14:paraId="37475A31" w14:textId="77777777" w:rsidR="00F023D2" w:rsidRDefault="00F023D2" w:rsidP="00306067"/>
    <w:p w14:paraId="475BDD92" w14:textId="77777777" w:rsidR="00F023D2" w:rsidRDefault="00F023D2" w:rsidP="00306067"/>
    <w:p w14:paraId="2A5006BA" w14:textId="77777777" w:rsidR="00F023D2" w:rsidRDefault="00F023D2" w:rsidP="00306067"/>
    <w:p w14:paraId="5B1EDB7F" w14:textId="77777777" w:rsidR="00F023D2" w:rsidRDefault="00F023D2" w:rsidP="00306067"/>
    <w:p w14:paraId="49D76D61" w14:textId="77777777" w:rsidR="00F023D2" w:rsidRDefault="00F023D2" w:rsidP="00701B53"/>
    <w:p w14:paraId="688BFEB3" w14:textId="77777777" w:rsidR="00F023D2" w:rsidRDefault="00F023D2"/>
    <w:p w14:paraId="5DB6F869" w14:textId="77777777" w:rsidR="00F023D2" w:rsidRDefault="00F023D2" w:rsidP="005C01A3"/>
    <w:p w14:paraId="4F64B6C0" w14:textId="77777777" w:rsidR="00F023D2" w:rsidRDefault="00F023D2" w:rsidP="005C01A3"/>
    <w:p w14:paraId="65C3BF16" w14:textId="77777777" w:rsidR="00F023D2" w:rsidRDefault="00F023D2" w:rsidP="00B95C26"/>
    <w:p w14:paraId="218698F1" w14:textId="77777777" w:rsidR="00F023D2" w:rsidRDefault="00F023D2" w:rsidP="00B95C26"/>
    <w:p w14:paraId="43A6293F" w14:textId="77777777" w:rsidR="00F023D2" w:rsidRDefault="00F023D2" w:rsidP="00B95C26"/>
    <w:p w14:paraId="58892B9A" w14:textId="77777777" w:rsidR="00F023D2" w:rsidRDefault="00F023D2" w:rsidP="00B95C26"/>
    <w:p w14:paraId="215AAB5B" w14:textId="77777777" w:rsidR="00F023D2" w:rsidRDefault="00F023D2"/>
    <w:p w14:paraId="2E6C97EE" w14:textId="77777777" w:rsidR="00F023D2" w:rsidRDefault="00F023D2" w:rsidP="00D1038F"/>
    <w:p w14:paraId="170D3F15" w14:textId="77777777" w:rsidR="00F023D2" w:rsidRDefault="00F023D2" w:rsidP="00D1038F"/>
    <w:p w14:paraId="7239D640" w14:textId="77777777" w:rsidR="00F023D2" w:rsidRDefault="00F023D2" w:rsidP="00D1038F"/>
    <w:p w14:paraId="2FDD5C59" w14:textId="77777777" w:rsidR="00F023D2" w:rsidRDefault="00F023D2" w:rsidP="00D1038F"/>
    <w:p w14:paraId="5A2C88FD" w14:textId="77777777" w:rsidR="00F023D2" w:rsidRDefault="00F023D2" w:rsidP="00D1038F"/>
    <w:p w14:paraId="799036C3" w14:textId="77777777" w:rsidR="00F023D2" w:rsidRDefault="00F023D2" w:rsidP="00D1038F"/>
    <w:p w14:paraId="2C91C36A" w14:textId="77777777" w:rsidR="00F023D2" w:rsidRDefault="00F023D2" w:rsidP="00D1038F"/>
    <w:p w14:paraId="6F0274A0" w14:textId="77777777" w:rsidR="00F023D2" w:rsidRDefault="00F023D2" w:rsidP="00D1038F"/>
    <w:p w14:paraId="4C410407" w14:textId="77777777" w:rsidR="00F023D2" w:rsidRDefault="00F023D2" w:rsidP="00D1038F"/>
    <w:p w14:paraId="75445B94" w14:textId="77777777" w:rsidR="00F023D2" w:rsidRDefault="00F023D2" w:rsidP="00D1038F"/>
    <w:p w14:paraId="5A7A3134" w14:textId="77777777" w:rsidR="00F023D2" w:rsidRDefault="00F023D2"/>
    <w:p w14:paraId="1CBE7C39" w14:textId="77777777" w:rsidR="00F023D2" w:rsidRDefault="00F023D2" w:rsidP="00841E64"/>
    <w:p w14:paraId="52B05280" w14:textId="77777777" w:rsidR="00F023D2" w:rsidRDefault="00F023D2" w:rsidP="00074056"/>
    <w:p w14:paraId="5159D064" w14:textId="77777777" w:rsidR="00F023D2" w:rsidRDefault="00F023D2"/>
    <w:p w14:paraId="7D9C68A3" w14:textId="77777777" w:rsidR="00F023D2" w:rsidRDefault="00F023D2" w:rsidP="0042006F"/>
    <w:p w14:paraId="74672D06" w14:textId="77777777" w:rsidR="00F023D2" w:rsidRDefault="00F023D2" w:rsidP="00C54E97"/>
    <w:p w14:paraId="35372A1A" w14:textId="77777777" w:rsidR="00F023D2" w:rsidRDefault="00F023D2" w:rsidP="00512194"/>
    <w:p w14:paraId="20570914" w14:textId="77777777" w:rsidR="00F023D2" w:rsidRDefault="00F023D2"/>
  </w:endnote>
  <w:endnote w:type="continuationSeparator" w:id="0">
    <w:p w14:paraId="252978D2" w14:textId="77777777" w:rsidR="00F023D2" w:rsidRDefault="00F023D2" w:rsidP="00EE2F45">
      <w:r>
        <w:continuationSeparator/>
      </w:r>
    </w:p>
    <w:p w14:paraId="430CDF1D" w14:textId="77777777" w:rsidR="00F023D2" w:rsidRDefault="00F023D2" w:rsidP="00EE2F45"/>
    <w:p w14:paraId="5FD838AB" w14:textId="77777777" w:rsidR="00F023D2" w:rsidRDefault="00F023D2" w:rsidP="00EE2F45"/>
    <w:p w14:paraId="0502EFDC" w14:textId="77777777" w:rsidR="00F023D2" w:rsidRDefault="00F023D2" w:rsidP="00EE2F45"/>
    <w:p w14:paraId="5CB88870" w14:textId="77777777" w:rsidR="00F023D2" w:rsidRDefault="00F023D2" w:rsidP="00EE2F45"/>
    <w:p w14:paraId="2E570F66" w14:textId="77777777" w:rsidR="00F023D2" w:rsidRDefault="00F023D2" w:rsidP="00EE2F45"/>
    <w:p w14:paraId="5CF6864F" w14:textId="77777777" w:rsidR="00F023D2" w:rsidRDefault="00F023D2" w:rsidP="00EE2F45"/>
    <w:p w14:paraId="788B5EC3" w14:textId="77777777" w:rsidR="00F023D2" w:rsidRDefault="00F023D2" w:rsidP="00EE2F45"/>
    <w:p w14:paraId="15BF456B" w14:textId="77777777" w:rsidR="00F023D2" w:rsidRDefault="00F023D2" w:rsidP="00EE2F45"/>
    <w:p w14:paraId="65D6E6F8" w14:textId="77777777" w:rsidR="00F023D2" w:rsidRDefault="00F023D2" w:rsidP="00EE2F45"/>
    <w:p w14:paraId="0067B4C7" w14:textId="77777777" w:rsidR="00F023D2" w:rsidRDefault="00F023D2" w:rsidP="00EE2F45"/>
    <w:p w14:paraId="258EF35D" w14:textId="77777777" w:rsidR="00F023D2" w:rsidRDefault="00F023D2" w:rsidP="00EE2F45"/>
    <w:p w14:paraId="781AEBAF" w14:textId="77777777" w:rsidR="00F023D2" w:rsidRDefault="00F023D2" w:rsidP="00EE2F45"/>
    <w:p w14:paraId="3BD089F1" w14:textId="77777777" w:rsidR="00F023D2" w:rsidRDefault="00F023D2" w:rsidP="00EE2F45"/>
    <w:p w14:paraId="4A48B5A5" w14:textId="77777777" w:rsidR="00F023D2" w:rsidRDefault="00F023D2" w:rsidP="00EE2F45"/>
    <w:p w14:paraId="626D65A3" w14:textId="77777777" w:rsidR="00F023D2" w:rsidRDefault="00F023D2" w:rsidP="00EE2F45"/>
    <w:p w14:paraId="19E1113B" w14:textId="77777777" w:rsidR="00F023D2" w:rsidRDefault="00F023D2" w:rsidP="00EE2F45"/>
    <w:p w14:paraId="6A5ED74D" w14:textId="77777777" w:rsidR="00F023D2" w:rsidRDefault="00F023D2" w:rsidP="00EE2F45"/>
    <w:p w14:paraId="5376A121" w14:textId="77777777" w:rsidR="00F023D2" w:rsidRDefault="00F023D2" w:rsidP="00EE2F45"/>
    <w:p w14:paraId="09104802" w14:textId="77777777" w:rsidR="00F023D2" w:rsidRDefault="00F023D2" w:rsidP="00EE2F45"/>
    <w:p w14:paraId="50A7201C" w14:textId="77777777" w:rsidR="00F023D2" w:rsidRDefault="00F023D2" w:rsidP="00EE2F45"/>
    <w:p w14:paraId="3687B288" w14:textId="77777777" w:rsidR="00F023D2" w:rsidRDefault="00F023D2" w:rsidP="00EE2F45"/>
    <w:p w14:paraId="0ED8D583" w14:textId="77777777" w:rsidR="00F023D2" w:rsidRDefault="00F023D2" w:rsidP="00EE2F45"/>
    <w:p w14:paraId="2F83CEB8" w14:textId="77777777" w:rsidR="00F023D2" w:rsidRDefault="00F023D2" w:rsidP="00EE2F45"/>
    <w:p w14:paraId="6E9E314C" w14:textId="77777777" w:rsidR="00F023D2" w:rsidRDefault="00F023D2" w:rsidP="00EE2F45"/>
    <w:p w14:paraId="45D62340" w14:textId="77777777" w:rsidR="00F023D2" w:rsidRDefault="00F023D2" w:rsidP="00EE2F45"/>
    <w:p w14:paraId="431324CB" w14:textId="77777777" w:rsidR="00F023D2" w:rsidRDefault="00F023D2" w:rsidP="00EE2F45"/>
    <w:p w14:paraId="507751B8" w14:textId="77777777" w:rsidR="00F023D2" w:rsidRDefault="00F023D2" w:rsidP="00EE2F45"/>
    <w:p w14:paraId="0C86CEBF" w14:textId="77777777" w:rsidR="00F023D2" w:rsidRDefault="00F023D2"/>
    <w:p w14:paraId="2AB63321" w14:textId="77777777" w:rsidR="00F023D2" w:rsidRDefault="00F023D2" w:rsidP="0029338C"/>
    <w:p w14:paraId="2AD4463E" w14:textId="77777777" w:rsidR="00F023D2" w:rsidRDefault="00F023D2" w:rsidP="0029338C"/>
    <w:p w14:paraId="2C97766A" w14:textId="77777777" w:rsidR="00F023D2" w:rsidRDefault="00F023D2" w:rsidP="00C24E70"/>
    <w:p w14:paraId="49A69BB2" w14:textId="77777777" w:rsidR="00F023D2" w:rsidRDefault="00F023D2" w:rsidP="00C24E70"/>
    <w:p w14:paraId="17AFD7AE" w14:textId="77777777" w:rsidR="00F023D2" w:rsidRDefault="00F023D2" w:rsidP="00C24E70"/>
    <w:p w14:paraId="4FF1E3C9" w14:textId="77777777" w:rsidR="00F023D2" w:rsidRDefault="00F023D2" w:rsidP="00C24E70"/>
    <w:p w14:paraId="0DBC6AFE" w14:textId="77777777" w:rsidR="00F023D2" w:rsidRDefault="00F023D2" w:rsidP="00C24E70"/>
    <w:p w14:paraId="10614501" w14:textId="77777777" w:rsidR="00F023D2" w:rsidRDefault="00F023D2" w:rsidP="00C24E70"/>
    <w:p w14:paraId="7EA0E9B6" w14:textId="77777777" w:rsidR="00F023D2" w:rsidRDefault="00F023D2" w:rsidP="00C24E70"/>
    <w:p w14:paraId="7E32EDB7" w14:textId="77777777" w:rsidR="00F023D2" w:rsidRDefault="00F023D2"/>
    <w:p w14:paraId="02D67667" w14:textId="77777777" w:rsidR="00F023D2" w:rsidRDefault="00F023D2" w:rsidP="002313E0"/>
    <w:p w14:paraId="7888F6B3" w14:textId="77777777" w:rsidR="00F023D2" w:rsidRDefault="00F023D2" w:rsidP="002313E0"/>
    <w:p w14:paraId="396D3474" w14:textId="77777777" w:rsidR="00F023D2" w:rsidRDefault="00F023D2"/>
    <w:p w14:paraId="2D8227A0" w14:textId="77777777" w:rsidR="00F023D2" w:rsidRDefault="00F023D2" w:rsidP="005000E3"/>
    <w:p w14:paraId="7536E4A9" w14:textId="77777777" w:rsidR="00F023D2" w:rsidRDefault="00F023D2" w:rsidP="005000E3"/>
    <w:p w14:paraId="55EF28CB" w14:textId="77777777" w:rsidR="00F023D2" w:rsidRDefault="00F023D2" w:rsidP="005000E3"/>
    <w:p w14:paraId="52FCE842" w14:textId="77777777" w:rsidR="00F023D2" w:rsidRDefault="00F023D2" w:rsidP="005000E3"/>
    <w:p w14:paraId="4B671720" w14:textId="77777777" w:rsidR="00F023D2" w:rsidRDefault="00F023D2" w:rsidP="005000E3"/>
    <w:p w14:paraId="4CEEF6B9" w14:textId="77777777" w:rsidR="00F023D2" w:rsidRDefault="00F023D2" w:rsidP="005000E3"/>
    <w:p w14:paraId="067BF7B8" w14:textId="77777777" w:rsidR="00F023D2" w:rsidRDefault="00F023D2" w:rsidP="005000E3"/>
    <w:p w14:paraId="5CDAFF85" w14:textId="77777777" w:rsidR="00F023D2" w:rsidRDefault="00F023D2" w:rsidP="005000E3"/>
    <w:p w14:paraId="58897B90" w14:textId="77777777" w:rsidR="00F023D2" w:rsidRDefault="00F023D2" w:rsidP="00957F9E"/>
    <w:p w14:paraId="2D5632E2" w14:textId="77777777" w:rsidR="00F023D2" w:rsidRDefault="00F023D2" w:rsidP="00957F9E"/>
    <w:p w14:paraId="5EEACD55" w14:textId="77777777" w:rsidR="00F023D2" w:rsidRDefault="00F023D2" w:rsidP="00522081"/>
    <w:p w14:paraId="70D42FC9" w14:textId="77777777" w:rsidR="00F023D2" w:rsidRDefault="00F023D2" w:rsidP="00522081"/>
    <w:p w14:paraId="173A202B" w14:textId="77777777" w:rsidR="00F023D2" w:rsidRDefault="00F023D2"/>
    <w:p w14:paraId="2BF0C5B3" w14:textId="77777777" w:rsidR="00F023D2" w:rsidRDefault="00F023D2" w:rsidP="00566DAA"/>
    <w:p w14:paraId="4EDD20B8" w14:textId="77777777" w:rsidR="00F023D2" w:rsidRDefault="00F023D2" w:rsidP="00566DAA"/>
    <w:p w14:paraId="143D11A2" w14:textId="77777777" w:rsidR="00F023D2" w:rsidRDefault="00F023D2" w:rsidP="00566DAA"/>
    <w:p w14:paraId="05DA1EB7" w14:textId="77777777" w:rsidR="00F023D2" w:rsidRDefault="00F023D2" w:rsidP="00566DAA"/>
    <w:p w14:paraId="1BD90210" w14:textId="77777777" w:rsidR="00F023D2" w:rsidRDefault="00F023D2" w:rsidP="00566DAA"/>
    <w:p w14:paraId="6F30E066" w14:textId="77777777" w:rsidR="00F023D2" w:rsidRDefault="00F023D2" w:rsidP="00306067"/>
    <w:p w14:paraId="411D98EC" w14:textId="77777777" w:rsidR="00F023D2" w:rsidRDefault="00F023D2" w:rsidP="00306067"/>
    <w:p w14:paraId="278076EB" w14:textId="77777777" w:rsidR="00F023D2" w:rsidRDefault="00F023D2" w:rsidP="00306067"/>
    <w:p w14:paraId="065EDF67" w14:textId="77777777" w:rsidR="00F023D2" w:rsidRDefault="00F023D2" w:rsidP="00306067"/>
    <w:p w14:paraId="00AD3795" w14:textId="77777777" w:rsidR="00F023D2" w:rsidRDefault="00F023D2" w:rsidP="00306067"/>
    <w:p w14:paraId="1039F558" w14:textId="77777777" w:rsidR="00F023D2" w:rsidRDefault="00F023D2" w:rsidP="00701B53"/>
    <w:p w14:paraId="1A85FCE0" w14:textId="77777777" w:rsidR="00F023D2" w:rsidRDefault="00F023D2"/>
    <w:p w14:paraId="2142DC6E" w14:textId="77777777" w:rsidR="00F023D2" w:rsidRDefault="00F023D2" w:rsidP="005C01A3"/>
    <w:p w14:paraId="1D0F28E4" w14:textId="77777777" w:rsidR="00F023D2" w:rsidRDefault="00F023D2" w:rsidP="005C01A3"/>
    <w:p w14:paraId="69A06225" w14:textId="77777777" w:rsidR="00F023D2" w:rsidRDefault="00F023D2" w:rsidP="00B95C26"/>
    <w:p w14:paraId="48E2072F" w14:textId="77777777" w:rsidR="00F023D2" w:rsidRDefault="00F023D2" w:rsidP="00B95C26"/>
    <w:p w14:paraId="223A8139" w14:textId="77777777" w:rsidR="00F023D2" w:rsidRDefault="00F023D2" w:rsidP="00B95C26"/>
    <w:p w14:paraId="397C37CE" w14:textId="77777777" w:rsidR="00F023D2" w:rsidRDefault="00F023D2" w:rsidP="00B95C26"/>
    <w:p w14:paraId="6D75BA57" w14:textId="77777777" w:rsidR="00F023D2" w:rsidRDefault="00F023D2"/>
    <w:p w14:paraId="587A9A02" w14:textId="77777777" w:rsidR="00F023D2" w:rsidRDefault="00F023D2" w:rsidP="00D1038F"/>
    <w:p w14:paraId="7273290C" w14:textId="77777777" w:rsidR="00F023D2" w:rsidRDefault="00F023D2" w:rsidP="00D1038F"/>
    <w:p w14:paraId="46FAA7E5" w14:textId="77777777" w:rsidR="00F023D2" w:rsidRDefault="00F023D2" w:rsidP="00D1038F"/>
    <w:p w14:paraId="1907E3D2" w14:textId="77777777" w:rsidR="00F023D2" w:rsidRDefault="00F023D2" w:rsidP="00D1038F"/>
    <w:p w14:paraId="5EBBAAC8" w14:textId="77777777" w:rsidR="00F023D2" w:rsidRDefault="00F023D2" w:rsidP="00D1038F"/>
    <w:p w14:paraId="60939D09" w14:textId="77777777" w:rsidR="00F023D2" w:rsidRDefault="00F023D2" w:rsidP="00D1038F"/>
    <w:p w14:paraId="19FC4F11" w14:textId="77777777" w:rsidR="00F023D2" w:rsidRDefault="00F023D2" w:rsidP="00D1038F"/>
    <w:p w14:paraId="7F720F1F" w14:textId="77777777" w:rsidR="00F023D2" w:rsidRDefault="00F023D2" w:rsidP="00D1038F"/>
    <w:p w14:paraId="55BB1132" w14:textId="77777777" w:rsidR="00F023D2" w:rsidRDefault="00F023D2" w:rsidP="00D1038F"/>
    <w:p w14:paraId="048F8B9A" w14:textId="77777777" w:rsidR="00F023D2" w:rsidRDefault="00F023D2" w:rsidP="00D1038F"/>
    <w:p w14:paraId="11EB3DA8" w14:textId="77777777" w:rsidR="00F023D2" w:rsidRDefault="00F023D2"/>
    <w:p w14:paraId="08A91E0B" w14:textId="77777777" w:rsidR="00F023D2" w:rsidRDefault="00F023D2" w:rsidP="00841E64"/>
    <w:p w14:paraId="5AF22E76" w14:textId="77777777" w:rsidR="00F023D2" w:rsidRDefault="00F023D2" w:rsidP="00074056"/>
    <w:p w14:paraId="17ED53FD" w14:textId="77777777" w:rsidR="00F023D2" w:rsidRDefault="00F023D2"/>
    <w:p w14:paraId="06BBD2B3" w14:textId="77777777" w:rsidR="00F023D2" w:rsidRDefault="00F023D2" w:rsidP="0042006F"/>
    <w:p w14:paraId="6E8EE2EF" w14:textId="77777777" w:rsidR="00F023D2" w:rsidRDefault="00F023D2" w:rsidP="00C54E97"/>
    <w:p w14:paraId="7AA4D6B8" w14:textId="77777777" w:rsidR="00F023D2" w:rsidRDefault="00F023D2" w:rsidP="00512194"/>
    <w:p w14:paraId="20CE4044" w14:textId="77777777" w:rsidR="00F023D2" w:rsidRDefault="00F023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117061"/>
      <w:docPartObj>
        <w:docPartGallery w:val="Page Numbers (Bottom of Page)"/>
        <w:docPartUnique/>
      </w:docPartObj>
    </w:sdtPr>
    <w:sdtEndPr/>
    <w:sdtContent>
      <w:sdt>
        <w:sdtPr>
          <w:id w:val="-1705238520"/>
          <w:docPartObj>
            <w:docPartGallery w:val="Page Numbers (Top of Page)"/>
            <w:docPartUnique/>
          </w:docPartObj>
        </w:sdtPr>
        <w:sdtEndPr/>
        <w:sdtContent>
          <w:p w14:paraId="21E253FB" w14:textId="74172B2A" w:rsidR="00985174" w:rsidRDefault="00985174" w:rsidP="001F1ECF">
            <w:pPr>
              <w:pStyle w:val="Footer"/>
              <w:pBdr>
                <w:top w:val="single" w:sz="4" w:space="1" w:color="auto"/>
              </w:pBdr>
            </w:pPr>
            <w:r>
              <w:t xml:space="preserve">Page </w:t>
            </w:r>
            <w:r>
              <w:rPr>
                <w:b/>
                <w:bCs/>
                <w:sz w:val="24"/>
              </w:rPr>
              <w:fldChar w:fldCharType="begin"/>
            </w:r>
            <w:r>
              <w:rPr>
                <w:b/>
                <w:bCs/>
              </w:rPr>
              <w:instrText xml:space="preserve"> PAGE </w:instrText>
            </w:r>
            <w:r>
              <w:rPr>
                <w:b/>
                <w:bCs/>
                <w:sz w:val="24"/>
              </w:rPr>
              <w:fldChar w:fldCharType="separate"/>
            </w:r>
            <w:r w:rsidR="00FE2AFF">
              <w:rPr>
                <w:b/>
                <w:bCs/>
                <w:noProof/>
              </w:rPr>
              <w:t>4</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FE2AFF">
              <w:rPr>
                <w:b/>
                <w:bCs/>
                <w:noProof/>
              </w:rPr>
              <w:t>11</w:t>
            </w:r>
            <w:r>
              <w:rPr>
                <w:b/>
                <w:bCs/>
                <w:sz w:val="24"/>
              </w:rPr>
              <w:fldChar w:fldCharType="end"/>
            </w:r>
          </w:p>
        </w:sdtContent>
      </w:sdt>
    </w:sdtContent>
  </w:sdt>
  <w:p w14:paraId="02BC9496" w14:textId="543258F6" w:rsidR="00985174" w:rsidRDefault="00DB6F88" w:rsidP="001F1ECF">
    <w:pPr>
      <w:pStyle w:val="Footer"/>
      <w:rPr>
        <w:noProof/>
      </w:rPr>
    </w:pPr>
    <w:r w:rsidRPr="005A74AE">
      <w:rPr>
        <w:noProof/>
      </w:rPr>
      <w:drawing>
        <wp:anchor distT="0" distB="0" distL="114300" distR="114300" simplePos="0" relativeHeight="251659264" behindDoc="0" locked="0" layoutInCell="1" allowOverlap="1" wp14:anchorId="743996A6" wp14:editId="05FFD930">
          <wp:simplePos x="0" y="0"/>
          <wp:positionH relativeFrom="column">
            <wp:posOffset>3568700</wp:posOffset>
          </wp:positionH>
          <wp:positionV relativeFrom="paragraph">
            <wp:posOffset>58420</wp:posOffset>
          </wp:positionV>
          <wp:extent cx="731520" cy="349885"/>
          <wp:effectExtent l="0" t="0" r="0" b="0"/>
          <wp:wrapSquare wrapText="bothSides"/>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31520" cy="349885"/>
                  </a:xfrm>
                  <a:prstGeom prst="rect">
                    <a:avLst/>
                  </a:prstGeom>
                </pic:spPr>
              </pic:pic>
            </a:graphicData>
          </a:graphic>
          <wp14:sizeRelH relativeFrom="margin">
            <wp14:pctWidth>0</wp14:pctWidth>
          </wp14:sizeRelH>
          <wp14:sizeRelV relativeFrom="margin">
            <wp14:pctHeight>0</wp14:pctHeight>
          </wp14:sizeRelV>
        </wp:anchor>
      </w:drawing>
    </w:r>
    <w:r w:rsidRPr="00C13483">
      <w:rPr>
        <w:noProof/>
      </w:rPr>
      <w:drawing>
        <wp:anchor distT="0" distB="0" distL="114300" distR="114300" simplePos="0" relativeHeight="251664384" behindDoc="1" locked="0" layoutInCell="1" allowOverlap="1" wp14:anchorId="2175175E" wp14:editId="1ED2547C">
          <wp:simplePos x="0" y="0"/>
          <wp:positionH relativeFrom="column">
            <wp:posOffset>5140325</wp:posOffset>
          </wp:positionH>
          <wp:positionV relativeFrom="paragraph">
            <wp:posOffset>122555</wp:posOffset>
          </wp:positionV>
          <wp:extent cx="1009015" cy="288925"/>
          <wp:effectExtent l="0" t="0" r="635" b="0"/>
          <wp:wrapTight wrapText="bothSides">
            <wp:wrapPolygon edited="0">
              <wp:start x="0" y="0"/>
              <wp:lineTo x="0" y="19938"/>
              <wp:lineTo x="21206" y="19938"/>
              <wp:lineTo x="21206" y="0"/>
              <wp:lineTo x="0" y="0"/>
            </wp:wrapPolygon>
          </wp:wrapTight>
          <wp:docPr id="6" name="Picture 6" descr="M:\CooperSmith\Dropbox (Cooper Smith)\Cooper Smith Team Folder\Communications\Logos\Log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ooperSmith\Dropbox (Cooper Smith)\Cooper Smith Team Folder\Communications\Logos\Logo13.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9015"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7F0B">
      <w:rPr>
        <w:noProof/>
      </w:rPr>
      <w:drawing>
        <wp:anchor distT="0" distB="0" distL="114300" distR="114300" simplePos="0" relativeHeight="251660288" behindDoc="0" locked="0" layoutInCell="1" allowOverlap="1" wp14:anchorId="26B39F2C" wp14:editId="76FA73A7">
          <wp:simplePos x="0" y="0"/>
          <wp:positionH relativeFrom="column">
            <wp:posOffset>4313555</wp:posOffset>
          </wp:positionH>
          <wp:positionV relativeFrom="paragraph">
            <wp:posOffset>44450</wp:posOffset>
          </wp:positionV>
          <wp:extent cx="731520" cy="417830"/>
          <wp:effectExtent l="0" t="0" r="0" b="1270"/>
          <wp:wrapSquare wrapText="bothSides"/>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rotWithShape="1">
                  <a:blip r:embed="rId3">
                    <a:extLst>
                      <a:ext uri="{28A0092B-C50C-407E-A947-70E740481C1C}">
                        <a14:useLocalDpi xmlns:a14="http://schemas.microsoft.com/office/drawing/2010/main" val="0"/>
                      </a:ext>
                    </a:extLst>
                  </a:blip>
                  <a:srcRect l="74598" t="75809" r="17008" b="15639"/>
                  <a:stretch/>
                </pic:blipFill>
                <pic:spPr>
                  <a:xfrm>
                    <a:off x="0" y="0"/>
                    <a:ext cx="731520" cy="41783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B7036" w14:textId="77777777" w:rsidR="00F023D2" w:rsidRDefault="00F023D2" w:rsidP="00EE2F45">
      <w:r>
        <w:separator/>
      </w:r>
    </w:p>
    <w:p w14:paraId="7ACCA400" w14:textId="77777777" w:rsidR="00F023D2" w:rsidRDefault="00F023D2" w:rsidP="00EE2F45"/>
    <w:p w14:paraId="17BC92C8" w14:textId="77777777" w:rsidR="00F023D2" w:rsidRDefault="00F023D2" w:rsidP="00EE2F45"/>
    <w:p w14:paraId="3857C305" w14:textId="77777777" w:rsidR="00F023D2" w:rsidRDefault="00F023D2" w:rsidP="00EE2F45"/>
    <w:p w14:paraId="19E171C8" w14:textId="77777777" w:rsidR="00F023D2" w:rsidRDefault="00F023D2" w:rsidP="00EE2F45"/>
    <w:p w14:paraId="78D6CCC3" w14:textId="77777777" w:rsidR="00F023D2" w:rsidRDefault="00F023D2" w:rsidP="00EE2F45"/>
    <w:p w14:paraId="637A3D23" w14:textId="77777777" w:rsidR="00F023D2" w:rsidRDefault="00F023D2" w:rsidP="00EE2F45"/>
    <w:p w14:paraId="638861EC" w14:textId="77777777" w:rsidR="00F023D2" w:rsidRDefault="00F023D2" w:rsidP="00EE2F45"/>
    <w:p w14:paraId="02217E65" w14:textId="77777777" w:rsidR="00F023D2" w:rsidRDefault="00F023D2" w:rsidP="00EE2F45"/>
    <w:p w14:paraId="59FA8C22" w14:textId="77777777" w:rsidR="00F023D2" w:rsidRDefault="00F023D2" w:rsidP="00EE2F45"/>
    <w:p w14:paraId="7BDECAF8" w14:textId="77777777" w:rsidR="00F023D2" w:rsidRDefault="00F023D2" w:rsidP="00EE2F45"/>
    <w:p w14:paraId="2D1D7C0A" w14:textId="77777777" w:rsidR="00F023D2" w:rsidRDefault="00F023D2" w:rsidP="00EE2F45"/>
    <w:p w14:paraId="5F2C4D7E" w14:textId="77777777" w:rsidR="00F023D2" w:rsidRDefault="00F023D2" w:rsidP="00EE2F45"/>
    <w:p w14:paraId="41A5CE03" w14:textId="77777777" w:rsidR="00F023D2" w:rsidRDefault="00F023D2" w:rsidP="00EE2F45"/>
    <w:p w14:paraId="10DD30DE" w14:textId="77777777" w:rsidR="00F023D2" w:rsidRDefault="00F023D2" w:rsidP="00EE2F45"/>
    <w:p w14:paraId="10A87E15" w14:textId="77777777" w:rsidR="00F023D2" w:rsidRDefault="00F023D2" w:rsidP="00EE2F45"/>
    <w:p w14:paraId="2AF99F68" w14:textId="77777777" w:rsidR="00F023D2" w:rsidRDefault="00F023D2" w:rsidP="00EE2F45"/>
    <w:p w14:paraId="45651FF7" w14:textId="77777777" w:rsidR="00F023D2" w:rsidRDefault="00F023D2" w:rsidP="00EE2F45"/>
    <w:p w14:paraId="53880FA3" w14:textId="77777777" w:rsidR="00F023D2" w:rsidRDefault="00F023D2" w:rsidP="00EE2F45"/>
    <w:p w14:paraId="25CCAFF1" w14:textId="77777777" w:rsidR="00F023D2" w:rsidRDefault="00F023D2" w:rsidP="00EE2F45"/>
    <w:p w14:paraId="38866E38" w14:textId="77777777" w:rsidR="00F023D2" w:rsidRDefault="00F023D2" w:rsidP="00EE2F45"/>
    <w:p w14:paraId="183F20A1" w14:textId="77777777" w:rsidR="00F023D2" w:rsidRDefault="00F023D2" w:rsidP="00EE2F45"/>
    <w:p w14:paraId="48D38280" w14:textId="77777777" w:rsidR="00F023D2" w:rsidRDefault="00F023D2" w:rsidP="00EE2F45"/>
    <w:p w14:paraId="7542434F" w14:textId="77777777" w:rsidR="00F023D2" w:rsidRDefault="00F023D2" w:rsidP="00EE2F45"/>
    <w:p w14:paraId="0A1D339A" w14:textId="77777777" w:rsidR="00F023D2" w:rsidRDefault="00F023D2" w:rsidP="00EE2F45"/>
    <w:p w14:paraId="1D513ED7" w14:textId="77777777" w:rsidR="00F023D2" w:rsidRDefault="00F023D2" w:rsidP="00EE2F45"/>
    <w:p w14:paraId="50E471CE" w14:textId="77777777" w:rsidR="00F023D2" w:rsidRDefault="00F023D2" w:rsidP="00EE2F45"/>
    <w:p w14:paraId="66EED269" w14:textId="77777777" w:rsidR="00F023D2" w:rsidRDefault="00F023D2" w:rsidP="00EE2F45"/>
    <w:p w14:paraId="730AF988" w14:textId="77777777" w:rsidR="00F023D2" w:rsidRDefault="00F023D2"/>
    <w:p w14:paraId="0713CC1F" w14:textId="77777777" w:rsidR="00F023D2" w:rsidRDefault="00F023D2" w:rsidP="0029338C"/>
    <w:p w14:paraId="1D8A8287" w14:textId="77777777" w:rsidR="00F023D2" w:rsidRDefault="00F023D2" w:rsidP="0029338C"/>
    <w:p w14:paraId="65BE3089" w14:textId="77777777" w:rsidR="00F023D2" w:rsidRDefault="00F023D2" w:rsidP="00C24E70"/>
    <w:p w14:paraId="4C58DA26" w14:textId="77777777" w:rsidR="00F023D2" w:rsidRDefault="00F023D2" w:rsidP="00C24E70"/>
    <w:p w14:paraId="07B5D09B" w14:textId="77777777" w:rsidR="00F023D2" w:rsidRDefault="00F023D2" w:rsidP="00C24E70"/>
    <w:p w14:paraId="651073E4" w14:textId="77777777" w:rsidR="00F023D2" w:rsidRDefault="00F023D2" w:rsidP="00C24E70"/>
    <w:p w14:paraId="433AEAC3" w14:textId="77777777" w:rsidR="00F023D2" w:rsidRDefault="00F023D2" w:rsidP="00C24E70"/>
    <w:p w14:paraId="464D1B1F" w14:textId="77777777" w:rsidR="00F023D2" w:rsidRDefault="00F023D2" w:rsidP="00C24E70"/>
    <w:p w14:paraId="17165DC3" w14:textId="77777777" w:rsidR="00F023D2" w:rsidRDefault="00F023D2" w:rsidP="00C24E70"/>
    <w:p w14:paraId="5017D216" w14:textId="77777777" w:rsidR="00F023D2" w:rsidRDefault="00F023D2"/>
    <w:p w14:paraId="3CE38470" w14:textId="77777777" w:rsidR="00F023D2" w:rsidRDefault="00F023D2" w:rsidP="002313E0"/>
    <w:p w14:paraId="7F5C8C7C" w14:textId="77777777" w:rsidR="00F023D2" w:rsidRDefault="00F023D2" w:rsidP="002313E0"/>
    <w:p w14:paraId="1C865C0C" w14:textId="77777777" w:rsidR="00F023D2" w:rsidRDefault="00F023D2"/>
    <w:p w14:paraId="6985FA85" w14:textId="77777777" w:rsidR="00F023D2" w:rsidRDefault="00F023D2" w:rsidP="005000E3"/>
    <w:p w14:paraId="53E8A911" w14:textId="77777777" w:rsidR="00F023D2" w:rsidRDefault="00F023D2" w:rsidP="005000E3"/>
    <w:p w14:paraId="1FAAC878" w14:textId="77777777" w:rsidR="00F023D2" w:rsidRDefault="00F023D2" w:rsidP="005000E3"/>
    <w:p w14:paraId="75D96E85" w14:textId="77777777" w:rsidR="00F023D2" w:rsidRDefault="00F023D2" w:rsidP="005000E3"/>
    <w:p w14:paraId="3171D6BC" w14:textId="77777777" w:rsidR="00F023D2" w:rsidRDefault="00F023D2" w:rsidP="005000E3"/>
    <w:p w14:paraId="7747ABDB" w14:textId="77777777" w:rsidR="00F023D2" w:rsidRDefault="00F023D2" w:rsidP="005000E3"/>
    <w:p w14:paraId="1398EE4B" w14:textId="77777777" w:rsidR="00F023D2" w:rsidRDefault="00F023D2" w:rsidP="005000E3"/>
    <w:p w14:paraId="6CFA5EED" w14:textId="77777777" w:rsidR="00F023D2" w:rsidRDefault="00F023D2" w:rsidP="005000E3"/>
    <w:p w14:paraId="5C18A654" w14:textId="77777777" w:rsidR="00F023D2" w:rsidRDefault="00F023D2" w:rsidP="00957F9E"/>
    <w:p w14:paraId="38B1C4A6" w14:textId="77777777" w:rsidR="00F023D2" w:rsidRDefault="00F023D2" w:rsidP="00957F9E"/>
    <w:p w14:paraId="16D1EFDF" w14:textId="77777777" w:rsidR="00F023D2" w:rsidRDefault="00F023D2" w:rsidP="00522081"/>
    <w:p w14:paraId="0EEBF024" w14:textId="77777777" w:rsidR="00F023D2" w:rsidRDefault="00F023D2" w:rsidP="00522081"/>
    <w:p w14:paraId="0C685C6A" w14:textId="77777777" w:rsidR="00F023D2" w:rsidRDefault="00F023D2"/>
    <w:p w14:paraId="1AADFEFD" w14:textId="77777777" w:rsidR="00F023D2" w:rsidRDefault="00F023D2" w:rsidP="00566DAA"/>
    <w:p w14:paraId="201BF765" w14:textId="77777777" w:rsidR="00F023D2" w:rsidRDefault="00F023D2" w:rsidP="00566DAA"/>
    <w:p w14:paraId="6BEE9C1B" w14:textId="77777777" w:rsidR="00F023D2" w:rsidRDefault="00F023D2" w:rsidP="00566DAA"/>
    <w:p w14:paraId="3BE79D69" w14:textId="77777777" w:rsidR="00F023D2" w:rsidRDefault="00F023D2" w:rsidP="00566DAA"/>
    <w:p w14:paraId="3F8EAAAC" w14:textId="77777777" w:rsidR="00F023D2" w:rsidRDefault="00F023D2" w:rsidP="00566DAA"/>
    <w:p w14:paraId="5F36670B" w14:textId="77777777" w:rsidR="00F023D2" w:rsidRDefault="00F023D2" w:rsidP="00306067"/>
    <w:p w14:paraId="451BF3AD" w14:textId="77777777" w:rsidR="00F023D2" w:rsidRDefault="00F023D2" w:rsidP="00306067"/>
    <w:p w14:paraId="5C601627" w14:textId="77777777" w:rsidR="00F023D2" w:rsidRDefault="00F023D2" w:rsidP="00306067"/>
    <w:p w14:paraId="6D3EBBFE" w14:textId="77777777" w:rsidR="00F023D2" w:rsidRDefault="00F023D2" w:rsidP="00306067"/>
    <w:p w14:paraId="1ABEF9B5" w14:textId="77777777" w:rsidR="00F023D2" w:rsidRDefault="00F023D2" w:rsidP="00306067"/>
    <w:p w14:paraId="2B7E671A" w14:textId="77777777" w:rsidR="00F023D2" w:rsidRDefault="00F023D2" w:rsidP="00701B53"/>
    <w:p w14:paraId="2B461BD3" w14:textId="77777777" w:rsidR="00F023D2" w:rsidRDefault="00F023D2"/>
    <w:p w14:paraId="3BA63D27" w14:textId="77777777" w:rsidR="00F023D2" w:rsidRDefault="00F023D2" w:rsidP="005C01A3"/>
    <w:p w14:paraId="7384D04A" w14:textId="77777777" w:rsidR="00F023D2" w:rsidRDefault="00F023D2" w:rsidP="005C01A3"/>
    <w:p w14:paraId="49379FE4" w14:textId="77777777" w:rsidR="00F023D2" w:rsidRDefault="00F023D2" w:rsidP="00B95C26"/>
    <w:p w14:paraId="75FDD527" w14:textId="77777777" w:rsidR="00F023D2" w:rsidRDefault="00F023D2" w:rsidP="00B95C26"/>
    <w:p w14:paraId="25E72584" w14:textId="77777777" w:rsidR="00F023D2" w:rsidRDefault="00F023D2" w:rsidP="00B95C26"/>
    <w:p w14:paraId="2F97059B" w14:textId="77777777" w:rsidR="00F023D2" w:rsidRDefault="00F023D2" w:rsidP="00B95C26"/>
    <w:p w14:paraId="4FBEDE2E" w14:textId="77777777" w:rsidR="00F023D2" w:rsidRDefault="00F023D2"/>
    <w:p w14:paraId="685E6080" w14:textId="77777777" w:rsidR="00F023D2" w:rsidRDefault="00F023D2" w:rsidP="00D1038F"/>
    <w:p w14:paraId="07A90DE2" w14:textId="77777777" w:rsidR="00F023D2" w:rsidRDefault="00F023D2" w:rsidP="00D1038F"/>
    <w:p w14:paraId="7B86427B" w14:textId="77777777" w:rsidR="00F023D2" w:rsidRDefault="00F023D2" w:rsidP="00D1038F"/>
    <w:p w14:paraId="68B16F67" w14:textId="77777777" w:rsidR="00F023D2" w:rsidRDefault="00F023D2" w:rsidP="00D1038F"/>
    <w:p w14:paraId="7A0BB308" w14:textId="77777777" w:rsidR="00F023D2" w:rsidRDefault="00F023D2" w:rsidP="00D1038F"/>
    <w:p w14:paraId="2DE03A56" w14:textId="77777777" w:rsidR="00F023D2" w:rsidRDefault="00F023D2" w:rsidP="00D1038F"/>
    <w:p w14:paraId="0E2AB59C" w14:textId="77777777" w:rsidR="00F023D2" w:rsidRDefault="00F023D2" w:rsidP="00D1038F"/>
    <w:p w14:paraId="1785D646" w14:textId="77777777" w:rsidR="00F023D2" w:rsidRDefault="00F023D2" w:rsidP="00D1038F"/>
    <w:p w14:paraId="047A028A" w14:textId="77777777" w:rsidR="00F023D2" w:rsidRDefault="00F023D2" w:rsidP="00D1038F"/>
    <w:p w14:paraId="57C02A12" w14:textId="77777777" w:rsidR="00F023D2" w:rsidRDefault="00F023D2" w:rsidP="00D1038F"/>
    <w:p w14:paraId="021AC863" w14:textId="77777777" w:rsidR="00F023D2" w:rsidRDefault="00F023D2"/>
    <w:p w14:paraId="58863B41" w14:textId="77777777" w:rsidR="00F023D2" w:rsidRDefault="00F023D2" w:rsidP="00841E64"/>
    <w:p w14:paraId="309C1CC9" w14:textId="77777777" w:rsidR="00F023D2" w:rsidRDefault="00F023D2" w:rsidP="00074056"/>
    <w:p w14:paraId="70091246" w14:textId="77777777" w:rsidR="00F023D2" w:rsidRDefault="00F023D2"/>
    <w:p w14:paraId="270EFDAB" w14:textId="77777777" w:rsidR="00F023D2" w:rsidRDefault="00F023D2" w:rsidP="0042006F"/>
    <w:p w14:paraId="052654E1" w14:textId="77777777" w:rsidR="00F023D2" w:rsidRDefault="00F023D2" w:rsidP="00C54E97"/>
    <w:p w14:paraId="2A92E15B" w14:textId="77777777" w:rsidR="00F023D2" w:rsidRDefault="00F023D2" w:rsidP="00512194"/>
    <w:p w14:paraId="5FDC1A93" w14:textId="77777777" w:rsidR="00F023D2" w:rsidRDefault="00F023D2"/>
  </w:footnote>
  <w:footnote w:type="continuationSeparator" w:id="0">
    <w:p w14:paraId="521DEA29" w14:textId="77777777" w:rsidR="00F023D2" w:rsidRDefault="00F023D2" w:rsidP="00EE2F45">
      <w:r>
        <w:continuationSeparator/>
      </w:r>
    </w:p>
    <w:p w14:paraId="60AD1856" w14:textId="77777777" w:rsidR="00F023D2" w:rsidRDefault="00F023D2" w:rsidP="00EE2F45"/>
    <w:p w14:paraId="6B8B753B" w14:textId="77777777" w:rsidR="00F023D2" w:rsidRDefault="00F023D2" w:rsidP="00EE2F45"/>
    <w:p w14:paraId="601D380A" w14:textId="77777777" w:rsidR="00F023D2" w:rsidRDefault="00F023D2" w:rsidP="00EE2F45"/>
    <w:p w14:paraId="5BFBCF24" w14:textId="77777777" w:rsidR="00F023D2" w:rsidRDefault="00F023D2" w:rsidP="00EE2F45"/>
    <w:p w14:paraId="66468D6A" w14:textId="77777777" w:rsidR="00F023D2" w:rsidRDefault="00F023D2" w:rsidP="00EE2F45"/>
    <w:p w14:paraId="3BAC0695" w14:textId="77777777" w:rsidR="00F023D2" w:rsidRDefault="00F023D2" w:rsidP="00EE2F45"/>
    <w:p w14:paraId="51854B42" w14:textId="77777777" w:rsidR="00F023D2" w:rsidRDefault="00F023D2" w:rsidP="00EE2F45"/>
    <w:p w14:paraId="01A5079C" w14:textId="77777777" w:rsidR="00F023D2" w:rsidRDefault="00F023D2" w:rsidP="00EE2F45"/>
    <w:p w14:paraId="33219CFA" w14:textId="77777777" w:rsidR="00F023D2" w:rsidRDefault="00F023D2" w:rsidP="00EE2F45"/>
    <w:p w14:paraId="2B8FEA3B" w14:textId="77777777" w:rsidR="00F023D2" w:rsidRDefault="00F023D2" w:rsidP="00EE2F45"/>
    <w:p w14:paraId="4B199C62" w14:textId="77777777" w:rsidR="00F023D2" w:rsidRDefault="00F023D2" w:rsidP="00EE2F45"/>
    <w:p w14:paraId="30912D9D" w14:textId="77777777" w:rsidR="00F023D2" w:rsidRDefault="00F023D2" w:rsidP="00EE2F45"/>
    <w:p w14:paraId="4C8F9F46" w14:textId="77777777" w:rsidR="00F023D2" w:rsidRDefault="00F023D2" w:rsidP="00EE2F45"/>
    <w:p w14:paraId="3CDE25F5" w14:textId="77777777" w:rsidR="00F023D2" w:rsidRDefault="00F023D2" w:rsidP="00EE2F45"/>
    <w:p w14:paraId="31630691" w14:textId="77777777" w:rsidR="00F023D2" w:rsidRDefault="00F023D2" w:rsidP="00EE2F45"/>
    <w:p w14:paraId="3EFFA4FE" w14:textId="77777777" w:rsidR="00F023D2" w:rsidRDefault="00F023D2" w:rsidP="00EE2F45"/>
    <w:p w14:paraId="70698694" w14:textId="77777777" w:rsidR="00F023D2" w:rsidRDefault="00F023D2" w:rsidP="00EE2F45"/>
    <w:p w14:paraId="1B5CC199" w14:textId="77777777" w:rsidR="00F023D2" w:rsidRDefault="00F023D2" w:rsidP="00EE2F45"/>
    <w:p w14:paraId="507BB85D" w14:textId="77777777" w:rsidR="00F023D2" w:rsidRDefault="00F023D2" w:rsidP="00EE2F45"/>
    <w:p w14:paraId="355CA0F3" w14:textId="77777777" w:rsidR="00F023D2" w:rsidRDefault="00F023D2" w:rsidP="00EE2F45"/>
    <w:p w14:paraId="3D9769F6" w14:textId="77777777" w:rsidR="00F023D2" w:rsidRDefault="00F023D2" w:rsidP="00EE2F45"/>
    <w:p w14:paraId="74C8DA7B" w14:textId="77777777" w:rsidR="00F023D2" w:rsidRDefault="00F023D2" w:rsidP="00EE2F45"/>
    <w:p w14:paraId="587291E6" w14:textId="77777777" w:rsidR="00F023D2" w:rsidRDefault="00F023D2" w:rsidP="00EE2F45"/>
    <w:p w14:paraId="3E541014" w14:textId="77777777" w:rsidR="00F023D2" w:rsidRDefault="00F023D2" w:rsidP="00EE2F45"/>
    <w:p w14:paraId="39F99BD8" w14:textId="77777777" w:rsidR="00F023D2" w:rsidRDefault="00F023D2" w:rsidP="00EE2F45"/>
    <w:p w14:paraId="37DC795F" w14:textId="77777777" w:rsidR="00F023D2" w:rsidRDefault="00F023D2" w:rsidP="00EE2F45"/>
    <w:p w14:paraId="20290B6E" w14:textId="77777777" w:rsidR="00F023D2" w:rsidRDefault="00F023D2" w:rsidP="00EE2F45"/>
    <w:p w14:paraId="61A82D3C" w14:textId="77777777" w:rsidR="00F023D2" w:rsidRDefault="00F023D2"/>
    <w:p w14:paraId="0BDC526F" w14:textId="77777777" w:rsidR="00F023D2" w:rsidRDefault="00F023D2" w:rsidP="0029338C"/>
    <w:p w14:paraId="1E531490" w14:textId="77777777" w:rsidR="00F023D2" w:rsidRDefault="00F023D2" w:rsidP="0029338C"/>
    <w:p w14:paraId="7448A08A" w14:textId="77777777" w:rsidR="00F023D2" w:rsidRDefault="00F023D2" w:rsidP="00C24E70"/>
    <w:p w14:paraId="2143D23C" w14:textId="77777777" w:rsidR="00F023D2" w:rsidRDefault="00F023D2" w:rsidP="00C24E70"/>
    <w:p w14:paraId="41E50444" w14:textId="77777777" w:rsidR="00F023D2" w:rsidRDefault="00F023D2" w:rsidP="00C24E70"/>
    <w:p w14:paraId="09E16E96" w14:textId="77777777" w:rsidR="00F023D2" w:rsidRDefault="00F023D2" w:rsidP="00C24E70"/>
    <w:p w14:paraId="285C27B7" w14:textId="77777777" w:rsidR="00F023D2" w:rsidRDefault="00F023D2" w:rsidP="00C24E70"/>
    <w:p w14:paraId="726C6C4C" w14:textId="77777777" w:rsidR="00F023D2" w:rsidRDefault="00F023D2" w:rsidP="00C24E70"/>
    <w:p w14:paraId="44839120" w14:textId="77777777" w:rsidR="00F023D2" w:rsidRDefault="00F023D2" w:rsidP="00C24E70"/>
    <w:p w14:paraId="066359A9" w14:textId="77777777" w:rsidR="00F023D2" w:rsidRDefault="00F023D2"/>
    <w:p w14:paraId="2C73647D" w14:textId="77777777" w:rsidR="00F023D2" w:rsidRDefault="00F023D2" w:rsidP="002313E0"/>
    <w:p w14:paraId="61E2DCCF" w14:textId="77777777" w:rsidR="00F023D2" w:rsidRDefault="00F023D2" w:rsidP="002313E0"/>
    <w:p w14:paraId="573DE364" w14:textId="77777777" w:rsidR="00F023D2" w:rsidRDefault="00F023D2"/>
    <w:p w14:paraId="7C494645" w14:textId="77777777" w:rsidR="00F023D2" w:rsidRDefault="00F023D2" w:rsidP="005000E3"/>
    <w:p w14:paraId="2219C831" w14:textId="77777777" w:rsidR="00F023D2" w:rsidRDefault="00F023D2" w:rsidP="005000E3"/>
    <w:p w14:paraId="5221D4D8" w14:textId="77777777" w:rsidR="00F023D2" w:rsidRDefault="00F023D2" w:rsidP="005000E3"/>
    <w:p w14:paraId="76EF4286" w14:textId="77777777" w:rsidR="00F023D2" w:rsidRDefault="00F023D2" w:rsidP="005000E3"/>
    <w:p w14:paraId="53D809A3" w14:textId="77777777" w:rsidR="00F023D2" w:rsidRDefault="00F023D2" w:rsidP="005000E3"/>
    <w:p w14:paraId="21F68EE7" w14:textId="77777777" w:rsidR="00F023D2" w:rsidRDefault="00F023D2" w:rsidP="005000E3"/>
    <w:p w14:paraId="0AD501D9" w14:textId="77777777" w:rsidR="00F023D2" w:rsidRDefault="00F023D2" w:rsidP="005000E3"/>
    <w:p w14:paraId="28B491B7" w14:textId="77777777" w:rsidR="00F023D2" w:rsidRDefault="00F023D2" w:rsidP="005000E3"/>
    <w:p w14:paraId="3246CF94" w14:textId="77777777" w:rsidR="00F023D2" w:rsidRDefault="00F023D2" w:rsidP="00957F9E"/>
    <w:p w14:paraId="61964026" w14:textId="77777777" w:rsidR="00F023D2" w:rsidRDefault="00F023D2" w:rsidP="00957F9E"/>
    <w:p w14:paraId="5C27D469" w14:textId="77777777" w:rsidR="00F023D2" w:rsidRDefault="00F023D2" w:rsidP="00522081"/>
    <w:p w14:paraId="7F0C9B7B" w14:textId="77777777" w:rsidR="00F023D2" w:rsidRDefault="00F023D2" w:rsidP="00522081"/>
    <w:p w14:paraId="21B5A7A2" w14:textId="77777777" w:rsidR="00F023D2" w:rsidRDefault="00F023D2"/>
    <w:p w14:paraId="50ECC5B2" w14:textId="77777777" w:rsidR="00F023D2" w:rsidRDefault="00F023D2" w:rsidP="00566DAA"/>
    <w:p w14:paraId="26692152" w14:textId="77777777" w:rsidR="00F023D2" w:rsidRDefault="00F023D2" w:rsidP="00566DAA"/>
    <w:p w14:paraId="2A301098" w14:textId="77777777" w:rsidR="00F023D2" w:rsidRDefault="00F023D2" w:rsidP="00566DAA"/>
    <w:p w14:paraId="10F96DD7" w14:textId="77777777" w:rsidR="00F023D2" w:rsidRDefault="00F023D2" w:rsidP="00566DAA"/>
    <w:p w14:paraId="4BF783AF" w14:textId="77777777" w:rsidR="00F023D2" w:rsidRDefault="00F023D2" w:rsidP="00566DAA"/>
    <w:p w14:paraId="71839B5A" w14:textId="77777777" w:rsidR="00F023D2" w:rsidRDefault="00F023D2" w:rsidP="00306067"/>
    <w:p w14:paraId="60EBB02C" w14:textId="77777777" w:rsidR="00F023D2" w:rsidRDefault="00F023D2" w:rsidP="00306067"/>
    <w:p w14:paraId="4CD27827" w14:textId="77777777" w:rsidR="00F023D2" w:rsidRDefault="00F023D2" w:rsidP="00306067"/>
    <w:p w14:paraId="415846C9" w14:textId="77777777" w:rsidR="00F023D2" w:rsidRDefault="00F023D2" w:rsidP="00306067"/>
    <w:p w14:paraId="72A065F5" w14:textId="77777777" w:rsidR="00F023D2" w:rsidRDefault="00F023D2" w:rsidP="00306067"/>
    <w:p w14:paraId="0E745926" w14:textId="77777777" w:rsidR="00F023D2" w:rsidRDefault="00F023D2" w:rsidP="00701B53"/>
    <w:p w14:paraId="208CC513" w14:textId="77777777" w:rsidR="00F023D2" w:rsidRDefault="00F023D2"/>
    <w:p w14:paraId="53711B34" w14:textId="77777777" w:rsidR="00F023D2" w:rsidRDefault="00F023D2" w:rsidP="005C01A3"/>
    <w:p w14:paraId="352D87A9" w14:textId="77777777" w:rsidR="00F023D2" w:rsidRDefault="00F023D2" w:rsidP="005C01A3"/>
    <w:p w14:paraId="2EBA3C35" w14:textId="77777777" w:rsidR="00F023D2" w:rsidRDefault="00F023D2" w:rsidP="00B95C26"/>
    <w:p w14:paraId="39A4809D" w14:textId="77777777" w:rsidR="00F023D2" w:rsidRDefault="00F023D2" w:rsidP="00B95C26"/>
    <w:p w14:paraId="76E6EC2F" w14:textId="77777777" w:rsidR="00F023D2" w:rsidRDefault="00F023D2" w:rsidP="00B95C26"/>
    <w:p w14:paraId="13FFCF86" w14:textId="77777777" w:rsidR="00F023D2" w:rsidRDefault="00F023D2" w:rsidP="00B95C26"/>
    <w:p w14:paraId="57C8F250" w14:textId="77777777" w:rsidR="00F023D2" w:rsidRDefault="00F023D2"/>
    <w:p w14:paraId="5304CE76" w14:textId="77777777" w:rsidR="00F023D2" w:rsidRDefault="00F023D2" w:rsidP="00D1038F"/>
    <w:p w14:paraId="7A71782E" w14:textId="77777777" w:rsidR="00F023D2" w:rsidRDefault="00F023D2" w:rsidP="00D1038F"/>
    <w:p w14:paraId="6E1C6B74" w14:textId="77777777" w:rsidR="00F023D2" w:rsidRDefault="00F023D2" w:rsidP="00D1038F"/>
    <w:p w14:paraId="53532CF6" w14:textId="77777777" w:rsidR="00F023D2" w:rsidRDefault="00F023D2" w:rsidP="00D1038F"/>
    <w:p w14:paraId="38F0C1E5" w14:textId="77777777" w:rsidR="00F023D2" w:rsidRDefault="00F023D2" w:rsidP="00D1038F"/>
    <w:p w14:paraId="074B3095" w14:textId="77777777" w:rsidR="00F023D2" w:rsidRDefault="00F023D2" w:rsidP="00D1038F"/>
    <w:p w14:paraId="6A93750E" w14:textId="77777777" w:rsidR="00F023D2" w:rsidRDefault="00F023D2" w:rsidP="00D1038F"/>
    <w:p w14:paraId="35FE8B61" w14:textId="77777777" w:rsidR="00F023D2" w:rsidRDefault="00F023D2" w:rsidP="00D1038F"/>
    <w:p w14:paraId="0135D44B" w14:textId="77777777" w:rsidR="00F023D2" w:rsidRDefault="00F023D2" w:rsidP="00D1038F"/>
    <w:p w14:paraId="091E02BD" w14:textId="77777777" w:rsidR="00F023D2" w:rsidRDefault="00F023D2" w:rsidP="00D1038F"/>
    <w:p w14:paraId="5F5BB6B2" w14:textId="77777777" w:rsidR="00F023D2" w:rsidRDefault="00F023D2"/>
    <w:p w14:paraId="5C7CAC2F" w14:textId="77777777" w:rsidR="00F023D2" w:rsidRDefault="00F023D2" w:rsidP="00841E64"/>
    <w:p w14:paraId="35E65D3E" w14:textId="77777777" w:rsidR="00F023D2" w:rsidRDefault="00F023D2" w:rsidP="00074056"/>
    <w:p w14:paraId="6193E904" w14:textId="77777777" w:rsidR="00F023D2" w:rsidRDefault="00F023D2"/>
    <w:p w14:paraId="025F21F6" w14:textId="77777777" w:rsidR="00F023D2" w:rsidRDefault="00F023D2" w:rsidP="0042006F"/>
    <w:p w14:paraId="16A6963D" w14:textId="77777777" w:rsidR="00F023D2" w:rsidRDefault="00F023D2" w:rsidP="00C54E97"/>
    <w:p w14:paraId="0FDE5AA9" w14:textId="77777777" w:rsidR="00F023D2" w:rsidRDefault="00F023D2" w:rsidP="00512194"/>
    <w:p w14:paraId="6048CE39" w14:textId="77777777" w:rsidR="00F023D2" w:rsidRDefault="00F023D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EB23" w14:textId="77777777" w:rsidR="00985174" w:rsidRDefault="00985174" w:rsidP="00EE2F45"/>
  <w:p w14:paraId="527B8C88" w14:textId="77777777" w:rsidR="00985174" w:rsidRDefault="00985174" w:rsidP="00EE2F45"/>
  <w:p w14:paraId="68CB301F" w14:textId="77777777" w:rsidR="00985174" w:rsidRDefault="00985174" w:rsidP="00EE2F45"/>
  <w:p w14:paraId="5601F29F" w14:textId="77777777" w:rsidR="00985174" w:rsidRDefault="00985174" w:rsidP="00EE2F45"/>
  <w:p w14:paraId="23C5A40A" w14:textId="77777777" w:rsidR="00985174" w:rsidRDefault="00985174" w:rsidP="00EE2F45"/>
  <w:p w14:paraId="7032EB25" w14:textId="77777777" w:rsidR="00985174" w:rsidRDefault="00985174" w:rsidP="00EE2F45"/>
  <w:p w14:paraId="6C73F0A3" w14:textId="77777777" w:rsidR="00985174" w:rsidRDefault="00985174" w:rsidP="00EE2F45"/>
  <w:p w14:paraId="36E38358" w14:textId="77777777" w:rsidR="00985174" w:rsidRDefault="00985174" w:rsidP="00EE2F45"/>
  <w:p w14:paraId="5132909F" w14:textId="77777777" w:rsidR="00985174" w:rsidRDefault="00985174" w:rsidP="00EE2F45"/>
  <w:p w14:paraId="1BE312CF" w14:textId="77777777" w:rsidR="00985174" w:rsidRDefault="00985174" w:rsidP="00EE2F45"/>
  <w:p w14:paraId="71554A04" w14:textId="77777777" w:rsidR="00985174" w:rsidRDefault="00985174" w:rsidP="00EE2F45"/>
  <w:p w14:paraId="70056BD8" w14:textId="77777777" w:rsidR="00985174" w:rsidRDefault="00985174" w:rsidP="00EE2F45"/>
  <w:p w14:paraId="1B0728FE" w14:textId="77777777" w:rsidR="00985174" w:rsidRDefault="00985174" w:rsidP="00EE2F45"/>
  <w:p w14:paraId="7CBC64EC" w14:textId="77777777" w:rsidR="00985174" w:rsidRDefault="00985174" w:rsidP="00EE2F45"/>
  <w:p w14:paraId="6278AAF7" w14:textId="77777777" w:rsidR="00985174" w:rsidRDefault="00985174" w:rsidP="00EE2F45"/>
  <w:p w14:paraId="4A43C209" w14:textId="77777777" w:rsidR="00985174" w:rsidRDefault="00985174" w:rsidP="00EE2F45"/>
  <w:p w14:paraId="2477BA39" w14:textId="77777777" w:rsidR="00985174" w:rsidRDefault="00985174" w:rsidP="00EE2F45"/>
  <w:p w14:paraId="202FE637" w14:textId="77777777" w:rsidR="00985174" w:rsidRDefault="00985174" w:rsidP="00EE2F45"/>
  <w:p w14:paraId="689F86B9" w14:textId="77777777" w:rsidR="00985174" w:rsidRDefault="00985174" w:rsidP="00EE2F45"/>
  <w:p w14:paraId="4B0050A1" w14:textId="77777777" w:rsidR="00985174" w:rsidRDefault="00985174" w:rsidP="00EE2F45"/>
  <w:p w14:paraId="66222021" w14:textId="77777777" w:rsidR="00985174" w:rsidRDefault="00985174" w:rsidP="00EE2F45"/>
  <w:p w14:paraId="4637848E" w14:textId="77777777" w:rsidR="00985174" w:rsidRDefault="00985174" w:rsidP="00EE2F45"/>
  <w:p w14:paraId="5AE50B02" w14:textId="77777777" w:rsidR="00985174" w:rsidRDefault="00985174" w:rsidP="00EE2F45"/>
  <w:p w14:paraId="1FE43A40" w14:textId="77777777" w:rsidR="00985174" w:rsidRDefault="00985174" w:rsidP="00EE2F45"/>
  <w:p w14:paraId="119B59A8" w14:textId="77777777" w:rsidR="00985174" w:rsidRDefault="00985174" w:rsidP="00EE2F45"/>
  <w:p w14:paraId="0FCB428C" w14:textId="77777777" w:rsidR="00985174" w:rsidRDefault="00985174" w:rsidP="00EE2F45"/>
  <w:p w14:paraId="03C4B766" w14:textId="77777777" w:rsidR="00985174" w:rsidRDefault="00985174" w:rsidP="00EE2F45"/>
  <w:p w14:paraId="2CBC82EC" w14:textId="77777777" w:rsidR="00985174" w:rsidRDefault="00985174" w:rsidP="00EE2F45"/>
  <w:p w14:paraId="56F75A6B" w14:textId="77777777" w:rsidR="00985174" w:rsidRDefault="00985174" w:rsidP="00EE2F45"/>
  <w:p w14:paraId="6A54AE09" w14:textId="77777777" w:rsidR="00985174" w:rsidRDefault="00985174" w:rsidP="00EE2F45"/>
  <w:p w14:paraId="4DA57014" w14:textId="77777777" w:rsidR="00985174" w:rsidRDefault="00985174" w:rsidP="00EE2F45"/>
  <w:p w14:paraId="5EC97CD1" w14:textId="77777777" w:rsidR="00985174" w:rsidRDefault="00985174" w:rsidP="00EE2F45"/>
  <w:p w14:paraId="72C637B0" w14:textId="77777777" w:rsidR="00985174" w:rsidRDefault="00985174" w:rsidP="0029338C"/>
  <w:p w14:paraId="39534C01" w14:textId="77777777" w:rsidR="00985174" w:rsidRDefault="00985174" w:rsidP="0029338C"/>
  <w:p w14:paraId="4B979FF3" w14:textId="77777777" w:rsidR="00985174" w:rsidRDefault="00985174" w:rsidP="00C24E70"/>
  <w:p w14:paraId="12E00219" w14:textId="77777777" w:rsidR="00985174" w:rsidRDefault="00985174" w:rsidP="00C24E70"/>
  <w:p w14:paraId="36BD443C" w14:textId="77777777" w:rsidR="00985174" w:rsidRDefault="00985174" w:rsidP="00C24E70"/>
  <w:p w14:paraId="15EF92C2" w14:textId="77777777" w:rsidR="00985174" w:rsidRDefault="00985174" w:rsidP="00C24E70"/>
  <w:p w14:paraId="22DDD19A" w14:textId="77777777" w:rsidR="00985174" w:rsidRDefault="00985174" w:rsidP="00C24E70"/>
  <w:p w14:paraId="32BED278" w14:textId="77777777" w:rsidR="00985174" w:rsidRDefault="00985174" w:rsidP="00C24E70"/>
  <w:p w14:paraId="5D9D110C" w14:textId="77777777" w:rsidR="00985174" w:rsidRDefault="00985174" w:rsidP="00C24E70"/>
  <w:p w14:paraId="6DA3CFD3" w14:textId="77777777" w:rsidR="00985174" w:rsidRDefault="00985174" w:rsidP="00C24E70"/>
  <w:p w14:paraId="4068C305" w14:textId="77777777" w:rsidR="00985174" w:rsidRDefault="00985174" w:rsidP="002313E0"/>
  <w:p w14:paraId="0E0E69EA" w14:textId="77777777" w:rsidR="00985174" w:rsidRDefault="00985174" w:rsidP="002313E0"/>
  <w:p w14:paraId="5A01FA57" w14:textId="77777777" w:rsidR="00985174" w:rsidRDefault="00985174" w:rsidP="002313E0"/>
  <w:p w14:paraId="18EDCEA0" w14:textId="77777777" w:rsidR="00985174" w:rsidRDefault="00985174" w:rsidP="005000E3"/>
  <w:p w14:paraId="761C7CA1" w14:textId="77777777" w:rsidR="00985174" w:rsidRDefault="00985174" w:rsidP="005000E3"/>
  <w:p w14:paraId="3DE628A5" w14:textId="77777777" w:rsidR="00985174" w:rsidRDefault="00985174" w:rsidP="005000E3"/>
  <w:p w14:paraId="41B21B08" w14:textId="77777777" w:rsidR="00985174" w:rsidRDefault="00985174" w:rsidP="005000E3"/>
  <w:p w14:paraId="68C3DA9F" w14:textId="77777777" w:rsidR="00985174" w:rsidRDefault="00985174" w:rsidP="005000E3"/>
  <w:p w14:paraId="3CA6E200" w14:textId="77777777" w:rsidR="00985174" w:rsidRDefault="00985174" w:rsidP="005000E3"/>
  <w:p w14:paraId="6938E47A" w14:textId="77777777" w:rsidR="00985174" w:rsidRDefault="00985174" w:rsidP="005000E3"/>
  <w:p w14:paraId="46A20B4A" w14:textId="77777777" w:rsidR="00985174" w:rsidRDefault="00985174" w:rsidP="005000E3"/>
  <w:p w14:paraId="5197F019" w14:textId="77777777" w:rsidR="00985174" w:rsidRDefault="00985174" w:rsidP="00957F9E"/>
  <w:p w14:paraId="4CE2BD3B" w14:textId="77777777" w:rsidR="00985174" w:rsidRDefault="00985174" w:rsidP="00957F9E"/>
  <w:p w14:paraId="31826B95" w14:textId="77777777" w:rsidR="00985174" w:rsidRDefault="00985174" w:rsidP="00522081"/>
  <w:p w14:paraId="73660339" w14:textId="77777777" w:rsidR="00985174" w:rsidRDefault="00985174" w:rsidP="00522081"/>
  <w:p w14:paraId="2B96A894" w14:textId="77777777" w:rsidR="00985174" w:rsidRDefault="00985174" w:rsidP="00522081"/>
  <w:p w14:paraId="4DCE0DCE" w14:textId="77777777" w:rsidR="00985174" w:rsidRDefault="00985174" w:rsidP="00566DAA"/>
  <w:p w14:paraId="74F48215" w14:textId="77777777" w:rsidR="00985174" w:rsidRDefault="00985174" w:rsidP="00566DAA"/>
  <w:p w14:paraId="632F4F32" w14:textId="77777777" w:rsidR="00985174" w:rsidRDefault="00985174" w:rsidP="00566DAA"/>
  <w:p w14:paraId="28FE1CD6" w14:textId="77777777" w:rsidR="00985174" w:rsidRDefault="00985174" w:rsidP="00566DAA"/>
  <w:p w14:paraId="37A51842" w14:textId="77777777" w:rsidR="00985174" w:rsidRDefault="00985174" w:rsidP="00566DAA"/>
  <w:p w14:paraId="53A05FA3" w14:textId="77777777" w:rsidR="00985174" w:rsidRDefault="00985174" w:rsidP="00306067"/>
  <w:p w14:paraId="4A81CAE1" w14:textId="77777777" w:rsidR="00985174" w:rsidRDefault="00985174" w:rsidP="00306067"/>
  <w:p w14:paraId="7050EB55" w14:textId="77777777" w:rsidR="00985174" w:rsidRDefault="00985174" w:rsidP="00306067"/>
  <w:p w14:paraId="6B6114A9" w14:textId="77777777" w:rsidR="00985174" w:rsidRDefault="00985174" w:rsidP="00306067"/>
  <w:p w14:paraId="0662901C" w14:textId="77777777" w:rsidR="00985174" w:rsidRDefault="00985174" w:rsidP="00306067"/>
  <w:p w14:paraId="0E3F2744" w14:textId="77777777" w:rsidR="00985174" w:rsidRDefault="00985174" w:rsidP="00701B53"/>
  <w:p w14:paraId="27D20BCF" w14:textId="77777777" w:rsidR="00985174" w:rsidRDefault="00985174" w:rsidP="002916AF"/>
  <w:p w14:paraId="401BCF34" w14:textId="77777777" w:rsidR="00985174" w:rsidRDefault="00985174" w:rsidP="005C01A3"/>
  <w:p w14:paraId="05E8D0EA" w14:textId="77777777" w:rsidR="00985174" w:rsidRDefault="00985174" w:rsidP="005C01A3"/>
  <w:p w14:paraId="4FA35E60" w14:textId="77777777" w:rsidR="00985174" w:rsidRDefault="00985174" w:rsidP="00B95C26"/>
  <w:p w14:paraId="496859A6" w14:textId="77777777" w:rsidR="00985174" w:rsidRDefault="00985174" w:rsidP="00B95C26"/>
  <w:p w14:paraId="434407CD" w14:textId="77777777" w:rsidR="00985174" w:rsidRDefault="00985174" w:rsidP="00B95C26"/>
  <w:p w14:paraId="23EC1CCA" w14:textId="77777777" w:rsidR="00985174" w:rsidRDefault="00985174" w:rsidP="00B95C26"/>
  <w:p w14:paraId="341938A4" w14:textId="77777777" w:rsidR="00985174" w:rsidRDefault="00985174" w:rsidP="00B95C26"/>
  <w:p w14:paraId="469EBB74" w14:textId="77777777" w:rsidR="00985174" w:rsidRDefault="00985174" w:rsidP="00D1038F"/>
  <w:p w14:paraId="528A1CBE" w14:textId="77777777" w:rsidR="00985174" w:rsidRDefault="00985174" w:rsidP="00D1038F"/>
  <w:p w14:paraId="177D896E" w14:textId="77777777" w:rsidR="00985174" w:rsidRDefault="00985174" w:rsidP="00D1038F"/>
  <w:p w14:paraId="460E03B9" w14:textId="77777777" w:rsidR="00985174" w:rsidRDefault="00985174" w:rsidP="00D1038F"/>
  <w:p w14:paraId="22B1A3FB" w14:textId="77777777" w:rsidR="00985174" w:rsidRDefault="00985174" w:rsidP="00D1038F"/>
  <w:p w14:paraId="13EC8A82" w14:textId="77777777" w:rsidR="00985174" w:rsidRDefault="00985174" w:rsidP="00D1038F"/>
  <w:p w14:paraId="748A6B26" w14:textId="77777777" w:rsidR="00985174" w:rsidRDefault="00985174" w:rsidP="00D1038F"/>
  <w:p w14:paraId="7D3D8D68" w14:textId="77777777" w:rsidR="00985174" w:rsidRDefault="00985174" w:rsidP="00D1038F"/>
  <w:p w14:paraId="3D66D1AE" w14:textId="77777777" w:rsidR="00985174" w:rsidRDefault="00985174" w:rsidP="00D1038F"/>
  <w:p w14:paraId="2C86E6A4" w14:textId="77777777" w:rsidR="00985174" w:rsidRDefault="00985174" w:rsidP="00D1038F"/>
  <w:p w14:paraId="4E4AE0AB" w14:textId="77777777" w:rsidR="00985174" w:rsidRDefault="00985174" w:rsidP="00D1038F"/>
  <w:p w14:paraId="2999D7B7" w14:textId="77777777" w:rsidR="00985174" w:rsidRDefault="00985174" w:rsidP="00841E64"/>
  <w:p w14:paraId="0DF547EC" w14:textId="77777777" w:rsidR="00985174" w:rsidRDefault="00985174" w:rsidP="00074056"/>
  <w:p w14:paraId="15D4E44E" w14:textId="77777777" w:rsidR="00985174" w:rsidRDefault="00985174" w:rsidP="008B610F"/>
  <w:p w14:paraId="23474753" w14:textId="77777777" w:rsidR="00985174" w:rsidRDefault="00985174" w:rsidP="0042006F"/>
  <w:p w14:paraId="0087FD78" w14:textId="77777777" w:rsidR="00985174" w:rsidRDefault="00985174" w:rsidP="00C54E97"/>
  <w:p w14:paraId="7C138E8D" w14:textId="77777777" w:rsidR="00985174" w:rsidRDefault="00985174" w:rsidP="00512194"/>
  <w:p w14:paraId="1550ACA4" w14:textId="77777777" w:rsidR="00985174" w:rsidRDefault="00985174" w:rsidP="0051219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50628" w14:textId="150A139B" w:rsidR="00985174" w:rsidRPr="00CA6E1B" w:rsidRDefault="00985174" w:rsidP="00CA6E1B">
    <w:pPr>
      <w:pStyle w:val="Header"/>
      <w:pBdr>
        <w:bottom w:val="single" w:sz="4" w:space="1" w:color="auto"/>
      </w:pBdr>
      <w:jc w:val="right"/>
    </w:pPr>
    <w:r>
      <w:t xml:space="preserve">Malawi Use Case – </w:t>
    </w:r>
    <w:r w:rsidR="00C24518">
      <w:t>Technical Documentation</w:t>
    </w:r>
    <w:r w:rsidR="005C65EF">
      <w:t>-</w:t>
    </w:r>
    <w:r w:rsidR="00CA6E1B" w:rsidRPr="00CA6E1B">
      <w:t xml:space="preserve">Optimization </w:t>
    </w:r>
    <w:r w:rsidR="00C24518">
      <w:t>Model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75939"/>
    <w:multiLevelType w:val="hybridMultilevel"/>
    <w:tmpl w:val="2B94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E7E82"/>
    <w:multiLevelType w:val="hybridMultilevel"/>
    <w:tmpl w:val="213A0304"/>
    <w:lvl w:ilvl="0" w:tplc="8348E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3A6D3E"/>
    <w:multiLevelType w:val="hybridMultilevel"/>
    <w:tmpl w:val="50D0C1C6"/>
    <w:lvl w:ilvl="0" w:tplc="4252C614">
      <w:start w:val="1"/>
      <w:numFmt w:val="bullet"/>
      <w:lvlText w:val="•"/>
      <w:lvlJc w:val="left"/>
      <w:pPr>
        <w:tabs>
          <w:tab w:val="num" w:pos="720"/>
        </w:tabs>
        <w:ind w:left="720" w:hanging="360"/>
      </w:pPr>
      <w:rPr>
        <w:rFonts w:ascii="Arial" w:hAnsi="Arial" w:hint="default"/>
      </w:rPr>
    </w:lvl>
    <w:lvl w:ilvl="1" w:tplc="5EEAD5F8" w:tentative="1">
      <w:start w:val="1"/>
      <w:numFmt w:val="bullet"/>
      <w:lvlText w:val="•"/>
      <w:lvlJc w:val="left"/>
      <w:pPr>
        <w:tabs>
          <w:tab w:val="num" w:pos="1440"/>
        </w:tabs>
        <w:ind w:left="1440" w:hanging="360"/>
      </w:pPr>
      <w:rPr>
        <w:rFonts w:ascii="Arial" w:hAnsi="Arial" w:hint="default"/>
      </w:rPr>
    </w:lvl>
    <w:lvl w:ilvl="2" w:tplc="283274C6" w:tentative="1">
      <w:start w:val="1"/>
      <w:numFmt w:val="bullet"/>
      <w:lvlText w:val="•"/>
      <w:lvlJc w:val="left"/>
      <w:pPr>
        <w:tabs>
          <w:tab w:val="num" w:pos="2160"/>
        </w:tabs>
        <w:ind w:left="2160" w:hanging="360"/>
      </w:pPr>
      <w:rPr>
        <w:rFonts w:ascii="Arial" w:hAnsi="Arial" w:hint="default"/>
      </w:rPr>
    </w:lvl>
    <w:lvl w:ilvl="3" w:tplc="61A8E748" w:tentative="1">
      <w:start w:val="1"/>
      <w:numFmt w:val="bullet"/>
      <w:lvlText w:val="•"/>
      <w:lvlJc w:val="left"/>
      <w:pPr>
        <w:tabs>
          <w:tab w:val="num" w:pos="2880"/>
        </w:tabs>
        <w:ind w:left="2880" w:hanging="360"/>
      </w:pPr>
      <w:rPr>
        <w:rFonts w:ascii="Arial" w:hAnsi="Arial" w:hint="default"/>
      </w:rPr>
    </w:lvl>
    <w:lvl w:ilvl="4" w:tplc="6AEC7D86" w:tentative="1">
      <w:start w:val="1"/>
      <w:numFmt w:val="bullet"/>
      <w:lvlText w:val="•"/>
      <w:lvlJc w:val="left"/>
      <w:pPr>
        <w:tabs>
          <w:tab w:val="num" w:pos="3600"/>
        </w:tabs>
        <w:ind w:left="3600" w:hanging="360"/>
      </w:pPr>
      <w:rPr>
        <w:rFonts w:ascii="Arial" w:hAnsi="Arial" w:hint="default"/>
      </w:rPr>
    </w:lvl>
    <w:lvl w:ilvl="5" w:tplc="E6DC0CE0" w:tentative="1">
      <w:start w:val="1"/>
      <w:numFmt w:val="bullet"/>
      <w:lvlText w:val="•"/>
      <w:lvlJc w:val="left"/>
      <w:pPr>
        <w:tabs>
          <w:tab w:val="num" w:pos="4320"/>
        </w:tabs>
        <w:ind w:left="4320" w:hanging="360"/>
      </w:pPr>
      <w:rPr>
        <w:rFonts w:ascii="Arial" w:hAnsi="Arial" w:hint="default"/>
      </w:rPr>
    </w:lvl>
    <w:lvl w:ilvl="6" w:tplc="65943F1C" w:tentative="1">
      <w:start w:val="1"/>
      <w:numFmt w:val="bullet"/>
      <w:lvlText w:val="•"/>
      <w:lvlJc w:val="left"/>
      <w:pPr>
        <w:tabs>
          <w:tab w:val="num" w:pos="5040"/>
        </w:tabs>
        <w:ind w:left="5040" w:hanging="360"/>
      </w:pPr>
      <w:rPr>
        <w:rFonts w:ascii="Arial" w:hAnsi="Arial" w:hint="default"/>
      </w:rPr>
    </w:lvl>
    <w:lvl w:ilvl="7" w:tplc="5FB291A0" w:tentative="1">
      <w:start w:val="1"/>
      <w:numFmt w:val="bullet"/>
      <w:lvlText w:val="•"/>
      <w:lvlJc w:val="left"/>
      <w:pPr>
        <w:tabs>
          <w:tab w:val="num" w:pos="5760"/>
        </w:tabs>
        <w:ind w:left="5760" w:hanging="360"/>
      </w:pPr>
      <w:rPr>
        <w:rFonts w:ascii="Arial" w:hAnsi="Arial" w:hint="default"/>
      </w:rPr>
    </w:lvl>
    <w:lvl w:ilvl="8" w:tplc="204ED2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587440"/>
    <w:multiLevelType w:val="multilevel"/>
    <w:tmpl w:val="27C8952C"/>
    <w:lvl w:ilvl="0">
      <w:start w:val="3"/>
      <w:numFmt w:val="decimal"/>
      <w:lvlText w:val="%1.0"/>
      <w:lvlJc w:val="left"/>
      <w:pPr>
        <w:ind w:left="720" w:hanging="720"/>
      </w:pPr>
      <w:rPr>
        <w:rFonts w:ascii="Arial" w:eastAsia="Times New Roman" w:hAnsi="Arial" w:cs="Times New Roman" w:hint="default"/>
        <w:color w:val="0000FF"/>
        <w:sz w:val="24"/>
        <w:u w:val="single"/>
      </w:rPr>
    </w:lvl>
    <w:lvl w:ilvl="1">
      <w:start w:val="1"/>
      <w:numFmt w:val="decimal"/>
      <w:lvlText w:val="%1.%2"/>
      <w:lvlJc w:val="left"/>
      <w:pPr>
        <w:ind w:left="1440" w:hanging="720"/>
      </w:pPr>
      <w:rPr>
        <w:rFonts w:ascii="Arial" w:eastAsia="Times New Roman" w:hAnsi="Arial" w:cs="Times New Roman" w:hint="default"/>
        <w:color w:val="0000FF"/>
        <w:sz w:val="24"/>
        <w:u w:val="single"/>
      </w:rPr>
    </w:lvl>
    <w:lvl w:ilvl="2">
      <w:start w:val="1"/>
      <w:numFmt w:val="decimal"/>
      <w:lvlText w:val="%1.%2.%3"/>
      <w:lvlJc w:val="left"/>
      <w:pPr>
        <w:ind w:left="2520" w:hanging="1080"/>
      </w:pPr>
      <w:rPr>
        <w:rFonts w:ascii="Arial" w:eastAsia="Times New Roman" w:hAnsi="Arial" w:cs="Times New Roman" w:hint="default"/>
        <w:color w:val="0000FF"/>
        <w:sz w:val="24"/>
        <w:u w:val="single"/>
      </w:rPr>
    </w:lvl>
    <w:lvl w:ilvl="3">
      <w:start w:val="1"/>
      <w:numFmt w:val="decimal"/>
      <w:lvlText w:val="%1.%2.%3.%4"/>
      <w:lvlJc w:val="left"/>
      <w:pPr>
        <w:ind w:left="3600" w:hanging="1440"/>
      </w:pPr>
      <w:rPr>
        <w:rFonts w:ascii="Arial" w:eastAsia="Times New Roman" w:hAnsi="Arial" w:cs="Times New Roman" w:hint="default"/>
        <w:color w:val="0000FF"/>
        <w:sz w:val="24"/>
        <w:u w:val="single"/>
      </w:rPr>
    </w:lvl>
    <w:lvl w:ilvl="4">
      <w:start w:val="1"/>
      <w:numFmt w:val="decimal"/>
      <w:lvlText w:val="%1.%2.%3.%4.%5"/>
      <w:lvlJc w:val="left"/>
      <w:pPr>
        <w:ind w:left="4320" w:hanging="1440"/>
      </w:pPr>
      <w:rPr>
        <w:rFonts w:ascii="Arial" w:eastAsia="Times New Roman" w:hAnsi="Arial" w:cs="Times New Roman" w:hint="default"/>
        <w:color w:val="0000FF"/>
        <w:sz w:val="24"/>
        <w:u w:val="single"/>
      </w:rPr>
    </w:lvl>
    <w:lvl w:ilvl="5">
      <w:start w:val="1"/>
      <w:numFmt w:val="decimal"/>
      <w:lvlText w:val="%1.%2.%3.%4.%5.%6"/>
      <w:lvlJc w:val="left"/>
      <w:pPr>
        <w:ind w:left="5400" w:hanging="1800"/>
      </w:pPr>
      <w:rPr>
        <w:rFonts w:ascii="Arial" w:eastAsia="Times New Roman" w:hAnsi="Arial" w:cs="Times New Roman" w:hint="default"/>
        <w:color w:val="0000FF"/>
        <w:sz w:val="24"/>
        <w:u w:val="single"/>
      </w:rPr>
    </w:lvl>
    <w:lvl w:ilvl="6">
      <w:start w:val="1"/>
      <w:numFmt w:val="decimal"/>
      <w:lvlText w:val="%1.%2.%3.%4.%5.%6.%7"/>
      <w:lvlJc w:val="left"/>
      <w:pPr>
        <w:ind w:left="6480" w:hanging="2160"/>
      </w:pPr>
      <w:rPr>
        <w:rFonts w:ascii="Arial" w:eastAsia="Times New Roman" w:hAnsi="Arial" w:cs="Times New Roman" w:hint="default"/>
        <w:color w:val="0000FF"/>
        <w:sz w:val="24"/>
        <w:u w:val="single"/>
      </w:rPr>
    </w:lvl>
    <w:lvl w:ilvl="7">
      <w:start w:val="1"/>
      <w:numFmt w:val="decimal"/>
      <w:lvlText w:val="%1.%2.%3.%4.%5.%6.%7.%8"/>
      <w:lvlJc w:val="left"/>
      <w:pPr>
        <w:ind w:left="7560" w:hanging="2520"/>
      </w:pPr>
      <w:rPr>
        <w:rFonts w:ascii="Arial" w:eastAsia="Times New Roman" w:hAnsi="Arial" w:cs="Times New Roman" w:hint="default"/>
        <w:color w:val="0000FF"/>
        <w:sz w:val="24"/>
        <w:u w:val="single"/>
      </w:rPr>
    </w:lvl>
    <w:lvl w:ilvl="8">
      <w:start w:val="1"/>
      <w:numFmt w:val="decimal"/>
      <w:lvlText w:val="%1.%2.%3.%4.%5.%6.%7.%8.%9"/>
      <w:lvlJc w:val="left"/>
      <w:pPr>
        <w:ind w:left="8640" w:hanging="2880"/>
      </w:pPr>
      <w:rPr>
        <w:rFonts w:ascii="Arial" w:eastAsia="Times New Roman" w:hAnsi="Arial" w:cs="Times New Roman" w:hint="default"/>
        <w:color w:val="0000FF"/>
        <w:sz w:val="24"/>
        <w:u w:val="single"/>
      </w:rPr>
    </w:lvl>
  </w:abstractNum>
  <w:abstractNum w:abstractNumId="4" w15:restartNumberingAfterBreak="0">
    <w:nsid w:val="15156902"/>
    <w:multiLevelType w:val="hybridMultilevel"/>
    <w:tmpl w:val="6FF8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26E86"/>
    <w:multiLevelType w:val="hybridMultilevel"/>
    <w:tmpl w:val="ADAEA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6091C"/>
    <w:multiLevelType w:val="hybridMultilevel"/>
    <w:tmpl w:val="3BD83D96"/>
    <w:lvl w:ilvl="0" w:tplc="05D86F40">
      <w:start w:val="1"/>
      <w:numFmt w:val="bullet"/>
      <w:lvlText w:val="•"/>
      <w:lvlJc w:val="left"/>
      <w:pPr>
        <w:tabs>
          <w:tab w:val="num" w:pos="720"/>
        </w:tabs>
        <w:ind w:left="720" w:hanging="360"/>
      </w:pPr>
      <w:rPr>
        <w:rFonts w:ascii="Arial" w:hAnsi="Arial" w:cs="Times New Roman" w:hint="default"/>
      </w:rPr>
    </w:lvl>
    <w:lvl w:ilvl="1" w:tplc="588C8FCA">
      <w:start w:val="1"/>
      <w:numFmt w:val="bullet"/>
      <w:lvlText w:val="•"/>
      <w:lvlJc w:val="left"/>
      <w:pPr>
        <w:tabs>
          <w:tab w:val="num" w:pos="1440"/>
        </w:tabs>
        <w:ind w:left="1440" w:hanging="360"/>
      </w:pPr>
      <w:rPr>
        <w:rFonts w:ascii="Arial" w:hAnsi="Arial" w:cs="Times New Roman" w:hint="default"/>
      </w:rPr>
    </w:lvl>
    <w:lvl w:ilvl="2" w:tplc="DC3210FE">
      <w:start w:val="1"/>
      <w:numFmt w:val="bullet"/>
      <w:lvlText w:val="•"/>
      <w:lvlJc w:val="left"/>
      <w:pPr>
        <w:tabs>
          <w:tab w:val="num" w:pos="2160"/>
        </w:tabs>
        <w:ind w:left="2160" w:hanging="360"/>
      </w:pPr>
      <w:rPr>
        <w:rFonts w:ascii="Arial" w:hAnsi="Arial" w:cs="Times New Roman" w:hint="default"/>
      </w:rPr>
    </w:lvl>
    <w:lvl w:ilvl="3" w:tplc="5D505C88">
      <w:start w:val="1"/>
      <w:numFmt w:val="bullet"/>
      <w:lvlText w:val="•"/>
      <w:lvlJc w:val="left"/>
      <w:pPr>
        <w:tabs>
          <w:tab w:val="num" w:pos="2880"/>
        </w:tabs>
        <w:ind w:left="2880" w:hanging="360"/>
      </w:pPr>
      <w:rPr>
        <w:rFonts w:ascii="Arial" w:hAnsi="Arial" w:cs="Times New Roman" w:hint="default"/>
      </w:rPr>
    </w:lvl>
    <w:lvl w:ilvl="4" w:tplc="4920D4EE">
      <w:start w:val="1"/>
      <w:numFmt w:val="bullet"/>
      <w:lvlText w:val="•"/>
      <w:lvlJc w:val="left"/>
      <w:pPr>
        <w:tabs>
          <w:tab w:val="num" w:pos="3600"/>
        </w:tabs>
        <w:ind w:left="3600" w:hanging="360"/>
      </w:pPr>
      <w:rPr>
        <w:rFonts w:ascii="Arial" w:hAnsi="Arial" w:cs="Times New Roman" w:hint="default"/>
      </w:rPr>
    </w:lvl>
    <w:lvl w:ilvl="5" w:tplc="6B8688CE">
      <w:start w:val="1"/>
      <w:numFmt w:val="bullet"/>
      <w:lvlText w:val="•"/>
      <w:lvlJc w:val="left"/>
      <w:pPr>
        <w:tabs>
          <w:tab w:val="num" w:pos="4320"/>
        </w:tabs>
        <w:ind w:left="4320" w:hanging="360"/>
      </w:pPr>
      <w:rPr>
        <w:rFonts w:ascii="Arial" w:hAnsi="Arial" w:cs="Times New Roman" w:hint="default"/>
      </w:rPr>
    </w:lvl>
    <w:lvl w:ilvl="6" w:tplc="C2723064">
      <w:start w:val="1"/>
      <w:numFmt w:val="bullet"/>
      <w:lvlText w:val="•"/>
      <w:lvlJc w:val="left"/>
      <w:pPr>
        <w:tabs>
          <w:tab w:val="num" w:pos="5040"/>
        </w:tabs>
        <w:ind w:left="5040" w:hanging="360"/>
      </w:pPr>
      <w:rPr>
        <w:rFonts w:ascii="Arial" w:hAnsi="Arial" w:cs="Times New Roman" w:hint="default"/>
      </w:rPr>
    </w:lvl>
    <w:lvl w:ilvl="7" w:tplc="DE224362">
      <w:start w:val="1"/>
      <w:numFmt w:val="bullet"/>
      <w:lvlText w:val="•"/>
      <w:lvlJc w:val="left"/>
      <w:pPr>
        <w:tabs>
          <w:tab w:val="num" w:pos="5760"/>
        </w:tabs>
        <w:ind w:left="5760" w:hanging="360"/>
      </w:pPr>
      <w:rPr>
        <w:rFonts w:ascii="Arial" w:hAnsi="Arial" w:cs="Times New Roman" w:hint="default"/>
      </w:rPr>
    </w:lvl>
    <w:lvl w:ilvl="8" w:tplc="524458E6">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1FF95AFB"/>
    <w:multiLevelType w:val="hybridMultilevel"/>
    <w:tmpl w:val="2444D0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B05545"/>
    <w:multiLevelType w:val="hybridMultilevel"/>
    <w:tmpl w:val="0158D8DA"/>
    <w:lvl w:ilvl="0" w:tplc="C7CC63EC">
      <w:start w:val="1"/>
      <w:numFmt w:val="bullet"/>
      <w:lvlText w:val="•"/>
      <w:lvlJc w:val="left"/>
      <w:pPr>
        <w:tabs>
          <w:tab w:val="num" w:pos="720"/>
        </w:tabs>
        <w:ind w:left="720" w:hanging="360"/>
      </w:pPr>
      <w:rPr>
        <w:rFonts w:ascii="Arial" w:hAnsi="Arial" w:hint="default"/>
      </w:rPr>
    </w:lvl>
    <w:lvl w:ilvl="1" w:tplc="D6BEC52A" w:tentative="1">
      <w:start w:val="1"/>
      <w:numFmt w:val="bullet"/>
      <w:lvlText w:val="•"/>
      <w:lvlJc w:val="left"/>
      <w:pPr>
        <w:tabs>
          <w:tab w:val="num" w:pos="1440"/>
        </w:tabs>
        <w:ind w:left="1440" w:hanging="360"/>
      </w:pPr>
      <w:rPr>
        <w:rFonts w:ascii="Arial" w:hAnsi="Arial" w:hint="default"/>
      </w:rPr>
    </w:lvl>
    <w:lvl w:ilvl="2" w:tplc="5E100868" w:tentative="1">
      <w:start w:val="1"/>
      <w:numFmt w:val="bullet"/>
      <w:lvlText w:val="•"/>
      <w:lvlJc w:val="left"/>
      <w:pPr>
        <w:tabs>
          <w:tab w:val="num" w:pos="2160"/>
        </w:tabs>
        <w:ind w:left="2160" w:hanging="360"/>
      </w:pPr>
      <w:rPr>
        <w:rFonts w:ascii="Arial" w:hAnsi="Arial" w:hint="default"/>
      </w:rPr>
    </w:lvl>
    <w:lvl w:ilvl="3" w:tplc="F7925CF2" w:tentative="1">
      <w:start w:val="1"/>
      <w:numFmt w:val="bullet"/>
      <w:lvlText w:val="•"/>
      <w:lvlJc w:val="left"/>
      <w:pPr>
        <w:tabs>
          <w:tab w:val="num" w:pos="2880"/>
        </w:tabs>
        <w:ind w:left="2880" w:hanging="360"/>
      </w:pPr>
      <w:rPr>
        <w:rFonts w:ascii="Arial" w:hAnsi="Arial" w:hint="default"/>
      </w:rPr>
    </w:lvl>
    <w:lvl w:ilvl="4" w:tplc="30323C1E" w:tentative="1">
      <w:start w:val="1"/>
      <w:numFmt w:val="bullet"/>
      <w:lvlText w:val="•"/>
      <w:lvlJc w:val="left"/>
      <w:pPr>
        <w:tabs>
          <w:tab w:val="num" w:pos="3600"/>
        </w:tabs>
        <w:ind w:left="3600" w:hanging="360"/>
      </w:pPr>
      <w:rPr>
        <w:rFonts w:ascii="Arial" w:hAnsi="Arial" w:hint="default"/>
      </w:rPr>
    </w:lvl>
    <w:lvl w:ilvl="5" w:tplc="BA96B406" w:tentative="1">
      <w:start w:val="1"/>
      <w:numFmt w:val="bullet"/>
      <w:lvlText w:val="•"/>
      <w:lvlJc w:val="left"/>
      <w:pPr>
        <w:tabs>
          <w:tab w:val="num" w:pos="4320"/>
        </w:tabs>
        <w:ind w:left="4320" w:hanging="360"/>
      </w:pPr>
      <w:rPr>
        <w:rFonts w:ascii="Arial" w:hAnsi="Arial" w:hint="default"/>
      </w:rPr>
    </w:lvl>
    <w:lvl w:ilvl="6" w:tplc="F352474E" w:tentative="1">
      <w:start w:val="1"/>
      <w:numFmt w:val="bullet"/>
      <w:lvlText w:val="•"/>
      <w:lvlJc w:val="left"/>
      <w:pPr>
        <w:tabs>
          <w:tab w:val="num" w:pos="5040"/>
        </w:tabs>
        <w:ind w:left="5040" w:hanging="360"/>
      </w:pPr>
      <w:rPr>
        <w:rFonts w:ascii="Arial" w:hAnsi="Arial" w:hint="default"/>
      </w:rPr>
    </w:lvl>
    <w:lvl w:ilvl="7" w:tplc="F9C6EACA" w:tentative="1">
      <w:start w:val="1"/>
      <w:numFmt w:val="bullet"/>
      <w:lvlText w:val="•"/>
      <w:lvlJc w:val="left"/>
      <w:pPr>
        <w:tabs>
          <w:tab w:val="num" w:pos="5760"/>
        </w:tabs>
        <w:ind w:left="5760" w:hanging="360"/>
      </w:pPr>
      <w:rPr>
        <w:rFonts w:ascii="Arial" w:hAnsi="Arial" w:hint="default"/>
      </w:rPr>
    </w:lvl>
    <w:lvl w:ilvl="8" w:tplc="E11452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4224B2"/>
    <w:multiLevelType w:val="hybridMultilevel"/>
    <w:tmpl w:val="ED20A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25652"/>
    <w:multiLevelType w:val="multilevel"/>
    <w:tmpl w:val="A3187F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1A42B6F"/>
    <w:multiLevelType w:val="hybridMultilevel"/>
    <w:tmpl w:val="F568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52EDB"/>
    <w:multiLevelType w:val="hybridMultilevel"/>
    <w:tmpl w:val="813E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1830C8"/>
    <w:multiLevelType w:val="hybridMultilevel"/>
    <w:tmpl w:val="2B26A3EE"/>
    <w:lvl w:ilvl="0" w:tplc="51AA3856">
      <w:start w:val="1"/>
      <w:numFmt w:val="bullet"/>
      <w:lvlText w:val="•"/>
      <w:lvlJc w:val="left"/>
      <w:pPr>
        <w:tabs>
          <w:tab w:val="num" w:pos="720"/>
        </w:tabs>
        <w:ind w:left="720" w:hanging="360"/>
      </w:pPr>
      <w:rPr>
        <w:rFonts w:ascii="Arial" w:hAnsi="Arial" w:cs="Times New Roman" w:hint="default"/>
      </w:rPr>
    </w:lvl>
    <w:lvl w:ilvl="1" w:tplc="BF664E0C">
      <w:start w:val="1"/>
      <w:numFmt w:val="bullet"/>
      <w:lvlText w:val="•"/>
      <w:lvlJc w:val="left"/>
      <w:pPr>
        <w:tabs>
          <w:tab w:val="num" w:pos="1440"/>
        </w:tabs>
        <w:ind w:left="1440" w:hanging="360"/>
      </w:pPr>
      <w:rPr>
        <w:rFonts w:ascii="Arial" w:hAnsi="Arial" w:cs="Times New Roman" w:hint="default"/>
      </w:rPr>
    </w:lvl>
    <w:lvl w:ilvl="2" w:tplc="9344145C">
      <w:start w:val="1"/>
      <w:numFmt w:val="bullet"/>
      <w:lvlText w:val="•"/>
      <w:lvlJc w:val="left"/>
      <w:pPr>
        <w:tabs>
          <w:tab w:val="num" w:pos="2160"/>
        </w:tabs>
        <w:ind w:left="2160" w:hanging="360"/>
      </w:pPr>
      <w:rPr>
        <w:rFonts w:ascii="Arial" w:hAnsi="Arial" w:cs="Times New Roman" w:hint="default"/>
      </w:rPr>
    </w:lvl>
    <w:lvl w:ilvl="3" w:tplc="538CB13A">
      <w:start w:val="1"/>
      <w:numFmt w:val="bullet"/>
      <w:lvlText w:val="•"/>
      <w:lvlJc w:val="left"/>
      <w:pPr>
        <w:tabs>
          <w:tab w:val="num" w:pos="2880"/>
        </w:tabs>
        <w:ind w:left="2880" w:hanging="360"/>
      </w:pPr>
      <w:rPr>
        <w:rFonts w:ascii="Arial" w:hAnsi="Arial" w:cs="Times New Roman" w:hint="default"/>
      </w:rPr>
    </w:lvl>
    <w:lvl w:ilvl="4" w:tplc="87AAEBBC">
      <w:start w:val="1"/>
      <w:numFmt w:val="bullet"/>
      <w:lvlText w:val="•"/>
      <w:lvlJc w:val="left"/>
      <w:pPr>
        <w:tabs>
          <w:tab w:val="num" w:pos="3600"/>
        </w:tabs>
        <w:ind w:left="3600" w:hanging="360"/>
      </w:pPr>
      <w:rPr>
        <w:rFonts w:ascii="Arial" w:hAnsi="Arial" w:cs="Times New Roman" w:hint="default"/>
      </w:rPr>
    </w:lvl>
    <w:lvl w:ilvl="5" w:tplc="120E1A24">
      <w:start w:val="1"/>
      <w:numFmt w:val="bullet"/>
      <w:lvlText w:val="•"/>
      <w:lvlJc w:val="left"/>
      <w:pPr>
        <w:tabs>
          <w:tab w:val="num" w:pos="4320"/>
        </w:tabs>
        <w:ind w:left="4320" w:hanging="360"/>
      </w:pPr>
      <w:rPr>
        <w:rFonts w:ascii="Arial" w:hAnsi="Arial" w:cs="Times New Roman" w:hint="default"/>
      </w:rPr>
    </w:lvl>
    <w:lvl w:ilvl="6" w:tplc="581453F2">
      <w:start w:val="1"/>
      <w:numFmt w:val="bullet"/>
      <w:lvlText w:val="•"/>
      <w:lvlJc w:val="left"/>
      <w:pPr>
        <w:tabs>
          <w:tab w:val="num" w:pos="5040"/>
        </w:tabs>
        <w:ind w:left="5040" w:hanging="360"/>
      </w:pPr>
      <w:rPr>
        <w:rFonts w:ascii="Arial" w:hAnsi="Arial" w:cs="Times New Roman" w:hint="default"/>
      </w:rPr>
    </w:lvl>
    <w:lvl w:ilvl="7" w:tplc="DAC441F4">
      <w:start w:val="1"/>
      <w:numFmt w:val="bullet"/>
      <w:lvlText w:val="•"/>
      <w:lvlJc w:val="left"/>
      <w:pPr>
        <w:tabs>
          <w:tab w:val="num" w:pos="5760"/>
        </w:tabs>
        <w:ind w:left="5760" w:hanging="360"/>
      </w:pPr>
      <w:rPr>
        <w:rFonts w:ascii="Arial" w:hAnsi="Arial" w:cs="Times New Roman" w:hint="default"/>
      </w:rPr>
    </w:lvl>
    <w:lvl w:ilvl="8" w:tplc="BD9A4E6E">
      <w:start w:val="1"/>
      <w:numFmt w:val="bullet"/>
      <w:lvlText w:val="•"/>
      <w:lvlJc w:val="left"/>
      <w:pPr>
        <w:tabs>
          <w:tab w:val="num" w:pos="6480"/>
        </w:tabs>
        <w:ind w:left="6480" w:hanging="360"/>
      </w:pPr>
      <w:rPr>
        <w:rFonts w:ascii="Arial" w:hAnsi="Arial" w:cs="Times New Roman" w:hint="default"/>
      </w:rPr>
    </w:lvl>
  </w:abstractNum>
  <w:abstractNum w:abstractNumId="14" w15:restartNumberingAfterBreak="0">
    <w:nsid w:val="39E70A5A"/>
    <w:multiLevelType w:val="hybridMultilevel"/>
    <w:tmpl w:val="A0A8D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1005C"/>
    <w:multiLevelType w:val="hybridMultilevel"/>
    <w:tmpl w:val="CB120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40E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89A7A73"/>
    <w:multiLevelType w:val="hybridMultilevel"/>
    <w:tmpl w:val="1708F02E"/>
    <w:lvl w:ilvl="0" w:tplc="8AB82C7C">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EC741A"/>
    <w:multiLevelType w:val="multilevel"/>
    <w:tmpl w:val="91947B36"/>
    <w:lvl w:ilvl="0">
      <w:start w:val="4"/>
      <w:numFmt w:val="decimal"/>
      <w:lvlText w:val="%1.0"/>
      <w:lvlJc w:val="left"/>
      <w:pPr>
        <w:ind w:left="720" w:hanging="720"/>
      </w:pPr>
      <w:rPr>
        <w:rFonts w:ascii="Arial" w:eastAsia="Times New Roman" w:hAnsi="Arial" w:cs="Times New Roman" w:hint="default"/>
        <w:color w:val="0000FF"/>
        <w:sz w:val="24"/>
        <w:u w:val="single"/>
      </w:rPr>
    </w:lvl>
    <w:lvl w:ilvl="1">
      <w:start w:val="1"/>
      <w:numFmt w:val="decimal"/>
      <w:lvlText w:val="%1.%2"/>
      <w:lvlJc w:val="left"/>
      <w:pPr>
        <w:ind w:left="1440" w:hanging="720"/>
      </w:pPr>
      <w:rPr>
        <w:rFonts w:ascii="Arial" w:eastAsia="Times New Roman" w:hAnsi="Arial" w:cs="Times New Roman" w:hint="default"/>
        <w:color w:val="0000FF"/>
        <w:sz w:val="24"/>
        <w:u w:val="single"/>
      </w:rPr>
    </w:lvl>
    <w:lvl w:ilvl="2">
      <w:start w:val="1"/>
      <w:numFmt w:val="decimal"/>
      <w:lvlText w:val="%1.%2.%3"/>
      <w:lvlJc w:val="left"/>
      <w:pPr>
        <w:ind w:left="2520" w:hanging="1080"/>
      </w:pPr>
      <w:rPr>
        <w:rFonts w:ascii="Arial" w:eastAsia="Times New Roman" w:hAnsi="Arial" w:cs="Times New Roman" w:hint="default"/>
        <w:color w:val="0000FF"/>
        <w:sz w:val="24"/>
        <w:u w:val="single"/>
      </w:rPr>
    </w:lvl>
    <w:lvl w:ilvl="3">
      <w:start w:val="1"/>
      <w:numFmt w:val="decimal"/>
      <w:lvlText w:val="%1.%2.%3.%4"/>
      <w:lvlJc w:val="left"/>
      <w:pPr>
        <w:ind w:left="3600" w:hanging="1440"/>
      </w:pPr>
      <w:rPr>
        <w:rFonts w:ascii="Arial" w:eastAsia="Times New Roman" w:hAnsi="Arial" w:cs="Times New Roman" w:hint="default"/>
        <w:color w:val="0000FF"/>
        <w:sz w:val="24"/>
        <w:u w:val="single"/>
      </w:rPr>
    </w:lvl>
    <w:lvl w:ilvl="4">
      <w:start w:val="1"/>
      <w:numFmt w:val="decimal"/>
      <w:lvlText w:val="%1.%2.%3.%4.%5"/>
      <w:lvlJc w:val="left"/>
      <w:pPr>
        <w:ind w:left="4320" w:hanging="1440"/>
      </w:pPr>
      <w:rPr>
        <w:rFonts w:ascii="Arial" w:eastAsia="Times New Roman" w:hAnsi="Arial" w:cs="Times New Roman" w:hint="default"/>
        <w:color w:val="0000FF"/>
        <w:sz w:val="24"/>
        <w:u w:val="single"/>
      </w:rPr>
    </w:lvl>
    <w:lvl w:ilvl="5">
      <w:start w:val="1"/>
      <w:numFmt w:val="decimal"/>
      <w:lvlText w:val="%1.%2.%3.%4.%5.%6"/>
      <w:lvlJc w:val="left"/>
      <w:pPr>
        <w:ind w:left="5400" w:hanging="1800"/>
      </w:pPr>
      <w:rPr>
        <w:rFonts w:ascii="Arial" w:eastAsia="Times New Roman" w:hAnsi="Arial" w:cs="Times New Roman" w:hint="default"/>
        <w:color w:val="0000FF"/>
        <w:sz w:val="24"/>
        <w:u w:val="single"/>
      </w:rPr>
    </w:lvl>
    <w:lvl w:ilvl="6">
      <w:start w:val="1"/>
      <w:numFmt w:val="decimal"/>
      <w:lvlText w:val="%1.%2.%3.%4.%5.%6.%7"/>
      <w:lvlJc w:val="left"/>
      <w:pPr>
        <w:ind w:left="6480" w:hanging="2160"/>
      </w:pPr>
      <w:rPr>
        <w:rFonts w:ascii="Arial" w:eastAsia="Times New Roman" w:hAnsi="Arial" w:cs="Times New Roman" w:hint="default"/>
        <w:color w:val="0000FF"/>
        <w:sz w:val="24"/>
        <w:u w:val="single"/>
      </w:rPr>
    </w:lvl>
    <w:lvl w:ilvl="7">
      <w:start w:val="1"/>
      <w:numFmt w:val="decimal"/>
      <w:lvlText w:val="%1.%2.%3.%4.%5.%6.%7.%8"/>
      <w:lvlJc w:val="left"/>
      <w:pPr>
        <w:ind w:left="7560" w:hanging="2520"/>
      </w:pPr>
      <w:rPr>
        <w:rFonts w:ascii="Arial" w:eastAsia="Times New Roman" w:hAnsi="Arial" w:cs="Times New Roman" w:hint="default"/>
        <w:color w:val="0000FF"/>
        <w:sz w:val="24"/>
        <w:u w:val="single"/>
      </w:rPr>
    </w:lvl>
    <w:lvl w:ilvl="8">
      <w:start w:val="1"/>
      <w:numFmt w:val="decimal"/>
      <w:lvlText w:val="%1.%2.%3.%4.%5.%6.%7.%8.%9"/>
      <w:lvlJc w:val="left"/>
      <w:pPr>
        <w:ind w:left="8640" w:hanging="2880"/>
      </w:pPr>
      <w:rPr>
        <w:rFonts w:ascii="Arial" w:eastAsia="Times New Roman" w:hAnsi="Arial" w:cs="Times New Roman" w:hint="default"/>
        <w:color w:val="0000FF"/>
        <w:sz w:val="24"/>
        <w:u w:val="single"/>
      </w:rPr>
    </w:lvl>
  </w:abstractNum>
  <w:abstractNum w:abstractNumId="19" w15:restartNumberingAfterBreak="0">
    <w:nsid w:val="52930982"/>
    <w:multiLevelType w:val="hybridMultilevel"/>
    <w:tmpl w:val="1276901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65C61B5"/>
    <w:multiLevelType w:val="hybridMultilevel"/>
    <w:tmpl w:val="5C1AABFA"/>
    <w:lvl w:ilvl="0" w:tplc="2D741F7A">
      <w:start w:val="1"/>
      <w:numFmt w:val="bullet"/>
      <w:lvlText w:val="•"/>
      <w:lvlJc w:val="left"/>
      <w:pPr>
        <w:tabs>
          <w:tab w:val="num" w:pos="720"/>
        </w:tabs>
        <w:ind w:left="720" w:hanging="360"/>
      </w:pPr>
      <w:rPr>
        <w:rFonts w:ascii="Arial" w:hAnsi="Arial" w:hint="default"/>
      </w:rPr>
    </w:lvl>
    <w:lvl w:ilvl="1" w:tplc="DDF831C6" w:tentative="1">
      <w:start w:val="1"/>
      <w:numFmt w:val="bullet"/>
      <w:lvlText w:val="•"/>
      <w:lvlJc w:val="left"/>
      <w:pPr>
        <w:tabs>
          <w:tab w:val="num" w:pos="1440"/>
        </w:tabs>
        <w:ind w:left="1440" w:hanging="360"/>
      </w:pPr>
      <w:rPr>
        <w:rFonts w:ascii="Arial" w:hAnsi="Arial" w:hint="default"/>
      </w:rPr>
    </w:lvl>
    <w:lvl w:ilvl="2" w:tplc="DF3E0464" w:tentative="1">
      <w:start w:val="1"/>
      <w:numFmt w:val="bullet"/>
      <w:lvlText w:val="•"/>
      <w:lvlJc w:val="left"/>
      <w:pPr>
        <w:tabs>
          <w:tab w:val="num" w:pos="2160"/>
        </w:tabs>
        <w:ind w:left="2160" w:hanging="360"/>
      </w:pPr>
      <w:rPr>
        <w:rFonts w:ascii="Arial" w:hAnsi="Arial" w:hint="default"/>
      </w:rPr>
    </w:lvl>
    <w:lvl w:ilvl="3" w:tplc="AE08D5AC" w:tentative="1">
      <w:start w:val="1"/>
      <w:numFmt w:val="bullet"/>
      <w:lvlText w:val="•"/>
      <w:lvlJc w:val="left"/>
      <w:pPr>
        <w:tabs>
          <w:tab w:val="num" w:pos="2880"/>
        </w:tabs>
        <w:ind w:left="2880" w:hanging="360"/>
      </w:pPr>
      <w:rPr>
        <w:rFonts w:ascii="Arial" w:hAnsi="Arial" w:hint="default"/>
      </w:rPr>
    </w:lvl>
    <w:lvl w:ilvl="4" w:tplc="A982560A" w:tentative="1">
      <w:start w:val="1"/>
      <w:numFmt w:val="bullet"/>
      <w:lvlText w:val="•"/>
      <w:lvlJc w:val="left"/>
      <w:pPr>
        <w:tabs>
          <w:tab w:val="num" w:pos="3600"/>
        </w:tabs>
        <w:ind w:left="3600" w:hanging="360"/>
      </w:pPr>
      <w:rPr>
        <w:rFonts w:ascii="Arial" w:hAnsi="Arial" w:hint="default"/>
      </w:rPr>
    </w:lvl>
    <w:lvl w:ilvl="5" w:tplc="59EC4E46" w:tentative="1">
      <w:start w:val="1"/>
      <w:numFmt w:val="bullet"/>
      <w:lvlText w:val="•"/>
      <w:lvlJc w:val="left"/>
      <w:pPr>
        <w:tabs>
          <w:tab w:val="num" w:pos="4320"/>
        </w:tabs>
        <w:ind w:left="4320" w:hanging="360"/>
      </w:pPr>
      <w:rPr>
        <w:rFonts w:ascii="Arial" w:hAnsi="Arial" w:hint="default"/>
      </w:rPr>
    </w:lvl>
    <w:lvl w:ilvl="6" w:tplc="2B12C3DE" w:tentative="1">
      <w:start w:val="1"/>
      <w:numFmt w:val="bullet"/>
      <w:lvlText w:val="•"/>
      <w:lvlJc w:val="left"/>
      <w:pPr>
        <w:tabs>
          <w:tab w:val="num" w:pos="5040"/>
        </w:tabs>
        <w:ind w:left="5040" w:hanging="360"/>
      </w:pPr>
      <w:rPr>
        <w:rFonts w:ascii="Arial" w:hAnsi="Arial" w:hint="default"/>
      </w:rPr>
    </w:lvl>
    <w:lvl w:ilvl="7" w:tplc="BFD61932" w:tentative="1">
      <w:start w:val="1"/>
      <w:numFmt w:val="bullet"/>
      <w:lvlText w:val="•"/>
      <w:lvlJc w:val="left"/>
      <w:pPr>
        <w:tabs>
          <w:tab w:val="num" w:pos="5760"/>
        </w:tabs>
        <w:ind w:left="5760" w:hanging="360"/>
      </w:pPr>
      <w:rPr>
        <w:rFonts w:ascii="Arial" w:hAnsi="Arial" w:hint="default"/>
      </w:rPr>
    </w:lvl>
    <w:lvl w:ilvl="8" w:tplc="0338CE3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DA54EFF"/>
    <w:multiLevelType w:val="hybridMultilevel"/>
    <w:tmpl w:val="ABD4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984350"/>
    <w:multiLevelType w:val="hybridMultilevel"/>
    <w:tmpl w:val="4582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DD7EEC"/>
    <w:multiLevelType w:val="hybridMultilevel"/>
    <w:tmpl w:val="F97A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77EF4"/>
    <w:multiLevelType w:val="hybridMultilevel"/>
    <w:tmpl w:val="E79031F8"/>
    <w:lvl w:ilvl="0" w:tplc="9490C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082159"/>
    <w:multiLevelType w:val="hybridMultilevel"/>
    <w:tmpl w:val="2106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105985"/>
    <w:multiLevelType w:val="multilevel"/>
    <w:tmpl w:val="BBBCD050"/>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7" w15:restartNumberingAfterBreak="0">
    <w:nsid w:val="6D204673"/>
    <w:multiLevelType w:val="hybridMultilevel"/>
    <w:tmpl w:val="BADC4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0134A4"/>
    <w:multiLevelType w:val="hybridMultilevel"/>
    <w:tmpl w:val="60B0BAD6"/>
    <w:lvl w:ilvl="0" w:tplc="2054BC34">
      <w:start w:val="1"/>
      <w:numFmt w:val="bullet"/>
      <w:lvlText w:val="•"/>
      <w:lvlJc w:val="left"/>
      <w:pPr>
        <w:tabs>
          <w:tab w:val="num" w:pos="720"/>
        </w:tabs>
        <w:ind w:left="720" w:hanging="360"/>
      </w:pPr>
      <w:rPr>
        <w:rFonts w:ascii="Arial" w:hAnsi="Arial" w:hint="default"/>
      </w:rPr>
    </w:lvl>
    <w:lvl w:ilvl="1" w:tplc="A4A8349E" w:tentative="1">
      <w:start w:val="1"/>
      <w:numFmt w:val="bullet"/>
      <w:lvlText w:val="•"/>
      <w:lvlJc w:val="left"/>
      <w:pPr>
        <w:tabs>
          <w:tab w:val="num" w:pos="1440"/>
        </w:tabs>
        <w:ind w:left="1440" w:hanging="360"/>
      </w:pPr>
      <w:rPr>
        <w:rFonts w:ascii="Arial" w:hAnsi="Arial" w:hint="default"/>
      </w:rPr>
    </w:lvl>
    <w:lvl w:ilvl="2" w:tplc="07A8FE5A" w:tentative="1">
      <w:start w:val="1"/>
      <w:numFmt w:val="bullet"/>
      <w:lvlText w:val="•"/>
      <w:lvlJc w:val="left"/>
      <w:pPr>
        <w:tabs>
          <w:tab w:val="num" w:pos="2160"/>
        </w:tabs>
        <w:ind w:left="2160" w:hanging="360"/>
      </w:pPr>
      <w:rPr>
        <w:rFonts w:ascii="Arial" w:hAnsi="Arial" w:hint="default"/>
      </w:rPr>
    </w:lvl>
    <w:lvl w:ilvl="3" w:tplc="4F0E45C8" w:tentative="1">
      <w:start w:val="1"/>
      <w:numFmt w:val="bullet"/>
      <w:lvlText w:val="•"/>
      <w:lvlJc w:val="left"/>
      <w:pPr>
        <w:tabs>
          <w:tab w:val="num" w:pos="2880"/>
        </w:tabs>
        <w:ind w:left="2880" w:hanging="360"/>
      </w:pPr>
      <w:rPr>
        <w:rFonts w:ascii="Arial" w:hAnsi="Arial" w:hint="default"/>
      </w:rPr>
    </w:lvl>
    <w:lvl w:ilvl="4" w:tplc="832221BA" w:tentative="1">
      <w:start w:val="1"/>
      <w:numFmt w:val="bullet"/>
      <w:lvlText w:val="•"/>
      <w:lvlJc w:val="left"/>
      <w:pPr>
        <w:tabs>
          <w:tab w:val="num" w:pos="3600"/>
        </w:tabs>
        <w:ind w:left="3600" w:hanging="360"/>
      </w:pPr>
      <w:rPr>
        <w:rFonts w:ascii="Arial" w:hAnsi="Arial" w:hint="default"/>
      </w:rPr>
    </w:lvl>
    <w:lvl w:ilvl="5" w:tplc="579685CC" w:tentative="1">
      <w:start w:val="1"/>
      <w:numFmt w:val="bullet"/>
      <w:lvlText w:val="•"/>
      <w:lvlJc w:val="left"/>
      <w:pPr>
        <w:tabs>
          <w:tab w:val="num" w:pos="4320"/>
        </w:tabs>
        <w:ind w:left="4320" w:hanging="360"/>
      </w:pPr>
      <w:rPr>
        <w:rFonts w:ascii="Arial" w:hAnsi="Arial" w:hint="default"/>
      </w:rPr>
    </w:lvl>
    <w:lvl w:ilvl="6" w:tplc="4CE6AC3A" w:tentative="1">
      <w:start w:val="1"/>
      <w:numFmt w:val="bullet"/>
      <w:lvlText w:val="•"/>
      <w:lvlJc w:val="left"/>
      <w:pPr>
        <w:tabs>
          <w:tab w:val="num" w:pos="5040"/>
        </w:tabs>
        <w:ind w:left="5040" w:hanging="360"/>
      </w:pPr>
      <w:rPr>
        <w:rFonts w:ascii="Arial" w:hAnsi="Arial" w:hint="default"/>
      </w:rPr>
    </w:lvl>
    <w:lvl w:ilvl="7" w:tplc="C99C1C50" w:tentative="1">
      <w:start w:val="1"/>
      <w:numFmt w:val="bullet"/>
      <w:lvlText w:val="•"/>
      <w:lvlJc w:val="left"/>
      <w:pPr>
        <w:tabs>
          <w:tab w:val="num" w:pos="5760"/>
        </w:tabs>
        <w:ind w:left="5760" w:hanging="360"/>
      </w:pPr>
      <w:rPr>
        <w:rFonts w:ascii="Arial" w:hAnsi="Arial" w:hint="default"/>
      </w:rPr>
    </w:lvl>
    <w:lvl w:ilvl="8" w:tplc="79AE9B8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814255"/>
    <w:multiLevelType w:val="hybridMultilevel"/>
    <w:tmpl w:val="DF58BF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16"/>
  </w:num>
  <w:num w:numId="4">
    <w:abstractNumId w:val="24"/>
  </w:num>
  <w:num w:numId="5">
    <w:abstractNumId w:val="15"/>
  </w:num>
  <w:num w:numId="6">
    <w:abstractNumId w:val="29"/>
  </w:num>
  <w:num w:numId="7">
    <w:abstractNumId w:val="9"/>
  </w:num>
  <w:num w:numId="8">
    <w:abstractNumId w:val="8"/>
  </w:num>
  <w:num w:numId="9">
    <w:abstractNumId w:val="20"/>
  </w:num>
  <w:num w:numId="10">
    <w:abstractNumId w:val="28"/>
  </w:num>
  <w:num w:numId="11">
    <w:abstractNumId w:val="2"/>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12"/>
  </w:num>
  <w:num w:numId="22">
    <w:abstractNumId w:val="19"/>
  </w:num>
  <w:num w:numId="23">
    <w:abstractNumId w:val="3"/>
  </w:num>
  <w:num w:numId="24">
    <w:abstractNumId w:val="23"/>
  </w:num>
  <w:num w:numId="25">
    <w:abstractNumId w:val="14"/>
  </w:num>
  <w:num w:numId="26">
    <w:abstractNumId w:val="13"/>
  </w:num>
  <w:num w:numId="27">
    <w:abstractNumId w:val="6"/>
  </w:num>
  <w:num w:numId="28">
    <w:abstractNumId w:val="11"/>
  </w:num>
  <w:num w:numId="29">
    <w:abstractNumId w:val="0"/>
  </w:num>
  <w:num w:numId="30">
    <w:abstractNumId w:val="25"/>
  </w:num>
  <w:num w:numId="31">
    <w:abstractNumId w:val="16"/>
  </w:num>
  <w:num w:numId="32">
    <w:abstractNumId w:val="21"/>
  </w:num>
  <w:num w:numId="33">
    <w:abstractNumId w:val="1"/>
  </w:num>
  <w:num w:numId="34">
    <w:abstractNumId w:val="22"/>
  </w:num>
  <w:num w:numId="35">
    <w:abstractNumId w:val="5"/>
  </w:num>
  <w:num w:numId="36">
    <w:abstractNumId w:val="7"/>
  </w:num>
  <w:num w:numId="37">
    <w:abstractNumId w:val="27"/>
  </w:num>
  <w:num w:numId="3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4FD"/>
    <w:rsid w:val="00000D0A"/>
    <w:rsid w:val="00001826"/>
    <w:rsid w:val="000018DC"/>
    <w:rsid w:val="00001CDB"/>
    <w:rsid w:val="0000482B"/>
    <w:rsid w:val="00004BB6"/>
    <w:rsid w:val="0000536B"/>
    <w:rsid w:val="0001201B"/>
    <w:rsid w:val="00012C17"/>
    <w:rsid w:val="00013E41"/>
    <w:rsid w:val="00020EB4"/>
    <w:rsid w:val="00021628"/>
    <w:rsid w:val="00023B48"/>
    <w:rsid w:val="0002402D"/>
    <w:rsid w:val="00024AF0"/>
    <w:rsid w:val="00024EB0"/>
    <w:rsid w:val="000254F1"/>
    <w:rsid w:val="000301D2"/>
    <w:rsid w:val="000308BB"/>
    <w:rsid w:val="00030B55"/>
    <w:rsid w:val="0003177F"/>
    <w:rsid w:val="00031DB9"/>
    <w:rsid w:val="0003281D"/>
    <w:rsid w:val="00032C26"/>
    <w:rsid w:val="000341B5"/>
    <w:rsid w:val="00042A53"/>
    <w:rsid w:val="000504BB"/>
    <w:rsid w:val="00052276"/>
    <w:rsid w:val="00054051"/>
    <w:rsid w:val="00054BCD"/>
    <w:rsid w:val="000555D3"/>
    <w:rsid w:val="00056E12"/>
    <w:rsid w:val="00060AE1"/>
    <w:rsid w:val="00063BF7"/>
    <w:rsid w:val="00064D99"/>
    <w:rsid w:val="000676EF"/>
    <w:rsid w:val="0007016A"/>
    <w:rsid w:val="0007249F"/>
    <w:rsid w:val="00072C3C"/>
    <w:rsid w:val="000735F1"/>
    <w:rsid w:val="00073B4C"/>
    <w:rsid w:val="00073BE3"/>
    <w:rsid w:val="00074056"/>
    <w:rsid w:val="00075482"/>
    <w:rsid w:val="00076E9C"/>
    <w:rsid w:val="00077796"/>
    <w:rsid w:val="00080100"/>
    <w:rsid w:val="00080577"/>
    <w:rsid w:val="0008331E"/>
    <w:rsid w:val="000839A5"/>
    <w:rsid w:val="000844DD"/>
    <w:rsid w:val="00084E6D"/>
    <w:rsid w:val="00087CCC"/>
    <w:rsid w:val="0009003B"/>
    <w:rsid w:val="0009102E"/>
    <w:rsid w:val="000912AA"/>
    <w:rsid w:val="000929DB"/>
    <w:rsid w:val="00092A6D"/>
    <w:rsid w:val="000931E0"/>
    <w:rsid w:val="00093490"/>
    <w:rsid w:val="00093B2F"/>
    <w:rsid w:val="0009430D"/>
    <w:rsid w:val="0009719F"/>
    <w:rsid w:val="00097555"/>
    <w:rsid w:val="00097BB1"/>
    <w:rsid w:val="000A0844"/>
    <w:rsid w:val="000A0E2B"/>
    <w:rsid w:val="000A15FB"/>
    <w:rsid w:val="000A1CFB"/>
    <w:rsid w:val="000A25F9"/>
    <w:rsid w:val="000A34EF"/>
    <w:rsid w:val="000A3B63"/>
    <w:rsid w:val="000A4A05"/>
    <w:rsid w:val="000A4FA4"/>
    <w:rsid w:val="000A66EB"/>
    <w:rsid w:val="000A7362"/>
    <w:rsid w:val="000A75F2"/>
    <w:rsid w:val="000B133D"/>
    <w:rsid w:val="000B1816"/>
    <w:rsid w:val="000B3209"/>
    <w:rsid w:val="000B6FAD"/>
    <w:rsid w:val="000C0F6C"/>
    <w:rsid w:val="000C26CD"/>
    <w:rsid w:val="000C3DF4"/>
    <w:rsid w:val="000C436D"/>
    <w:rsid w:val="000C79C0"/>
    <w:rsid w:val="000C79E7"/>
    <w:rsid w:val="000C7A71"/>
    <w:rsid w:val="000D0970"/>
    <w:rsid w:val="000D2728"/>
    <w:rsid w:val="000D41EA"/>
    <w:rsid w:val="000D4A00"/>
    <w:rsid w:val="000D4B1A"/>
    <w:rsid w:val="000D53B7"/>
    <w:rsid w:val="000D5B93"/>
    <w:rsid w:val="000D6779"/>
    <w:rsid w:val="000D77E3"/>
    <w:rsid w:val="000E170F"/>
    <w:rsid w:val="000E53C7"/>
    <w:rsid w:val="000E5879"/>
    <w:rsid w:val="000E73D5"/>
    <w:rsid w:val="000F0FFE"/>
    <w:rsid w:val="000F1199"/>
    <w:rsid w:val="000F3AB5"/>
    <w:rsid w:val="000F46D2"/>
    <w:rsid w:val="000F4983"/>
    <w:rsid w:val="000F5CF5"/>
    <w:rsid w:val="000F6F38"/>
    <w:rsid w:val="00101EAC"/>
    <w:rsid w:val="00103DC8"/>
    <w:rsid w:val="00104624"/>
    <w:rsid w:val="00106254"/>
    <w:rsid w:val="0011012A"/>
    <w:rsid w:val="00110A0E"/>
    <w:rsid w:val="00110AD8"/>
    <w:rsid w:val="001132C2"/>
    <w:rsid w:val="00115EDD"/>
    <w:rsid w:val="00116375"/>
    <w:rsid w:val="001164DE"/>
    <w:rsid w:val="00116E31"/>
    <w:rsid w:val="00116FC7"/>
    <w:rsid w:val="001170C5"/>
    <w:rsid w:val="001177BF"/>
    <w:rsid w:val="00117C5D"/>
    <w:rsid w:val="00117EEC"/>
    <w:rsid w:val="0012070F"/>
    <w:rsid w:val="001214C7"/>
    <w:rsid w:val="0012162E"/>
    <w:rsid w:val="00122B6A"/>
    <w:rsid w:val="0012384D"/>
    <w:rsid w:val="00130BFE"/>
    <w:rsid w:val="00131EA6"/>
    <w:rsid w:val="00134BFC"/>
    <w:rsid w:val="00136CDB"/>
    <w:rsid w:val="001406A0"/>
    <w:rsid w:val="001446C5"/>
    <w:rsid w:val="00145EBF"/>
    <w:rsid w:val="001469CF"/>
    <w:rsid w:val="001469D3"/>
    <w:rsid w:val="001508A5"/>
    <w:rsid w:val="001512A0"/>
    <w:rsid w:val="001544CE"/>
    <w:rsid w:val="001610C4"/>
    <w:rsid w:val="001633CE"/>
    <w:rsid w:val="00163DBD"/>
    <w:rsid w:val="001641F2"/>
    <w:rsid w:val="00164875"/>
    <w:rsid w:val="001657C2"/>
    <w:rsid w:val="00170B6E"/>
    <w:rsid w:val="00172E6C"/>
    <w:rsid w:val="00176E86"/>
    <w:rsid w:val="0018021C"/>
    <w:rsid w:val="00181C84"/>
    <w:rsid w:val="00182335"/>
    <w:rsid w:val="00183D4C"/>
    <w:rsid w:val="00184013"/>
    <w:rsid w:val="001846B1"/>
    <w:rsid w:val="00184D25"/>
    <w:rsid w:val="001900CE"/>
    <w:rsid w:val="001932BC"/>
    <w:rsid w:val="00193403"/>
    <w:rsid w:val="00193D7C"/>
    <w:rsid w:val="00194018"/>
    <w:rsid w:val="00197DE8"/>
    <w:rsid w:val="001A0031"/>
    <w:rsid w:val="001A19DB"/>
    <w:rsid w:val="001A2E0D"/>
    <w:rsid w:val="001A3AF8"/>
    <w:rsid w:val="001A40DE"/>
    <w:rsid w:val="001A516F"/>
    <w:rsid w:val="001A6162"/>
    <w:rsid w:val="001B0A91"/>
    <w:rsid w:val="001B0FC3"/>
    <w:rsid w:val="001B364B"/>
    <w:rsid w:val="001B5BF1"/>
    <w:rsid w:val="001B5E23"/>
    <w:rsid w:val="001C2ACA"/>
    <w:rsid w:val="001C2EF6"/>
    <w:rsid w:val="001C551A"/>
    <w:rsid w:val="001C58BA"/>
    <w:rsid w:val="001C6138"/>
    <w:rsid w:val="001C7432"/>
    <w:rsid w:val="001D1215"/>
    <w:rsid w:val="001D1D82"/>
    <w:rsid w:val="001D3981"/>
    <w:rsid w:val="001D4DE5"/>
    <w:rsid w:val="001D7338"/>
    <w:rsid w:val="001E2D83"/>
    <w:rsid w:val="001E3904"/>
    <w:rsid w:val="001E3B33"/>
    <w:rsid w:val="001E41DC"/>
    <w:rsid w:val="001E57E8"/>
    <w:rsid w:val="001E5E8F"/>
    <w:rsid w:val="001F093B"/>
    <w:rsid w:val="001F1ECF"/>
    <w:rsid w:val="001F32EF"/>
    <w:rsid w:val="001F397D"/>
    <w:rsid w:val="001F53FC"/>
    <w:rsid w:val="001F56A7"/>
    <w:rsid w:val="001F5EF3"/>
    <w:rsid w:val="001F5F8D"/>
    <w:rsid w:val="001F7460"/>
    <w:rsid w:val="00200AE9"/>
    <w:rsid w:val="0020225C"/>
    <w:rsid w:val="002028E4"/>
    <w:rsid w:val="00204FF8"/>
    <w:rsid w:val="00206053"/>
    <w:rsid w:val="00206C83"/>
    <w:rsid w:val="00210136"/>
    <w:rsid w:val="002121B5"/>
    <w:rsid w:val="00214229"/>
    <w:rsid w:val="00215630"/>
    <w:rsid w:val="00216FE1"/>
    <w:rsid w:val="002212EA"/>
    <w:rsid w:val="0022391B"/>
    <w:rsid w:val="002239FA"/>
    <w:rsid w:val="00223E4B"/>
    <w:rsid w:val="00225DC1"/>
    <w:rsid w:val="00226457"/>
    <w:rsid w:val="002265FB"/>
    <w:rsid w:val="00227FB8"/>
    <w:rsid w:val="0023057B"/>
    <w:rsid w:val="002313E0"/>
    <w:rsid w:val="00231C8D"/>
    <w:rsid w:val="00231F10"/>
    <w:rsid w:val="00232731"/>
    <w:rsid w:val="00232D21"/>
    <w:rsid w:val="002333B0"/>
    <w:rsid w:val="00233730"/>
    <w:rsid w:val="0023424D"/>
    <w:rsid w:val="00234988"/>
    <w:rsid w:val="00235051"/>
    <w:rsid w:val="00240090"/>
    <w:rsid w:val="0024188F"/>
    <w:rsid w:val="00242CDC"/>
    <w:rsid w:val="00243C6E"/>
    <w:rsid w:val="00244043"/>
    <w:rsid w:val="00244171"/>
    <w:rsid w:val="00245187"/>
    <w:rsid w:val="00252C71"/>
    <w:rsid w:val="00253565"/>
    <w:rsid w:val="00253BB3"/>
    <w:rsid w:val="00253FD4"/>
    <w:rsid w:val="00254496"/>
    <w:rsid w:val="00256627"/>
    <w:rsid w:val="00257422"/>
    <w:rsid w:val="00257658"/>
    <w:rsid w:val="00260F00"/>
    <w:rsid w:val="00262B22"/>
    <w:rsid w:val="00264385"/>
    <w:rsid w:val="00265FE1"/>
    <w:rsid w:val="0026636C"/>
    <w:rsid w:val="002668EB"/>
    <w:rsid w:val="00273910"/>
    <w:rsid w:val="00274B72"/>
    <w:rsid w:val="00274F99"/>
    <w:rsid w:val="002775B6"/>
    <w:rsid w:val="00280232"/>
    <w:rsid w:val="00280387"/>
    <w:rsid w:val="002806E6"/>
    <w:rsid w:val="00281E74"/>
    <w:rsid w:val="002837EB"/>
    <w:rsid w:val="00284DB8"/>
    <w:rsid w:val="0028709F"/>
    <w:rsid w:val="00287B61"/>
    <w:rsid w:val="00287C4D"/>
    <w:rsid w:val="002906CE"/>
    <w:rsid w:val="002916AF"/>
    <w:rsid w:val="0029338C"/>
    <w:rsid w:val="00294EEB"/>
    <w:rsid w:val="00296FB6"/>
    <w:rsid w:val="00297687"/>
    <w:rsid w:val="002A039A"/>
    <w:rsid w:val="002A1D6F"/>
    <w:rsid w:val="002A30F3"/>
    <w:rsid w:val="002A40D4"/>
    <w:rsid w:val="002A440A"/>
    <w:rsid w:val="002A470D"/>
    <w:rsid w:val="002A6814"/>
    <w:rsid w:val="002A69BE"/>
    <w:rsid w:val="002A7573"/>
    <w:rsid w:val="002B26B2"/>
    <w:rsid w:val="002B288C"/>
    <w:rsid w:val="002B4200"/>
    <w:rsid w:val="002B54A4"/>
    <w:rsid w:val="002B7891"/>
    <w:rsid w:val="002C03E9"/>
    <w:rsid w:val="002C14F9"/>
    <w:rsid w:val="002C1B8D"/>
    <w:rsid w:val="002C22B9"/>
    <w:rsid w:val="002C354C"/>
    <w:rsid w:val="002D02B3"/>
    <w:rsid w:val="002D0F4F"/>
    <w:rsid w:val="002D5107"/>
    <w:rsid w:val="002D5A65"/>
    <w:rsid w:val="002D6B71"/>
    <w:rsid w:val="002E0E65"/>
    <w:rsid w:val="002E2A73"/>
    <w:rsid w:val="002E4893"/>
    <w:rsid w:val="002E5A06"/>
    <w:rsid w:val="002E6CEF"/>
    <w:rsid w:val="002F108C"/>
    <w:rsid w:val="002F1FFF"/>
    <w:rsid w:val="002F5140"/>
    <w:rsid w:val="002F5298"/>
    <w:rsid w:val="00301292"/>
    <w:rsid w:val="00302B4E"/>
    <w:rsid w:val="0030419C"/>
    <w:rsid w:val="003049AC"/>
    <w:rsid w:val="00305251"/>
    <w:rsid w:val="00305D11"/>
    <w:rsid w:val="00306067"/>
    <w:rsid w:val="00306D44"/>
    <w:rsid w:val="00307B53"/>
    <w:rsid w:val="00310498"/>
    <w:rsid w:val="00310885"/>
    <w:rsid w:val="0031130A"/>
    <w:rsid w:val="00312B05"/>
    <w:rsid w:val="0031582A"/>
    <w:rsid w:val="00320F97"/>
    <w:rsid w:val="003212B0"/>
    <w:rsid w:val="00323350"/>
    <w:rsid w:val="00323E27"/>
    <w:rsid w:val="00324385"/>
    <w:rsid w:val="00332367"/>
    <w:rsid w:val="003336FC"/>
    <w:rsid w:val="00333831"/>
    <w:rsid w:val="00335A13"/>
    <w:rsid w:val="00341570"/>
    <w:rsid w:val="00342566"/>
    <w:rsid w:val="003426FA"/>
    <w:rsid w:val="00342DC9"/>
    <w:rsid w:val="00345E5D"/>
    <w:rsid w:val="00346EED"/>
    <w:rsid w:val="00347C89"/>
    <w:rsid w:val="003539CE"/>
    <w:rsid w:val="003542E4"/>
    <w:rsid w:val="00355ABA"/>
    <w:rsid w:val="003608AF"/>
    <w:rsid w:val="00360CE8"/>
    <w:rsid w:val="00362096"/>
    <w:rsid w:val="003661BF"/>
    <w:rsid w:val="0036635A"/>
    <w:rsid w:val="00367F03"/>
    <w:rsid w:val="003709B5"/>
    <w:rsid w:val="00370CD5"/>
    <w:rsid w:val="0037150B"/>
    <w:rsid w:val="00372AA9"/>
    <w:rsid w:val="00374819"/>
    <w:rsid w:val="00380054"/>
    <w:rsid w:val="003815D5"/>
    <w:rsid w:val="003827B8"/>
    <w:rsid w:val="00382D01"/>
    <w:rsid w:val="003831B0"/>
    <w:rsid w:val="003844F2"/>
    <w:rsid w:val="00384A4A"/>
    <w:rsid w:val="00385352"/>
    <w:rsid w:val="00387C7E"/>
    <w:rsid w:val="0039054A"/>
    <w:rsid w:val="00391724"/>
    <w:rsid w:val="00392F4F"/>
    <w:rsid w:val="00393794"/>
    <w:rsid w:val="00396B7E"/>
    <w:rsid w:val="003A1446"/>
    <w:rsid w:val="003A1F40"/>
    <w:rsid w:val="003A553A"/>
    <w:rsid w:val="003B03EB"/>
    <w:rsid w:val="003B2810"/>
    <w:rsid w:val="003B2CC9"/>
    <w:rsid w:val="003B3A82"/>
    <w:rsid w:val="003B5345"/>
    <w:rsid w:val="003C0DA8"/>
    <w:rsid w:val="003C0F53"/>
    <w:rsid w:val="003C2F27"/>
    <w:rsid w:val="003C59C7"/>
    <w:rsid w:val="003C639E"/>
    <w:rsid w:val="003C63E1"/>
    <w:rsid w:val="003C7C2A"/>
    <w:rsid w:val="003D13A0"/>
    <w:rsid w:val="003D2D01"/>
    <w:rsid w:val="003D4171"/>
    <w:rsid w:val="003E02AF"/>
    <w:rsid w:val="003E0C1C"/>
    <w:rsid w:val="003E4CCE"/>
    <w:rsid w:val="003E5E81"/>
    <w:rsid w:val="003E7359"/>
    <w:rsid w:val="003F1E50"/>
    <w:rsid w:val="003F2C36"/>
    <w:rsid w:val="003F61AA"/>
    <w:rsid w:val="00400131"/>
    <w:rsid w:val="00403214"/>
    <w:rsid w:val="00404B47"/>
    <w:rsid w:val="004053F2"/>
    <w:rsid w:val="00406140"/>
    <w:rsid w:val="00410BB2"/>
    <w:rsid w:val="00414C9E"/>
    <w:rsid w:val="00416F9B"/>
    <w:rsid w:val="00416FF9"/>
    <w:rsid w:val="0042006F"/>
    <w:rsid w:val="00421355"/>
    <w:rsid w:val="004213FD"/>
    <w:rsid w:val="004221DB"/>
    <w:rsid w:val="00423FE9"/>
    <w:rsid w:val="004255F6"/>
    <w:rsid w:val="0042627F"/>
    <w:rsid w:val="00426D7C"/>
    <w:rsid w:val="004318A2"/>
    <w:rsid w:val="00431EA7"/>
    <w:rsid w:val="00433395"/>
    <w:rsid w:val="00435024"/>
    <w:rsid w:val="00436B37"/>
    <w:rsid w:val="00436F0F"/>
    <w:rsid w:val="00436F61"/>
    <w:rsid w:val="0043728F"/>
    <w:rsid w:val="00437AC2"/>
    <w:rsid w:val="0044051C"/>
    <w:rsid w:val="00441237"/>
    <w:rsid w:val="0044141C"/>
    <w:rsid w:val="00442379"/>
    <w:rsid w:val="0044274C"/>
    <w:rsid w:val="004428AE"/>
    <w:rsid w:val="00442DA6"/>
    <w:rsid w:val="004438AB"/>
    <w:rsid w:val="00444586"/>
    <w:rsid w:val="00445A96"/>
    <w:rsid w:val="00446042"/>
    <w:rsid w:val="0044786A"/>
    <w:rsid w:val="00451121"/>
    <w:rsid w:val="00451614"/>
    <w:rsid w:val="00451833"/>
    <w:rsid w:val="0045621F"/>
    <w:rsid w:val="004569BD"/>
    <w:rsid w:val="00456D2B"/>
    <w:rsid w:val="00457677"/>
    <w:rsid w:val="004616AB"/>
    <w:rsid w:val="0046171D"/>
    <w:rsid w:val="00462856"/>
    <w:rsid w:val="00462B11"/>
    <w:rsid w:val="00462F0B"/>
    <w:rsid w:val="0046415F"/>
    <w:rsid w:val="004646E9"/>
    <w:rsid w:val="00465724"/>
    <w:rsid w:val="0046679E"/>
    <w:rsid w:val="00471AA5"/>
    <w:rsid w:val="00473F69"/>
    <w:rsid w:val="00474FB4"/>
    <w:rsid w:val="00480E2C"/>
    <w:rsid w:val="004839F1"/>
    <w:rsid w:val="004846FB"/>
    <w:rsid w:val="0048471E"/>
    <w:rsid w:val="00486937"/>
    <w:rsid w:val="004871FB"/>
    <w:rsid w:val="00487578"/>
    <w:rsid w:val="00490F60"/>
    <w:rsid w:val="0049179C"/>
    <w:rsid w:val="00492B05"/>
    <w:rsid w:val="00494AAD"/>
    <w:rsid w:val="00495F55"/>
    <w:rsid w:val="00496363"/>
    <w:rsid w:val="00496CAD"/>
    <w:rsid w:val="004A0FBE"/>
    <w:rsid w:val="004A1910"/>
    <w:rsid w:val="004B02BF"/>
    <w:rsid w:val="004B2B10"/>
    <w:rsid w:val="004B3775"/>
    <w:rsid w:val="004B4751"/>
    <w:rsid w:val="004B496E"/>
    <w:rsid w:val="004B63E0"/>
    <w:rsid w:val="004C3A47"/>
    <w:rsid w:val="004C422D"/>
    <w:rsid w:val="004C5505"/>
    <w:rsid w:val="004C6341"/>
    <w:rsid w:val="004D0B8B"/>
    <w:rsid w:val="004D0D59"/>
    <w:rsid w:val="004D24A5"/>
    <w:rsid w:val="004D3C6B"/>
    <w:rsid w:val="004D47AE"/>
    <w:rsid w:val="004D51C8"/>
    <w:rsid w:val="004E1E16"/>
    <w:rsid w:val="004E4D77"/>
    <w:rsid w:val="004E57D4"/>
    <w:rsid w:val="004E7E8A"/>
    <w:rsid w:val="004F2194"/>
    <w:rsid w:val="004F3067"/>
    <w:rsid w:val="004F7611"/>
    <w:rsid w:val="004F7724"/>
    <w:rsid w:val="004F7D39"/>
    <w:rsid w:val="005000E3"/>
    <w:rsid w:val="00500826"/>
    <w:rsid w:val="00500F50"/>
    <w:rsid w:val="00500F9C"/>
    <w:rsid w:val="00501A9E"/>
    <w:rsid w:val="00501F66"/>
    <w:rsid w:val="00502046"/>
    <w:rsid w:val="00504015"/>
    <w:rsid w:val="00506EB3"/>
    <w:rsid w:val="00506F4A"/>
    <w:rsid w:val="00510102"/>
    <w:rsid w:val="00511AC2"/>
    <w:rsid w:val="00512194"/>
    <w:rsid w:val="00512DF4"/>
    <w:rsid w:val="005143E5"/>
    <w:rsid w:val="005144F4"/>
    <w:rsid w:val="0051518B"/>
    <w:rsid w:val="0051592C"/>
    <w:rsid w:val="00517607"/>
    <w:rsid w:val="00517AC4"/>
    <w:rsid w:val="00517C60"/>
    <w:rsid w:val="00517D7E"/>
    <w:rsid w:val="005216CF"/>
    <w:rsid w:val="00521807"/>
    <w:rsid w:val="00522081"/>
    <w:rsid w:val="005236D6"/>
    <w:rsid w:val="005239BF"/>
    <w:rsid w:val="00524065"/>
    <w:rsid w:val="00526750"/>
    <w:rsid w:val="0053013E"/>
    <w:rsid w:val="00531D3E"/>
    <w:rsid w:val="0053270E"/>
    <w:rsid w:val="00533383"/>
    <w:rsid w:val="005361ED"/>
    <w:rsid w:val="00536479"/>
    <w:rsid w:val="005420FA"/>
    <w:rsid w:val="00543992"/>
    <w:rsid w:val="005451E2"/>
    <w:rsid w:val="005459BA"/>
    <w:rsid w:val="00547474"/>
    <w:rsid w:val="00547640"/>
    <w:rsid w:val="0055052F"/>
    <w:rsid w:val="00552BDF"/>
    <w:rsid w:val="00552F07"/>
    <w:rsid w:val="005533EE"/>
    <w:rsid w:val="005536C6"/>
    <w:rsid w:val="005552F9"/>
    <w:rsid w:val="005567A5"/>
    <w:rsid w:val="0055703F"/>
    <w:rsid w:val="00557960"/>
    <w:rsid w:val="005618DC"/>
    <w:rsid w:val="00563C8F"/>
    <w:rsid w:val="00564297"/>
    <w:rsid w:val="00565861"/>
    <w:rsid w:val="00566B43"/>
    <w:rsid w:val="00566DAA"/>
    <w:rsid w:val="00567998"/>
    <w:rsid w:val="00567A36"/>
    <w:rsid w:val="00570500"/>
    <w:rsid w:val="00571177"/>
    <w:rsid w:val="0057226B"/>
    <w:rsid w:val="00572E84"/>
    <w:rsid w:val="0057304E"/>
    <w:rsid w:val="005730C9"/>
    <w:rsid w:val="005738C2"/>
    <w:rsid w:val="00576E29"/>
    <w:rsid w:val="00577179"/>
    <w:rsid w:val="00577994"/>
    <w:rsid w:val="00577F1E"/>
    <w:rsid w:val="00583383"/>
    <w:rsid w:val="00583639"/>
    <w:rsid w:val="00586BB9"/>
    <w:rsid w:val="0058742A"/>
    <w:rsid w:val="00592553"/>
    <w:rsid w:val="00593D18"/>
    <w:rsid w:val="005944D0"/>
    <w:rsid w:val="00594C37"/>
    <w:rsid w:val="00595793"/>
    <w:rsid w:val="00595FAE"/>
    <w:rsid w:val="00596B7E"/>
    <w:rsid w:val="00597888"/>
    <w:rsid w:val="00597B47"/>
    <w:rsid w:val="005A129E"/>
    <w:rsid w:val="005A4320"/>
    <w:rsid w:val="005A444C"/>
    <w:rsid w:val="005A66BD"/>
    <w:rsid w:val="005A68EC"/>
    <w:rsid w:val="005A6E52"/>
    <w:rsid w:val="005A74AE"/>
    <w:rsid w:val="005B456C"/>
    <w:rsid w:val="005B56EE"/>
    <w:rsid w:val="005B57CD"/>
    <w:rsid w:val="005B65C8"/>
    <w:rsid w:val="005B73D2"/>
    <w:rsid w:val="005C01A3"/>
    <w:rsid w:val="005C2B71"/>
    <w:rsid w:val="005C57EB"/>
    <w:rsid w:val="005C65EF"/>
    <w:rsid w:val="005C7416"/>
    <w:rsid w:val="005D11F2"/>
    <w:rsid w:val="005D1F72"/>
    <w:rsid w:val="005D579D"/>
    <w:rsid w:val="005D6477"/>
    <w:rsid w:val="005E09E0"/>
    <w:rsid w:val="005E0A73"/>
    <w:rsid w:val="005E2665"/>
    <w:rsid w:val="005E7F56"/>
    <w:rsid w:val="005F1039"/>
    <w:rsid w:val="005F19F6"/>
    <w:rsid w:val="005F56D7"/>
    <w:rsid w:val="005F79E6"/>
    <w:rsid w:val="00603A56"/>
    <w:rsid w:val="00603B6E"/>
    <w:rsid w:val="00604203"/>
    <w:rsid w:val="00606094"/>
    <w:rsid w:val="00611597"/>
    <w:rsid w:val="00611C79"/>
    <w:rsid w:val="006146FA"/>
    <w:rsid w:val="00615E70"/>
    <w:rsid w:val="0061625B"/>
    <w:rsid w:val="006162A9"/>
    <w:rsid w:val="006178C3"/>
    <w:rsid w:val="006227D7"/>
    <w:rsid w:val="00624406"/>
    <w:rsid w:val="00624D37"/>
    <w:rsid w:val="0062661F"/>
    <w:rsid w:val="00631FA2"/>
    <w:rsid w:val="00632A07"/>
    <w:rsid w:val="00632BBE"/>
    <w:rsid w:val="006331E4"/>
    <w:rsid w:val="00633CD0"/>
    <w:rsid w:val="0063423E"/>
    <w:rsid w:val="00635222"/>
    <w:rsid w:val="00636588"/>
    <w:rsid w:val="006401FB"/>
    <w:rsid w:val="00642CEB"/>
    <w:rsid w:val="006434D4"/>
    <w:rsid w:val="00645511"/>
    <w:rsid w:val="00645D5D"/>
    <w:rsid w:val="006462C9"/>
    <w:rsid w:val="0064645D"/>
    <w:rsid w:val="006479EF"/>
    <w:rsid w:val="00651B29"/>
    <w:rsid w:val="006527DE"/>
    <w:rsid w:val="00656B57"/>
    <w:rsid w:val="00657F31"/>
    <w:rsid w:val="00664105"/>
    <w:rsid w:val="006658EF"/>
    <w:rsid w:val="006706E7"/>
    <w:rsid w:val="006735CD"/>
    <w:rsid w:val="00677960"/>
    <w:rsid w:val="006810E7"/>
    <w:rsid w:val="00683BFF"/>
    <w:rsid w:val="00683E38"/>
    <w:rsid w:val="0068645B"/>
    <w:rsid w:val="00690B65"/>
    <w:rsid w:val="00690FD6"/>
    <w:rsid w:val="00693297"/>
    <w:rsid w:val="006945A0"/>
    <w:rsid w:val="00696AC6"/>
    <w:rsid w:val="006972FF"/>
    <w:rsid w:val="006A1322"/>
    <w:rsid w:val="006A1DDE"/>
    <w:rsid w:val="006A2371"/>
    <w:rsid w:val="006A380C"/>
    <w:rsid w:val="006A40F0"/>
    <w:rsid w:val="006A43CB"/>
    <w:rsid w:val="006A45AF"/>
    <w:rsid w:val="006A4BED"/>
    <w:rsid w:val="006A5233"/>
    <w:rsid w:val="006A584F"/>
    <w:rsid w:val="006B3811"/>
    <w:rsid w:val="006B3E67"/>
    <w:rsid w:val="006B41D1"/>
    <w:rsid w:val="006B4A48"/>
    <w:rsid w:val="006B6201"/>
    <w:rsid w:val="006B760D"/>
    <w:rsid w:val="006B78E1"/>
    <w:rsid w:val="006C0A4C"/>
    <w:rsid w:val="006C0CDB"/>
    <w:rsid w:val="006C1599"/>
    <w:rsid w:val="006C52D2"/>
    <w:rsid w:val="006C55F3"/>
    <w:rsid w:val="006C5ADE"/>
    <w:rsid w:val="006C730C"/>
    <w:rsid w:val="006C7BD0"/>
    <w:rsid w:val="006D0D66"/>
    <w:rsid w:val="006D2ACE"/>
    <w:rsid w:val="006D2FCD"/>
    <w:rsid w:val="006D3579"/>
    <w:rsid w:val="006D3DA2"/>
    <w:rsid w:val="006D4006"/>
    <w:rsid w:val="006D40DC"/>
    <w:rsid w:val="006E1AEF"/>
    <w:rsid w:val="006E2554"/>
    <w:rsid w:val="006E2B59"/>
    <w:rsid w:val="006E3B85"/>
    <w:rsid w:val="006E43CA"/>
    <w:rsid w:val="006E5CFA"/>
    <w:rsid w:val="006E7246"/>
    <w:rsid w:val="006F15E5"/>
    <w:rsid w:val="006F1916"/>
    <w:rsid w:val="006F2019"/>
    <w:rsid w:val="006F24C4"/>
    <w:rsid w:val="006F476C"/>
    <w:rsid w:val="006F4A9F"/>
    <w:rsid w:val="006F6F79"/>
    <w:rsid w:val="00701B53"/>
    <w:rsid w:val="007021D4"/>
    <w:rsid w:val="00704622"/>
    <w:rsid w:val="00707C87"/>
    <w:rsid w:val="0071052D"/>
    <w:rsid w:val="00712322"/>
    <w:rsid w:val="00713EF9"/>
    <w:rsid w:val="00717528"/>
    <w:rsid w:val="00721A32"/>
    <w:rsid w:val="0072204F"/>
    <w:rsid w:val="0072207E"/>
    <w:rsid w:val="0072213E"/>
    <w:rsid w:val="00724120"/>
    <w:rsid w:val="00732B8D"/>
    <w:rsid w:val="00734B7C"/>
    <w:rsid w:val="00735E96"/>
    <w:rsid w:val="007368D8"/>
    <w:rsid w:val="00742AA2"/>
    <w:rsid w:val="007448B9"/>
    <w:rsid w:val="00744B62"/>
    <w:rsid w:val="00745F7B"/>
    <w:rsid w:val="007460FA"/>
    <w:rsid w:val="00746EF4"/>
    <w:rsid w:val="00754F2B"/>
    <w:rsid w:val="00755288"/>
    <w:rsid w:val="00757926"/>
    <w:rsid w:val="00757F1F"/>
    <w:rsid w:val="00760D43"/>
    <w:rsid w:val="00761A57"/>
    <w:rsid w:val="0076263C"/>
    <w:rsid w:val="00763AD9"/>
    <w:rsid w:val="007643C7"/>
    <w:rsid w:val="00765CDA"/>
    <w:rsid w:val="00771FBD"/>
    <w:rsid w:val="00772A2B"/>
    <w:rsid w:val="00773480"/>
    <w:rsid w:val="00773FC6"/>
    <w:rsid w:val="00776175"/>
    <w:rsid w:val="00776389"/>
    <w:rsid w:val="007763E0"/>
    <w:rsid w:val="00776F1B"/>
    <w:rsid w:val="00777244"/>
    <w:rsid w:val="007800BB"/>
    <w:rsid w:val="00780B66"/>
    <w:rsid w:val="00785146"/>
    <w:rsid w:val="00785DDE"/>
    <w:rsid w:val="00787119"/>
    <w:rsid w:val="0078756B"/>
    <w:rsid w:val="00787AAA"/>
    <w:rsid w:val="007922B0"/>
    <w:rsid w:val="00792950"/>
    <w:rsid w:val="007975C3"/>
    <w:rsid w:val="007A0779"/>
    <w:rsid w:val="007A1AE6"/>
    <w:rsid w:val="007A3001"/>
    <w:rsid w:val="007A3603"/>
    <w:rsid w:val="007A404E"/>
    <w:rsid w:val="007A7069"/>
    <w:rsid w:val="007A70BE"/>
    <w:rsid w:val="007A719C"/>
    <w:rsid w:val="007A7442"/>
    <w:rsid w:val="007B150D"/>
    <w:rsid w:val="007B7012"/>
    <w:rsid w:val="007B7186"/>
    <w:rsid w:val="007C0E00"/>
    <w:rsid w:val="007C23E8"/>
    <w:rsid w:val="007C39C0"/>
    <w:rsid w:val="007C45D3"/>
    <w:rsid w:val="007D05E7"/>
    <w:rsid w:val="007D235A"/>
    <w:rsid w:val="007D2D0A"/>
    <w:rsid w:val="007D518A"/>
    <w:rsid w:val="007E0BF9"/>
    <w:rsid w:val="007E1210"/>
    <w:rsid w:val="007E149A"/>
    <w:rsid w:val="007E1B84"/>
    <w:rsid w:val="007E3220"/>
    <w:rsid w:val="007E34CE"/>
    <w:rsid w:val="007E583E"/>
    <w:rsid w:val="007F0FF2"/>
    <w:rsid w:val="007F1EF2"/>
    <w:rsid w:val="007F2BB6"/>
    <w:rsid w:val="007F32EB"/>
    <w:rsid w:val="007F3F29"/>
    <w:rsid w:val="007F4220"/>
    <w:rsid w:val="007F443F"/>
    <w:rsid w:val="007F4466"/>
    <w:rsid w:val="007F7BB3"/>
    <w:rsid w:val="0080097D"/>
    <w:rsid w:val="00801943"/>
    <w:rsid w:val="00801B1E"/>
    <w:rsid w:val="008023C8"/>
    <w:rsid w:val="008025AF"/>
    <w:rsid w:val="00803D10"/>
    <w:rsid w:val="00804EA7"/>
    <w:rsid w:val="00805A1E"/>
    <w:rsid w:val="008065BB"/>
    <w:rsid w:val="00806FA2"/>
    <w:rsid w:val="008070C6"/>
    <w:rsid w:val="008102CA"/>
    <w:rsid w:val="00810CB2"/>
    <w:rsid w:val="00810E51"/>
    <w:rsid w:val="00810ED7"/>
    <w:rsid w:val="00811BA1"/>
    <w:rsid w:val="0081211C"/>
    <w:rsid w:val="008174AE"/>
    <w:rsid w:val="008209C3"/>
    <w:rsid w:val="00823DA7"/>
    <w:rsid w:val="00827827"/>
    <w:rsid w:val="00827B30"/>
    <w:rsid w:val="0083011E"/>
    <w:rsid w:val="00831A18"/>
    <w:rsid w:val="00832357"/>
    <w:rsid w:val="008323EB"/>
    <w:rsid w:val="0083332F"/>
    <w:rsid w:val="00833B95"/>
    <w:rsid w:val="008350AB"/>
    <w:rsid w:val="00841C49"/>
    <w:rsid w:val="00841E64"/>
    <w:rsid w:val="00843FD2"/>
    <w:rsid w:val="00847099"/>
    <w:rsid w:val="008477AF"/>
    <w:rsid w:val="0085058F"/>
    <w:rsid w:val="00850600"/>
    <w:rsid w:val="008513D9"/>
    <w:rsid w:val="008542ED"/>
    <w:rsid w:val="00855214"/>
    <w:rsid w:val="00855605"/>
    <w:rsid w:val="00856233"/>
    <w:rsid w:val="00857055"/>
    <w:rsid w:val="00857F6A"/>
    <w:rsid w:val="00860B80"/>
    <w:rsid w:val="00860D5D"/>
    <w:rsid w:val="00861092"/>
    <w:rsid w:val="008614DC"/>
    <w:rsid w:val="00861A77"/>
    <w:rsid w:val="00864558"/>
    <w:rsid w:val="00867052"/>
    <w:rsid w:val="008700B7"/>
    <w:rsid w:val="00870BF3"/>
    <w:rsid w:val="00871CB8"/>
    <w:rsid w:val="00871D87"/>
    <w:rsid w:val="008726B8"/>
    <w:rsid w:val="008727A7"/>
    <w:rsid w:val="00875C04"/>
    <w:rsid w:val="00875C12"/>
    <w:rsid w:val="0087640D"/>
    <w:rsid w:val="00882498"/>
    <w:rsid w:val="00883D71"/>
    <w:rsid w:val="0088606D"/>
    <w:rsid w:val="00886CA5"/>
    <w:rsid w:val="00887D49"/>
    <w:rsid w:val="00887F79"/>
    <w:rsid w:val="00890B17"/>
    <w:rsid w:val="008964AC"/>
    <w:rsid w:val="0089666A"/>
    <w:rsid w:val="00896747"/>
    <w:rsid w:val="008A0E7A"/>
    <w:rsid w:val="008A2BCA"/>
    <w:rsid w:val="008A2FF0"/>
    <w:rsid w:val="008A4EEB"/>
    <w:rsid w:val="008A768F"/>
    <w:rsid w:val="008B0FF9"/>
    <w:rsid w:val="008B19D2"/>
    <w:rsid w:val="008B23B6"/>
    <w:rsid w:val="008B2E35"/>
    <w:rsid w:val="008B397A"/>
    <w:rsid w:val="008B52B6"/>
    <w:rsid w:val="008B610F"/>
    <w:rsid w:val="008B7D60"/>
    <w:rsid w:val="008C0040"/>
    <w:rsid w:val="008C2620"/>
    <w:rsid w:val="008C386D"/>
    <w:rsid w:val="008C3987"/>
    <w:rsid w:val="008C6692"/>
    <w:rsid w:val="008C71B8"/>
    <w:rsid w:val="008C7E7A"/>
    <w:rsid w:val="008D1CCB"/>
    <w:rsid w:val="008D2D3F"/>
    <w:rsid w:val="008D3685"/>
    <w:rsid w:val="008E0D9A"/>
    <w:rsid w:val="008E255C"/>
    <w:rsid w:val="008E331E"/>
    <w:rsid w:val="008E381D"/>
    <w:rsid w:val="008E4B0B"/>
    <w:rsid w:val="008E5C6C"/>
    <w:rsid w:val="008F0825"/>
    <w:rsid w:val="008F2235"/>
    <w:rsid w:val="008F33A1"/>
    <w:rsid w:val="008F3573"/>
    <w:rsid w:val="008F672D"/>
    <w:rsid w:val="008F7FCB"/>
    <w:rsid w:val="00902EF9"/>
    <w:rsid w:val="0090347F"/>
    <w:rsid w:val="009036E4"/>
    <w:rsid w:val="00904A02"/>
    <w:rsid w:val="009057B7"/>
    <w:rsid w:val="009079ED"/>
    <w:rsid w:val="00907A51"/>
    <w:rsid w:val="009111B7"/>
    <w:rsid w:val="00911CA5"/>
    <w:rsid w:val="00911E96"/>
    <w:rsid w:val="00914BC6"/>
    <w:rsid w:val="00915186"/>
    <w:rsid w:val="009155BA"/>
    <w:rsid w:val="00915B74"/>
    <w:rsid w:val="0091641F"/>
    <w:rsid w:val="00917032"/>
    <w:rsid w:val="009171F5"/>
    <w:rsid w:val="00920462"/>
    <w:rsid w:val="00921843"/>
    <w:rsid w:val="009229C8"/>
    <w:rsid w:val="0092395F"/>
    <w:rsid w:val="00925718"/>
    <w:rsid w:val="00926050"/>
    <w:rsid w:val="00931B54"/>
    <w:rsid w:val="00933E4D"/>
    <w:rsid w:val="00934FED"/>
    <w:rsid w:val="00935F08"/>
    <w:rsid w:val="009366CE"/>
    <w:rsid w:val="00937DC0"/>
    <w:rsid w:val="009416BC"/>
    <w:rsid w:val="0094499A"/>
    <w:rsid w:val="00944F25"/>
    <w:rsid w:val="0094766A"/>
    <w:rsid w:val="00947FA7"/>
    <w:rsid w:val="009514AA"/>
    <w:rsid w:val="00951AE4"/>
    <w:rsid w:val="0095458C"/>
    <w:rsid w:val="009570B7"/>
    <w:rsid w:val="00957D1D"/>
    <w:rsid w:val="00957F9E"/>
    <w:rsid w:val="00961295"/>
    <w:rsid w:val="00962CC8"/>
    <w:rsid w:val="00962D6E"/>
    <w:rsid w:val="00964D75"/>
    <w:rsid w:val="0096565E"/>
    <w:rsid w:val="00965BD9"/>
    <w:rsid w:val="00967071"/>
    <w:rsid w:val="009672CE"/>
    <w:rsid w:val="00967C51"/>
    <w:rsid w:val="0097081C"/>
    <w:rsid w:val="00972432"/>
    <w:rsid w:val="009729E9"/>
    <w:rsid w:val="009757E6"/>
    <w:rsid w:val="00980A6E"/>
    <w:rsid w:val="00983D40"/>
    <w:rsid w:val="00984591"/>
    <w:rsid w:val="00985174"/>
    <w:rsid w:val="00985E7B"/>
    <w:rsid w:val="009872CC"/>
    <w:rsid w:val="009901E2"/>
    <w:rsid w:val="00991945"/>
    <w:rsid w:val="0099210E"/>
    <w:rsid w:val="009948B6"/>
    <w:rsid w:val="00996B1A"/>
    <w:rsid w:val="00997424"/>
    <w:rsid w:val="009A31E4"/>
    <w:rsid w:val="009A51DE"/>
    <w:rsid w:val="009A52B5"/>
    <w:rsid w:val="009A548A"/>
    <w:rsid w:val="009A5F2E"/>
    <w:rsid w:val="009A7F92"/>
    <w:rsid w:val="009B0F30"/>
    <w:rsid w:val="009B163E"/>
    <w:rsid w:val="009B1646"/>
    <w:rsid w:val="009B2828"/>
    <w:rsid w:val="009B67BA"/>
    <w:rsid w:val="009C13D2"/>
    <w:rsid w:val="009C2391"/>
    <w:rsid w:val="009C3498"/>
    <w:rsid w:val="009C55F9"/>
    <w:rsid w:val="009C7590"/>
    <w:rsid w:val="009D1070"/>
    <w:rsid w:val="009D2690"/>
    <w:rsid w:val="009D418A"/>
    <w:rsid w:val="009D7F29"/>
    <w:rsid w:val="009D7FD8"/>
    <w:rsid w:val="009E122E"/>
    <w:rsid w:val="009E276B"/>
    <w:rsid w:val="009E4025"/>
    <w:rsid w:val="009F1A5C"/>
    <w:rsid w:val="009F48C2"/>
    <w:rsid w:val="009F4CA2"/>
    <w:rsid w:val="009F5799"/>
    <w:rsid w:val="009F6757"/>
    <w:rsid w:val="009F6E83"/>
    <w:rsid w:val="00A00A7E"/>
    <w:rsid w:val="00A013F4"/>
    <w:rsid w:val="00A06B82"/>
    <w:rsid w:val="00A07D9F"/>
    <w:rsid w:val="00A130C8"/>
    <w:rsid w:val="00A14362"/>
    <w:rsid w:val="00A153A7"/>
    <w:rsid w:val="00A15658"/>
    <w:rsid w:val="00A20DB9"/>
    <w:rsid w:val="00A21839"/>
    <w:rsid w:val="00A22799"/>
    <w:rsid w:val="00A23613"/>
    <w:rsid w:val="00A264D1"/>
    <w:rsid w:val="00A30146"/>
    <w:rsid w:val="00A30E7E"/>
    <w:rsid w:val="00A330F6"/>
    <w:rsid w:val="00A33DCB"/>
    <w:rsid w:val="00A34232"/>
    <w:rsid w:val="00A348C2"/>
    <w:rsid w:val="00A34AC1"/>
    <w:rsid w:val="00A3522F"/>
    <w:rsid w:val="00A357E4"/>
    <w:rsid w:val="00A359B3"/>
    <w:rsid w:val="00A368F1"/>
    <w:rsid w:val="00A412AE"/>
    <w:rsid w:val="00A41E53"/>
    <w:rsid w:val="00A42055"/>
    <w:rsid w:val="00A4299A"/>
    <w:rsid w:val="00A42F75"/>
    <w:rsid w:val="00A43846"/>
    <w:rsid w:val="00A455A5"/>
    <w:rsid w:val="00A5015E"/>
    <w:rsid w:val="00A5150E"/>
    <w:rsid w:val="00A51BC7"/>
    <w:rsid w:val="00A52024"/>
    <w:rsid w:val="00A5489D"/>
    <w:rsid w:val="00A56195"/>
    <w:rsid w:val="00A56E10"/>
    <w:rsid w:val="00A57BF0"/>
    <w:rsid w:val="00A65CC5"/>
    <w:rsid w:val="00A67F7A"/>
    <w:rsid w:val="00A72C00"/>
    <w:rsid w:val="00A73F57"/>
    <w:rsid w:val="00A74AB1"/>
    <w:rsid w:val="00A75256"/>
    <w:rsid w:val="00A76FC8"/>
    <w:rsid w:val="00A80B96"/>
    <w:rsid w:val="00A815EC"/>
    <w:rsid w:val="00A81DEB"/>
    <w:rsid w:val="00A87436"/>
    <w:rsid w:val="00A901D3"/>
    <w:rsid w:val="00A9096B"/>
    <w:rsid w:val="00A93887"/>
    <w:rsid w:val="00A95E03"/>
    <w:rsid w:val="00AA0EEE"/>
    <w:rsid w:val="00AA3CC5"/>
    <w:rsid w:val="00AA4D37"/>
    <w:rsid w:val="00AA55D7"/>
    <w:rsid w:val="00AA65FB"/>
    <w:rsid w:val="00AB1A14"/>
    <w:rsid w:val="00AB1EF5"/>
    <w:rsid w:val="00AB21B8"/>
    <w:rsid w:val="00AB21D1"/>
    <w:rsid w:val="00AB2E1B"/>
    <w:rsid w:val="00AB41FB"/>
    <w:rsid w:val="00AB4F62"/>
    <w:rsid w:val="00AB723F"/>
    <w:rsid w:val="00AC0E24"/>
    <w:rsid w:val="00AC18AF"/>
    <w:rsid w:val="00AC3D6B"/>
    <w:rsid w:val="00AC44BB"/>
    <w:rsid w:val="00AC5F11"/>
    <w:rsid w:val="00AD04D5"/>
    <w:rsid w:val="00AD2649"/>
    <w:rsid w:val="00AD29B2"/>
    <w:rsid w:val="00AD2EC1"/>
    <w:rsid w:val="00AD3270"/>
    <w:rsid w:val="00AE285E"/>
    <w:rsid w:val="00AE3CE9"/>
    <w:rsid w:val="00AE4CD3"/>
    <w:rsid w:val="00AF1391"/>
    <w:rsid w:val="00AF5056"/>
    <w:rsid w:val="00AF6AF7"/>
    <w:rsid w:val="00AF6ED5"/>
    <w:rsid w:val="00AF74F3"/>
    <w:rsid w:val="00B04913"/>
    <w:rsid w:val="00B04ABC"/>
    <w:rsid w:val="00B050CA"/>
    <w:rsid w:val="00B0692D"/>
    <w:rsid w:val="00B06E74"/>
    <w:rsid w:val="00B07588"/>
    <w:rsid w:val="00B10280"/>
    <w:rsid w:val="00B111F6"/>
    <w:rsid w:val="00B117C9"/>
    <w:rsid w:val="00B15ACA"/>
    <w:rsid w:val="00B20409"/>
    <w:rsid w:val="00B20F45"/>
    <w:rsid w:val="00B252D1"/>
    <w:rsid w:val="00B252EC"/>
    <w:rsid w:val="00B253F6"/>
    <w:rsid w:val="00B25FA3"/>
    <w:rsid w:val="00B262E5"/>
    <w:rsid w:val="00B2723C"/>
    <w:rsid w:val="00B27BD5"/>
    <w:rsid w:val="00B301CA"/>
    <w:rsid w:val="00B30683"/>
    <w:rsid w:val="00B31E32"/>
    <w:rsid w:val="00B32D20"/>
    <w:rsid w:val="00B32F82"/>
    <w:rsid w:val="00B33879"/>
    <w:rsid w:val="00B33B90"/>
    <w:rsid w:val="00B34CF8"/>
    <w:rsid w:val="00B3620B"/>
    <w:rsid w:val="00B421DF"/>
    <w:rsid w:val="00B4348C"/>
    <w:rsid w:val="00B43D95"/>
    <w:rsid w:val="00B444A6"/>
    <w:rsid w:val="00B458CF"/>
    <w:rsid w:val="00B46EE6"/>
    <w:rsid w:val="00B51B1C"/>
    <w:rsid w:val="00B5243F"/>
    <w:rsid w:val="00B527AC"/>
    <w:rsid w:val="00B53DBD"/>
    <w:rsid w:val="00B54E02"/>
    <w:rsid w:val="00B61E95"/>
    <w:rsid w:val="00B63CA5"/>
    <w:rsid w:val="00B66B6D"/>
    <w:rsid w:val="00B674E4"/>
    <w:rsid w:val="00B6795D"/>
    <w:rsid w:val="00B714C5"/>
    <w:rsid w:val="00B82B57"/>
    <w:rsid w:val="00B85076"/>
    <w:rsid w:val="00B85E18"/>
    <w:rsid w:val="00B9166A"/>
    <w:rsid w:val="00B92941"/>
    <w:rsid w:val="00B93481"/>
    <w:rsid w:val="00B93827"/>
    <w:rsid w:val="00B95C26"/>
    <w:rsid w:val="00B95FF5"/>
    <w:rsid w:val="00B964B5"/>
    <w:rsid w:val="00B96695"/>
    <w:rsid w:val="00BA0BBE"/>
    <w:rsid w:val="00BA2751"/>
    <w:rsid w:val="00BA2F4B"/>
    <w:rsid w:val="00BA3951"/>
    <w:rsid w:val="00BA39FF"/>
    <w:rsid w:val="00BA568A"/>
    <w:rsid w:val="00BB0833"/>
    <w:rsid w:val="00BB1758"/>
    <w:rsid w:val="00BB193E"/>
    <w:rsid w:val="00BB1A41"/>
    <w:rsid w:val="00BB1F67"/>
    <w:rsid w:val="00BB230A"/>
    <w:rsid w:val="00BB3351"/>
    <w:rsid w:val="00BB5E25"/>
    <w:rsid w:val="00BC143D"/>
    <w:rsid w:val="00BC196A"/>
    <w:rsid w:val="00BD38E5"/>
    <w:rsid w:val="00BD3BE1"/>
    <w:rsid w:val="00BD5E6C"/>
    <w:rsid w:val="00BD6325"/>
    <w:rsid w:val="00BE095C"/>
    <w:rsid w:val="00BE145C"/>
    <w:rsid w:val="00BE1672"/>
    <w:rsid w:val="00BE1BF2"/>
    <w:rsid w:val="00BE23AE"/>
    <w:rsid w:val="00BE472F"/>
    <w:rsid w:val="00BE4D28"/>
    <w:rsid w:val="00BE7843"/>
    <w:rsid w:val="00BF055B"/>
    <w:rsid w:val="00BF0C6A"/>
    <w:rsid w:val="00BF1248"/>
    <w:rsid w:val="00BF277E"/>
    <w:rsid w:val="00BF4419"/>
    <w:rsid w:val="00BF59BD"/>
    <w:rsid w:val="00BF7619"/>
    <w:rsid w:val="00C000E5"/>
    <w:rsid w:val="00C02469"/>
    <w:rsid w:val="00C02746"/>
    <w:rsid w:val="00C06A22"/>
    <w:rsid w:val="00C07B3E"/>
    <w:rsid w:val="00C1075B"/>
    <w:rsid w:val="00C12048"/>
    <w:rsid w:val="00C14A70"/>
    <w:rsid w:val="00C17F0B"/>
    <w:rsid w:val="00C21C23"/>
    <w:rsid w:val="00C21E2C"/>
    <w:rsid w:val="00C24518"/>
    <w:rsid w:val="00C24E70"/>
    <w:rsid w:val="00C26531"/>
    <w:rsid w:val="00C272CA"/>
    <w:rsid w:val="00C2757B"/>
    <w:rsid w:val="00C27874"/>
    <w:rsid w:val="00C345DE"/>
    <w:rsid w:val="00C35585"/>
    <w:rsid w:val="00C35DAD"/>
    <w:rsid w:val="00C36F04"/>
    <w:rsid w:val="00C379CA"/>
    <w:rsid w:val="00C41021"/>
    <w:rsid w:val="00C410AA"/>
    <w:rsid w:val="00C41DA7"/>
    <w:rsid w:val="00C43CF3"/>
    <w:rsid w:val="00C44054"/>
    <w:rsid w:val="00C444EA"/>
    <w:rsid w:val="00C45B76"/>
    <w:rsid w:val="00C45C58"/>
    <w:rsid w:val="00C45FA2"/>
    <w:rsid w:val="00C471CF"/>
    <w:rsid w:val="00C54E97"/>
    <w:rsid w:val="00C5557F"/>
    <w:rsid w:val="00C57529"/>
    <w:rsid w:val="00C61CB4"/>
    <w:rsid w:val="00C63B9B"/>
    <w:rsid w:val="00C656C1"/>
    <w:rsid w:val="00C664DB"/>
    <w:rsid w:val="00C7160C"/>
    <w:rsid w:val="00C71893"/>
    <w:rsid w:val="00C72711"/>
    <w:rsid w:val="00C72774"/>
    <w:rsid w:val="00C75F2C"/>
    <w:rsid w:val="00C76197"/>
    <w:rsid w:val="00C76A2F"/>
    <w:rsid w:val="00C76ED2"/>
    <w:rsid w:val="00C81006"/>
    <w:rsid w:val="00C8128C"/>
    <w:rsid w:val="00C833FB"/>
    <w:rsid w:val="00C840BF"/>
    <w:rsid w:val="00C847F2"/>
    <w:rsid w:val="00C85A8D"/>
    <w:rsid w:val="00C909AA"/>
    <w:rsid w:val="00C9209D"/>
    <w:rsid w:val="00C923C3"/>
    <w:rsid w:val="00C9519A"/>
    <w:rsid w:val="00C95789"/>
    <w:rsid w:val="00C97AC1"/>
    <w:rsid w:val="00CA5160"/>
    <w:rsid w:val="00CA6E1B"/>
    <w:rsid w:val="00CA7394"/>
    <w:rsid w:val="00CB027E"/>
    <w:rsid w:val="00CB0461"/>
    <w:rsid w:val="00CB0627"/>
    <w:rsid w:val="00CB1E3E"/>
    <w:rsid w:val="00CB283A"/>
    <w:rsid w:val="00CB6BDE"/>
    <w:rsid w:val="00CC03CE"/>
    <w:rsid w:val="00CC06D7"/>
    <w:rsid w:val="00CC2E37"/>
    <w:rsid w:val="00CC34E4"/>
    <w:rsid w:val="00CC3A6D"/>
    <w:rsid w:val="00CC427C"/>
    <w:rsid w:val="00CC4C7D"/>
    <w:rsid w:val="00CC5CD4"/>
    <w:rsid w:val="00CC66A4"/>
    <w:rsid w:val="00CC78DB"/>
    <w:rsid w:val="00CD2A04"/>
    <w:rsid w:val="00CD3C20"/>
    <w:rsid w:val="00CD53B5"/>
    <w:rsid w:val="00CD6313"/>
    <w:rsid w:val="00CE022F"/>
    <w:rsid w:val="00CE15E0"/>
    <w:rsid w:val="00CF11E9"/>
    <w:rsid w:val="00CF4794"/>
    <w:rsid w:val="00CF58F1"/>
    <w:rsid w:val="00CF739E"/>
    <w:rsid w:val="00D026FE"/>
    <w:rsid w:val="00D03569"/>
    <w:rsid w:val="00D0482F"/>
    <w:rsid w:val="00D04DD8"/>
    <w:rsid w:val="00D05A9A"/>
    <w:rsid w:val="00D076AB"/>
    <w:rsid w:val="00D1038F"/>
    <w:rsid w:val="00D1068D"/>
    <w:rsid w:val="00D11A7C"/>
    <w:rsid w:val="00D140AD"/>
    <w:rsid w:val="00D16788"/>
    <w:rsid w:val="00D17480"/>
    <w:rsid w:val="00D20A4B"/>
    <w:rsid w:val="00D20C8F"/>
    <w:rsid w:val="00D23634"/>
    <w:rsid w:val="00D23F08"/>
    <w:rsid w:val="00D26294"/>
    <w:rsid w:val="00D266D4"/>
    <w:rsid w:val="00D268C6"/>
    <w:rsid w:val="00D269DE"/>
    <w:rsid w:val="00D33F0C"/>
    <w:rsid w:val="00D4132D"/>
    <w:rsid w:val="00D41D2F"/>
    <w:rsid w:val="00D438DE"/>
    <w:rsid w:val="00D43CC1"/>
    <w:rsid w:val="00D47AE2"/>
    <w:rsid w:val="00D50724"/>
    <w:rsid w:val="00D51A03"/>
    <w:rsid w:val="00D51D9D"/>
    <w:rsid w:val="00D5429A"/>
    <w:rsid w:val="00D5432F"/>
    <w:rsid w:val="00D57252"/>
    <w:rsid w:val="00D64349"/>
    <w:rsid w:val="00D66AB5"/>
    <w:rsid w:val="00D7016E"/>
    <w:rsid w:val="00D7339D"/>
    <w:rsid w:val="00D761CB"/>
    <w:rsid w:val="00D76963"/>
    <w:rsid w:val="00D83849"/>
    <w:rsid w:val="00D845C5"/>
    <w:rsid w:val="00D85CF8"/>
    <w:rsid w:val="00D87B68"/>
    <w:rsid w:val="00D90865"/>
    <w:rsid w:val="00D932AE"/>
    <w:rsid w:val="00D942D5"/>
    <w:rsid w:val="00D96616"/>
    <w:rsid w:val="00D9740E"/>
    <w:rsid w:val="00D979FA"/>
    <w:rsid w:val="00D97F45"/>
    <w:rsid w:val="00DA2C94"/>
    <w:rsid w:val="00DA30D7"/>
    <w:rsid w:val="00DA3328"/>
    <w:rsid w:val="00DA3B34"/>
    <w:rsid w:val="00DA4221"/>
    <w:rsid w:val="00DB19C0"/>
    <w:rsid w:val="00DB2354"/>
    <w:rsid w:val="00DB468B"/>
    <w:rsid w:val="00DB51D3"/>
    <w:rsid w:val="00DB6F88"/>
    <w:rsid w:val="00DB790E"/>
    <w:rsid w:val="00DC12CD"/>
    <w:rsid w:val="00DC1BB3"/>
    <w:rsid w:val="00DC1CEC"/>
    <w:rsid w:val="00DC3931"/>
    <w:rsid w:val="00DC4127"/>
    <w:rsid w:val="00DC6F8B"/>
    <w:rsid w:val="00DD06F1"/>
    <w:rsid w:val="00DD0858"/>
    <w:rsid w:val="00DD29E0"/>
    <w:rsid w:val="00DD4992"/>
    <w:rsid w:val="00DD5247"/>
    <w:rsid w:val="00DD6780"/>
    <w:rsid w:val="00DD6AA9"/>
    <w:rsid w:val="00DE0600"/>
    <w:rsid w:val="00DE6DF4"/>
    <w:rsid w:val="00DE73D1"/>
    <w:rsid w:val="00DE77A1"/>
    <w:rsid w:val="00DE78A1"/>
    <w:rsid w:val="00DF1271"/>
    <w:rsid w:val="00DF3572"/>
    <w:rsid w:val="00DF4968"/>
    <w:rsid w:val="00DF6C4B"/>
    <w:rsid w:val="00DF7D0B"/>
    <w:rsid w:val="00E00BA8"/>
    <w:rsid w:val="00E019C3"/>
    <w:rsid w:val="00E05480"/>
    <w:rsid w:val="00E06F78"/>
    <w:rsid w:val="00E079E9"/>
    <w:rsid w:val="00E10D3D"/>
    <w:rsid w:val="00E14AF4"/>
    <w:rsid w:val="00E21429"/>
    <w:rsid w:val="00E2258F"/>
    <w:rsid w:val="00E22F57"/>
    <w:rsid w:val="00E3115F"/>
    <w:rsid w:val="00E31A91"/>
    <w:rsid w:val="00E32A63"/>
    <w:rsid w:val="00E34E0B"/>
    <w:rsid w:val="00E36C9B"/>
    <w:rsid w:val="00E42170"/>
    <w:rsid w:val="00E4414D"/>
    <w:rsid w:val="00E45F6E"/>
    <w:rsid w:val="00E46F75"/>
    <w:rsid w:val="00E50B4E"/>
    <w:rsid w:val="00E546D5"/>
    <w:rsid w:val="00E54B5C"/>
    <w:rsid w:val="00E552E4"/>
    <w:rsid w:val="00E558A7"/>
    <w:rsid w:val="00E55E90"/>
    <w:rsid w:val="00E56C8A"/>
    <w:rsid w:val="00E5701B"/>
    <w:rsid w:val="00E57C9E"/>
    <w:rsid w:val="00E57F86"/>
    <w:rsid w:val="00E62F93"/>
    <w:rsid w:val="00E63A65"/>
    <w:rsid w:val="00E6602E"/>
    <w:rsid w:val="00E662D4"/>
    <w:rsid w:val="00E70325"/>
    <w:rsid w:val="00E72548"/>
    <w:rsid w:val="00E737A7"/>
    <w:rsid w:val="00E75878"/>
    <w:rsid w:val="00E759CC"/>
    <w:rsid w:val="00E76614"/>
    <w:rsid w:val="00E8206D"/>
    <w:rsid w:val="00E83E1C"/>
    <w:rsid w:val="00E83F09"/>
    <w:rsid w:val="00E84F9E"/>
    <w:rsid w:val="00E853AD"/>
    <w:rsid w:val="00E85764"/>
    <w:rsid w:val="00E864FD"/>
    <w:rsid w:val="00E86778"/>
    <w:rsid w:val="00E874D7"/>
    <w:rsid w:val="00E90399"/>
    <w:rsid w:val="00E92868"/>
    <w:rsid w:val="00E94652"/>
    <w:rsid w:val="00E94BF7"/>
    <w:rsid w:val="00E94F22"/>
    <w:rsid w:val="00E969C6"/>
    <w:rsid w:val="00EA050D"/>
    <w:rsid w:val="00EA0C63"/>
    <w:rsid w:val="00EA0F58"/>
    <w:rsid w:val="00EA1837"/>
    <w:rsid w:val="00EA30C5"/>
    <w:rsid w:val="00EA3880"/>
    <w:rsid w:val="00EA3E52"/>
    <w:rsid w:val="00EA61EB"/>
    <w:rsid w:val="00EA716D"/>
    <w:rsid w:val="00EB2A14"/>
    <w:rsid w:val="00EB545A"/>
    <w:rsid w:val="00EC0BCA"/>
    <w:rsid w:val="00EC1B83"/>
    <w:rsid w:val="00EC2163"/>
    <w:rsid w:val="00EC30CC"/>
    <w:rsid w:val="00EC44AC"/>
    <w:rsid w:val="00EC45CF"/>
    <w:rsid w:val="00EC5A23"/>
    <w:rsid w:val="00EC5A63"/>
    <w:rsid w:val="00EC68E7"/>
    <w:rsid w:val="00EC71ED"/>
    <w:rsid w:val="00ED0B55"/>
    <w:rsid w:val="00ED5983"/>
    <w:rsid w:val="00ED6B52"/>
    <w:rsid w:val="00ED75CB"/>
    <w:rsid w:val="00ED7DCB"/>
    <w:rsid w:val="00EE054F"/>
    <w:rsid w:val="00EE066B"/>
    <w:rsid w:val="00EE1D2E"/>
    <w:rsid w:val="00EE2F45"/>
    <w:rsid w:val="00EE42F1"/>
    <w:rsid w:val="00EE6830"/>
    <w:rsid w:val="00EE6965"/>
    <w:rsid w:val="00EE7BF6"/>
    <w:rsid w:val="00EF1F6F"/>
    <w:rsid w:val="00EF2244"/>
    <w:rsid w:val="00EF29EA"/>
    <w:rsid w:val="00EF4C37"/>
    <w:rsid w:val="00EF7DFB"/>
    <w:rsid w:val="00F01399"/>
    <w:rsid w:val="00F021E0"/>
    <w:rsid w:val="00F023D2"/>
    <w:rsid w:val="00F03C13"/>
    <w:rsid w:val="00F04E2E"/>
    <w:rsid w:val="00F05020"/>
    <w:rsid w:val="00F0554D"/>
    <w:rsid w:val="00F05925"/>
    <w:rsid w:val="00F05B49"/>
    <w:rsid w:val="00F06229"/>
    <w:rsid w:val="00F13958"/>
    <w:rsid w:val="00F13A94"/>
    <w:rsid w:val="00F13E6B"/>
    <w:rsid w:val="00F15120"/>
    <w:rsid w:val="00F15C34"/>
    <w:rsid w:val="00F16E3D"/>
    <w:rsid w:val="00F17569"/>
    <w:rsid w:val="00F17DAD"/>
    <w:rsid w:val="00F20600"/>
    <w:rsid w:val="00F20AC0"/>
    <w:rsid w:val="00F22E1B"/>
    <w:rsid w:val="00F22E5E"/>
    <w:rsid w:val="00F23F27"/>
    <w:rsid w:val="00F26B63"/>
    <w:rsid w:val="00F27015"/>
    <w:rsid w:val="00F279D4"/>
    <w:rsid w:val="00F32171"/>
    <w:rsid w:val="00F338A0"/>
    <w:rsid w:val="00F34A5E"/>
    <w:rsid w:val="00F35AFD"/>
    <w:rsid w:val="00F401CF"/>
    <w:rsid w:val="00F42B19"/>
    <w:rsid w:val="00F45025"/>
    <w:rsid w:val="00F45F16"/>
    <w:rsid w:val="00F4611F"/>
    <w:rsid w:val="00F46ECF"/>
    <w:rsid w:val="00F50847"/>
    <w:rsid w:val="00F51B11"/>
    <w:rsid w:val="00F54AB4"/>
    <w:rsid w:val="00F55B7B"/>
    <w:rsid w:val="00F568AE"/>
    <w:rsid w:val="00F607BC"/>
    <w:rsid w:val="00F60E60"/>
    <w:rsid w:val="00F61130"/>
    <w:rsid w:val="00F6113B"/>
    <w:rsid w:val="00F6160B"/>
    <w:rsid w:val="00F639CA"/>
    <w:rsid w:val="00F66546"/>
    <w:rsid w:val="00F6769F"/>
    <w:rsid w:val="00F70771"/>
    <w:rsid w:val="00F711AE"/>
    <w:rsid w:val="00F72427"/>
    <w:rsid w:val="00F7306C"/>
    <w:rsid w:val="00F75AC8"/>
    <w:rsid w:val="00F75C18"/>
    <w:rsid w:val="00F77120"/>
    <w:rsid w:val="00F772F9"/>
    <w:rsid w:val="00F77325"/>
    <w:rsid w:val="00F81B7C"/>
    <w:rsid w:val="00F83839"/>
    <w:rsid w:val="00F85285"/>
    <w:rsid w:val="00F85909"/>
    <w:rsid w:val="00F867FF"/>
    <w:rsid w:val="00F86915"/>
    <w:rsid w:val="00F86F4A"/>
    <w:rsid w:val="00F86F8A"/>
    <w:rsid w:val="00F87046"/>
    <w:rsid w:val="00F907EA"/>
    <w:rsid w:val="00F92265"/>
    <w:rsid w:val="00F92AA4"/>
    <w:rsid w:val="00F93367"/>
    <w:rsid w:val="00F95169"/>
    <w:rsid w:val="00F96E25"/>
    <w:rsid w:val="00F97588"/>
    <w:rsid w:val="00FA3795"/>
    <w:rsid w:val="00FA42E3"/>
    <w:rsid w:val="00FA4F92"/>
    <w:rsid w:val="00FA5897"/>
    <w:rsid w:val="00FA72ED"/>
    <w:rsid w:val="00FA7706"/>
    <w:rsid w:val="00FB0B55"/>
    <w:rsid w:val="00FB1BB0"/>
    <w:rsid w:val="00FB22A2"/>
    <w:rsid w:val="00FB324C"/>
    <w:rsid w:val="00FB37FB"/>
    <w:rsid w:val="00FB5A41"/>
    <w:rsid w:val="00FC0C60"/>
    <w:rsid w:val="00FC38DD"/>
    <w:rsid w:val="00FC3A49"/>
    <w:rsid w:val="00FC3CA1"/>
    <w:rsid w:val="00FC41E5"/>
    <w:rsid w:val="00FC6C9D"/>
    <w:rsid w:val="00FC6F4C"/>
    <w:rsid w:val="00FC7FA8"/>
    <w:rsid w:val="00FD0205"/>
    <w:rsid w:val="00FD3217"/>
    <w:rsid w:val="00FD4364"/>
    <w:rsid w:val="00FD575F"/>
    <w:rsid w:val="00FD5BD7"/>
    <w:rsid w:val="00FD67A1"/>
    <w:rsid w:val="00FD6FB5"/>
    <w:rsid w:val="00FD71BD"/>
    <w:rsid w:val="00FD7C6F"/>
    <w:rsid w:val="00FE032F"/>
    <w:rsid w:val="00FE18BB"/>
    <w:rsid w:val="00FE2605"/>
    <w:rsid w:val="00FE2AFF"/>
    <w:rsid w:val="00FE36AF"/>
    <w:rsid w:val="00FE4424"/>
    <w:rsid w:val="00FE4CA0"/>
    <w:rsid w:val="00FE52B6"/>
    <w:rsid w:val="00FE60B8"/>
    <w:rsid w:val="00FF0C41"/>
    <w:rsid w:val="00FF1312"/>
    <w:rsid w:val="00FF246A"/>
    <w:rsid w:val="00FF3D80"/>
    <w:rsid w:val="00FF6488"/>
    <w:rsid w:val="00FF78BA"/>
    <w:rsid w:val="00FF7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A20F30"/>
  <w15:docId w15:val="{5322BAB4-EED3-418F-B448-830BC04EA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081"/>
    <w:pPr>
      <w:jc w:val="both"/>
    </w:pPr>
    <w:rPr>
      <w:rFonts w:ascii="Arial" w:hAnsi="Arial"/>
      <w:sz w:val="24"/>
      <w:szCs w:val="48"/>
    </w:rPr>
  </w:style>
  <w:style w:type="paragraph" w:styleId="Heading1">
    <w:name w:val="heading 1"/>
    <w:basedOn w:val="Normal"/>
    <w:next w:val="Normal"/>
    <w:link w:val="Heading1Char"/>
    <w:qFormat/>
    <w:rsid w:val="006C55F3"/>
    <w:pPr>
      <w:numPr>
        <w:numId w:val="3"/>
      </w:numPr>
      <w:outlineLvl w:val="0"/>
    </w:pPr>
    <w:rPr>
      <w:sz w:val="36"/>
      <w:szCs w:val="36"/>
    </w:rPr>
  </w:style>
  <w:style w:type="paragraph" w:styleId="Heading2">
    <w:name w:val="heading 2"/>
    <w:basedOn w:val="Normal"/>
    <w:next w:val="Normal"/>
    <w:link w:val="Heading2Char"/>
    <w:qFormat/>
    <w:rsid w:val="00860D5D"/>
    <w:pPr>
      <w:keepNext/>
      <w:numPr>
        <w:ilvl w:val="1"/>
        <w:numId w:val="3"/>
      </w:numPr>
      <w:outlineLvl w:val="1"/>
    </w:pPr>
    <w:rPr>
      <w:rFonts w:cs="Arial"/>
      <w:bCs/>
      <w:i/>
      <w:iCs/>
      <w:sz w:val="28"/>
      <w:szCs w:val="28"/>
    </w:rPr>
  </w:style>
  <w:style w:type="paragraph" w:styleId="Heading3">
    <w:name w:val="heading 3"/>
    <w:basedOn w:val="Normal"/>
    <w:next w:val="Normal"/>
    <w:link w:val="Heading3Char"/>
    <w:qFormat/>
    <w:rsid w:val="00860D5D"/>
    <w:pPr>
      <w:keepNext/>
      <w:numPr>
        <w:ilvl w:val="2"/>
        <w:numId w:val="3"/>
      </w:numPr>
      <w:outlineLvl w:val="2"/>
    </w:pPr>
    <w:rPr>
      <w:rFonts w:cs="Arial"/>
      <w:bCs/>
      <w:i/>
      <w:szCs w:val="26"/>
    </w:rPr>
  </w:style>
  <w:style w:type="paragraph" w:styleId="Heading4">
    <w:name w:val="heading 4"/>
    <w:basedOn w:val="Normal"/>
    <w:next w:val="Normal"/>
    <w:link w:val="Heading4Char"/>
    <w:qFormat/>
    <w:rsid w:val="000844DD"/>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nhideWhenUsed/>
    <w:qFormat/>
    <w:rsid w:val="003844F2"/>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3844F2"/>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3844F2"/>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3844F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844F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55F3"/>
    <w:rPr>
      <w:rFonts w:ascii="Arial" w:hAnsi="Arial"/>
      <w:sz w:val="36"/>
      <w:szCs w:val="36"/>
    </w:rPr>
  </w:style>
  <w:style w:type="character" w:customStyle="1" w:styleId="Heading3Char">
    <w:name w:val="Heading 3 Char"/>
    <w:link w:val="Heading3"/>
    <w:rsid w:val="00860D5D"/>
    <w:rPr>
      <w:rFonts w:ascii="Arial" w:hAnsi="Arial" w:cs="Arial"/>
      <w:bCs/>
      <w:i/>
      <w:sz w:val="24"/>
      <w:szCs w:val="26"/>
    </w:rPr>
  </w:style>
  <w:style w:type="paragraph" w:styleId="Header">
    <w:name w:val="header"/>
    <w:basedOn w:val="Normal"/>
    <w:rsid w:val="009036E4"/>
    <w:pPr>
      <w:tabs>
        <w:tab w:val="center" w:pos="4680"/>
        <w:tab w:val="right" w:pos="9360"/>
      </w:tabs>
    </w:pPr>
    <w:rPr>
      <w:sz w:val="18"/>
    </w:rPr>
  </w:style>
  <w:style w:type="paragraph" w:styleId="Footer">
    <w:name w:val="footer"/>
    <w:basedOn w:val="Normal"/>
    <w:link w:val="FooterChar"/>
    <w:uiPriority w:val="99"/>
    <w:rsid w:val="009036E4"/>
    <w:pPr>
      <w:tabs>
        <w:tab w:val="center" w:pos="4680"/>
        <w:tab w:val="right" w:pos="9360"/>
      </w:tabs>
      <w:jc w:val="left"/>
    </w:pPr>
    <w:rPr>
      <w:rFonts w:ascii="Tahoma" w:hAnsi="Tahoma"/>
      <w:sz w:val="16"/>
      <w:szCs w:val="24"/>
    </w:rPr>
  </w:style>
  <w:style w:type="paragraph" w:styleId="Title">
    <w:name w:val="Title"/>
    <w:basedOn w:val="Normal"/>
    <w:qFormat/>
    <w:rsid w:val="009036E4"/>
    <w:pPr>
      <w:spacing w:before="240" w:after="60"/>
      <w:outlineLvl w:val="0"/>
    </w:pPr>
    <w:rPr>
      <w:rFonts w:cs="Arial"/>
      <w:bCs/>
      <w:i/>
      <w:kern w:val="28"/>
      <w:sz w:val="48"/>
      <w:szCs w:val="32"/>
    </w:rPr>
  </w:style>
  <w:style w:type="table" w:styleId="TableGrid">
    <w:name w:val="Table Grid"/>
    <w:basedOn w:val="TableNormal"/>
    <w:uiPriority w:val="39"/>
    <w:rsid w:val="005176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0844DD"/>
  </w:style>
  <w:style w:type="character" w:styleId="Hyperlink">
    <w:name w:val="Hyperlink"/>
    <w:uiPriority w:val="99"/>
    <w:rsid w:val="007A7069"/>
    <w:rPr>
      <w:color w:val="0000FF"/>
      <w:u w:val="single"/>
    </w:rPr>
  </w:style>
  <w:style w:type="paragraph" w:styleId="BodyText">
    <w:name w:val="Body Text"/>
    <w:basedOn w:val="Normal"/>
    <w:rsid w:val="008964AC"/>
    <w:pPr>
      <w:spacing w:after="120"/>
    </w:pPr>
  </w:style>
  <w:style w:type="paragraph" w:styleId="TOC2">
    <w:name w:val="toc 2"/>
    <w:basedOn w:val="Normal"/>
    <w:next w:val="Normal"/>
    <w:autoRedefine/>
    <w:uiPriority w:val="39"/>
    <w:rsid w:val="006C55F3"/>
    <w:pPr>
      <w:ind w:left="240"/>
    </w:pPr>
  </w:style>
  <w:style w:type="paragraph" w:styleId="TOC3">
    <w:name w:val="toc 3"/>
    <w:basedOn w:val="Normal"/>
    <w:next w:val="Normal"/>
    <w:autoRedefine/>
    <w:uiPriority w:val="39"/>
    <w:rsid w:val="006C55F3"/>
    <w:pPr>
      <w:ind w:left="480"/>
    </w:pPr>
  </w:style>
  <w:style w:type="table" w:styleId="TableGrid1">
    <w:name w:val="Table Grid 1"/>
    <w:basedOn w:val="TableNormal"/>
    <w:rsid w:val="000844DD"/>
    <w:rPr>
      <w:rFonts w:ascii="Arial" w:hAnsi="Aria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PageNumber">
    <w:name w:val="page number"/>
    <w:basedOn w:val="DefaultParagraphFont"/>
    <w:rsid w:val="008D3685"/>
  </w:style>
  <w:style w:type="paragraph" w:customStyle="1" w:styleId="DocumentSubject">
    <w:name w:val="Document Subject"/>
    <w:rsid w:val="008D3685"/>
    <w:rPr>
      <w:snapToGrid w:val="0"/>
      <w:sz w:val="24"/>
    </w:rPr>
  </w:style>
  <w:style w:type="paragraph" w:customStyle="1" w:styleId="StyleHeading210ptNotItalic">
    <w:name w:val="Style Heading 2 + 10 pt Not Italic"/>
    <w:basedOn w:val="Heading2"/>
    <w:rsid w:val="00426D7C"/>
    <w:rPr>
      <w:bCs w:val="0"/>
      <w:i w:val="0"/>
      <w:iCs w:val="0"/>
      <w:sz w:val="20"/>
    </w:rPr>
  </w:style>
  <w:style w:type="paragraph" w:styleId="BalloonText">
    <w:name w:val="Balloon Text"/>
    <w:basedOn w:val="Normal"/>
    <w:semiHidden/>
    <w:rsid w:val="006E2554"/>
    <w:rPr>
      <w:rFonts w:ascii="Tahoma" w:hAnsi="Tahoma" w:cs="Tahoma"/>
      <w:sz w:val="16"/>
      <w:szCs w:val="16"/>
    </w:rPr>
  </w:style>
  <w:style w:type="paragraph" w:styleId="TOC4">
    <w:name w:val="toc 4"/>
    <w:basedOn w:val="Normal"/>
    <w:next w:val="Normal"/>
    <w:autoRedefine/>
    <w:uiPriority w:val="39"/>
    <w:rsid w:val="00F6769F"/>
    <w:pPr>
      <w:ind w:left="720"/>
    </w:pPr>
    <w:rPr>
      <w:rFonts w:ascii="Times New Roman" w:hAnsi="Times New Roman"/>
      <w:szCs w:val="24"/>
    </w:rPr>
  </w:style>
  <w:style w:type="paragraph" w:styleId="TOC5">
    <w:name w:val="toc 5"/>
    <w:basedOn w:val="Normal"/>
    <w:next w:val="Normal"/>
    <w:autoRedefine/>
    <w:uiPriority w:val="39"/>
    <w:rsid w:val="00F6769F"/>
    <w:pPr>
      <w:ind w:left="960"/>
    </w:pPr>
    <w:rPr>
      <w:rFonts w:ascii="Times New Roman" w:hAnsi="Times New Roman"/>
      <w:szCs w:val="24"/>
    </w:rPr>
  </w:style>
  <w:style w:type="paragraph" w:styleId="TOC6">
    <w:name w:val="toc 6"/>
    <w:basedOn w:val="Normal"/>
    <w:next w:val="Normal"/>
    <w:autoRedefine/>
    <w:uiPriority w:val="39"/>
    <w:rsid w:val="00F6769F"/>
    <w:pPr>
      <w:ind w:left="1200"/>
    </w:pPr>
    <w:rPr>
      <w:rFonts w:ascii="Times New Roman" w:hAnsi="Times New Roman"/>
      <w:szCs w:val="24"/>
    </w:rPr>
  </w:style>
  <w:style w:type="paragraph" w:styleId="TOC7">
    <w:name w:val="toc 7"/>
    <w:basedOn w:val="Normal"/>
    <w:next w:val="Normal"/>
    <w:autoRedefine/>
    <w:uiPriority w:val="39"/>
    <w:rsid w:val="00F6769F"/>
    <w:pPr>
      <w:ind w:left="1440"/>
    </w:pPr>
    <w:rPr>
      <w:rFonts w:ascii="Times New Roman" w:hAnsi="Times New Roman"/>
      <w:szCs w:val="24"/>
    </w:rPr>
  </w:style>
  <w:style w:type="paragraph" w:styleId="TOC8">
    <w:name w:val="toc 8"/>
    <w:basedOn w:val="Normal"/>
    <w:next w:val="Normal"/>
    <w:autoRedefine/>
    <w:uiPriority w:val="39"/>
    <w:rsid w:val="00F6769F"/>
    <w:pPr>
      <w:ind w:left="1680"/>
    </w:pPr>
    <w:rPr>
      <w:rFonts w:ascii="Times New Roman" w:hAnsi="Times New Roman"/>
      <w:szCs w:val="24"/>
    </w:rPr>
  </w:style>
  <w:style w:type="paragraph" w:styleId="TOC9">
    <w:name w:val="toc 9"/>
    <w:basedOn w:val="Normal"/>
    <w:next w:val="Normal"/>
    <w:autoRedefine/>
    <w:uiPriority w:val="39"/>
    <w:rsid w:val="00F6769F"/>
    <w:pPr>
      <w:ind w:left="1920"/>
    </w:pPr>
    <w:rPr>
      <w:rFonts w:ascii="Times New Roman" w:hAnsi="Times New Roman"/>
      <w:szCs w:val="24"/>
    </w:rPr>
  </w:style>
  <w:style w:type="paragraph" w:customStyle="1" w:styleId="Default">
    <w:name w:val="Default"/>
    <w:link w:val="DefaultChar"/>
    <w:rsid w:val="007F4220"/>
    <w:pPr>
      <w:widowControl w:val="0"/>
      <w:autoSpaceDE w:val="0"/>
      <w:autoSpaceDN w:val="0"/>
      <w:adjustRightInd w:val="0"/>
    </w:pPr>
    <w:rPr>
      <w:color w:val="000000"/>
      <w:sz w:val="24"/>
      <w:szCs w:val="24"/>
    </w:rPr>
  </w:style>
  <w:style w:type="character" w:customStyle="1" w:styleId="DefaultChar">
    <w:name w:val="Default Char"/>
    <w:link w:val="Default"/>
    <w:rsid w:val="007F4220"/>
    <w:rPr>
      <w:color w:val="000000"/>
      <w:sz w:val="24"/>
      <w:szCs w:val="24"/>
      <w:lang w:val="en-US" w:eastAsia="en-US" w:bidi="ar-SA"/>
    </w:rPr>
  </w:style>
  <w:style w:type="paragraph" w:styleId="BodyTextIndent">
    <w:name w:val="Body Text Indent"/>
    <w:basedOn w:val="Normal"/>
    <w:rsid w:val="005C01A3"/>
    <w:pPr>
      <w:spacing w:after="120"/>
      <w:ind w:left="360"/>
    </w:pPr>
  </w:style>
  <w:style w:type="paragraph" w:styleId="ListParagraph">
    <w:name w:val="List Paragraph"/>
    <w:basedOn w:val="Normal"/>
    <w:uiPriority w:val="34"/>
    <w:qFormat/>
    <w:rsid w:val="00131EA6"/>
    <w:pPr>
      <w:ind w:left="720"/>
      <w:contextualSpacing/>
    </w:pPr>
  </w:style>
  <w:style w:type="paragraph" w:customStyle="1" w:styleId="Heading10">
    <w:name w:val="Heading1"/>
    <w:basedOn w:val="Heading1"/>
    <w:rsid w:val="00342DC9"/>
    <w:pPr>
      <w:keepNext/>
      <w:pBdr>
        <w:bottom w:val="single" w:sz="4" w:space="1" w:color="808080"/>
      </w:pBdr>
      <w:spacing w:before="240" w:after="60"/>
      <w:jc w:val="center"/>
    </w:pPr>
    <w:rPr>
      <w:rFonts w:cs="Arial"/>
      <w:b/>
      <w:bCs/>
      <w:color w:val="336699"/>
      <w:kern w:val="32"/>
      <w:sz w:val="32"/>
      <w:szCs w:val="32"/>
    </w:rPr>
  </w:style>
  <w:style w:type="paragraph" w:customStyle="1" w:styleId="Heading20">
    <w:name w:val="Heading2"/>
    <w:basedOn w:val="Heading2"/>
    <w:link w:val="Heading2CharChar"/>
    <w:rsid w:val="00342DC9"/>
    <w:pPr>
      <w:shd w:val="clear" w:color="auto" w:fill="336699"/>
      <w:spacing w:before="240" w:after="240"/>
      <w:jc w:val="left"/>
    </w:pPr>
    <w:rPr>
      <w:b/>
      <w:i w:val="0"/>
      <w:color w:val="FFFFFF"/>
      <w:sz w:val="22"/>
    </w:rPr>
  </w:style>
  <w:style w:type="character" w:customStyle="1" w:styleId="Heading2CharChar">
    <w:name w:val="Heading2 Char Char"/>
    <w:link w:val="Heading20"/>
    <w:rsid w:val="00342DC9"/>
    <w:rPr>
      <w:rFonts w:ascii="Arial" w:hAnsi="Arial" w:cs="Arial"/>
      <w:b/>
      <w:bCs/>
      <w:iCs/>
      <w:color w:val="FFFFFF"/>
      <w:sz w:val="22"/>
      <w:szCs w:val="28"/>
      <w:shd w:val="clear" w:color="auto" w:fill="336699"/>
    </w:rPr>
  </w:style>
  <w:style w:type="paragraph" w:customStyle="1" w:styleId="CourseText">
    <w:name w:val="Course Text"/>
    <w:rsid w:val="00342DC9"/>
    <w:rPr>
      <w:rFonts w:ascii="Arial" w:eastAsia="Arial Unicode MS" w:hAnsi="Arial" w:cs="Arial"/>
      <w:snapToGrid w:val="0"/>
    </w:rPr>
  </w:style>
  <w:style w:type="paragraph" w:customStyle="1" w:styleId="Bullet">
    <w:name w:val="Bullet"/>
    <w:basedOn w:val="Normal"/>
    <w:next w:val="Normal"/>
    <w:rsid w:val="00342DC9"/>
    <w:pPr>
      <w:numPr>
        <w:numId w:val="2"/>
      </w:numPr>
      <w:jc w:val="left"/>
    </w:pPr>
    <w:rPr>
      <w:rFonts w:eastAsia="Arial Unicode MS" w:cs="Arial"/>
      <w:snapToGrid w:val="0"/>
      <w:sz w:val="20"/>
      <w:szCs w:val="20"/>
    </w:rPr>
  </w:style>
  <w:style w:type="paragraph" w:styleId="NormalWeb">
    <w:name w:val="Normal (Web)"/>
    <w:basedOn w:val="Normal"/>
    <w:uiPriority w:val="99"/>
    <w:unhideWhenUsed/>
    <w:rsid w:val="00342DC9"/>
    <w:pPr>
      <w:spacing w:before="100" w:beforeAutospacing="1" w:after="100" w:afterAutospacing="1"/>
      <w:jc w:val="left"/>
    </w:pPr>
    <w:rPr>
      <w:rFonts w:ascii="Times New Roman" w:hAnsi="Times New Roman"/>
      <w:szCs w:val="24"/>
    </w:rPr>
  </w:style>
  <w:style w:type="paragraph" w:styleId="Subtitle">
    <w:name w:val="Subtitle"/>
    <w:basedOn w:val="Title"/>
    <w:link w:val="SubtitleChar"/>
    <w:qFormat/>
    <w:rsid w:val="008025AF"/>
    <w:pPr>
      <w:widowControl w:val="0"/>
      <w:autoSpaceDE w:val="0"/>
      <w:autoSpaceDN w:val="0"/>
      <w:adjustRightInd w:val="0"/>
      <w:spacing w:before="1120" w:after="6000"/>
      <w:jc w:val="center"/>
      <w:outlineLvl w:val="1"/>
    </w:pPr>
    <w:rPr>
      <w:b/>
      <w:i w:val="0"/>
      <w:sz w:val="56"/>
    </w:rPr>
  </w:style>
  <w:style w:type="character" w:customStyle="1" w:styleId="SubtitleChar">
    <w:name w:val="Subtitle Char"/>
    <w:basedOn w:val="DefaultParagraphFont"/>
    <w:link w:val="Subtitle"/>
    <w:rsid w:val="008025AF"/>
    <w:rPr>
      <w:rFonts w:ascii="Arial" w:hAnsi="Arial" w:cs="Arial"/>
      <w:b/>
      <w:bCs/>
      <w:kern w:val="28"/>
      <w:sz w:val="56"/>
      <w:szCs w:val="32"/>
    </w:rPr>
  </w:style>
  <w:style w:type="character" w:customStyle="1" w:styleId="Heading4Char">
    <w:name w:val="Heading 4 Char"/>
    <w:basedOn w:val="DefaultParagraphFont"/>
    <w:link w:val="Heading4"/>
    <w:rsid w:val="00492B05"/>
    <w:rPr>
      <w:b/>
      <w:bCs/>
      <w:sz w:val="28"/>
      <w:szCs w:val="28"/>
    </w:rPr>
  </w:style>
  <w:style w:type="character" w:customStyle="1" w:styleId="Heading2Char">
    <w:name w:val="Heading 2 Char"/>
    <w:basedOn w:val="DefaultParagraphFont"/>
    <w:link w:val="Heading2"/>
    <w:rsid w:val="00FA42E3"/>
    <w:rPr>
      <w:rFonts w:ascii="Arial" w:hAnsi="Arial" w:cs="Arial"/>
      <w:bCs/>
      <w:i/>
      <w:iCs/>
      <w:sz w:val="28"/>
      <w:szCs w:val="28"/>
    </w:rPr>
  </w:style>
  <w:style w:type="table" w:styleId="PlainTable1">
    <w:name w:val="Plain Table 1"/>
    <w:basedOn w:val="TableNormal"/>
    <w:uiPriority w:val="41"/>
    <w:rsid w:val="00B714C5"/>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rsid w:val="003844F2"/>
    <w:rPr>
      <w:rFonts w:asciiTheme="majorHAnsi" w:eastAsiaTheme="majorEastAsia" w:hAnsiTheme="majorHAnsi" w:cstheme="majorBidi"/>
      <w:color w:val="365F91" w:themeColor="accent1" w:themeShade="BF"/>
      <w:sz w:val="24"/>
      <w:szCs w:val="48"/>
    </w:rPr>
  </w:style>
  <w:style w:type="character" w:customStyle="1" w:styleId="Heading6Char">
    <w:name w:val="Heading 6 Char"/>
    <w:basedOn w:val="DefaultParagraphFont"/>
    <w:link w:val="Heading6"/>
    <w:rsid w:val="003844F2"/>
    <w:rPr>
      <w:rFonts w:asciiTheme="majorHAnsi" w:eastAsiaTheme="majorEastAsia" w:hAnsiTheme="majorHAnsi" w:cstheme="majorBidi"/>
      <w:color w:val="243F60" w:themeColor="accent1" w:themeShade="7F"/>
      <w:sz w:val="24"/>
      <w:szCs w:val="48"/>
    </w:rPr>
  </w:style>
  <w:style w:type="character" w:customStyle="1" w:styleId="Heading7Char">
    <w:name w:val="Heading 7 Char"/>
    <w:basedOn w:val="DefaultParagraphFont"/>
    <w:link w:val="Heading7"/>
    <w:semiHidden/>
    <w:rsid w:val="003844F2"/>
    <w:rPr>
      <w:rFonts w:asciiTheme="majorHAnsi" w:eastAsiaTheme="majorEastAsia" w:hAnsiTheme="majorHAnsi" w:cstheme="majorBidi"/>
      <w:i/>
      <w:iCs/>
      <w:color w:val="243F60" w:themeColor="accent1" w:themeShade="7F"/>
      <w:sz w:val="24"/>
      <w:szCs w:val="48"/>
    </w:rPr>
  </w:style>
  <w:style w:type="character" w:customStyle="1" w:styleId="Heading8Char">
    <w:name w:val="Heading 8 Char"/>
    <w:basedOn w:val="DefaultParagraphFont"/>
    <w:link w:val="Heading8"/>
    <w:semiHidden/>
    <w:rsid w:val="003844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4F2"/>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1A2E0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1A2E0D"/>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rsid w:val="001F1ECF"/>
    <w:rPr>
      <w:rFonts w:ascii="Tahoma" w:hAnsi="Tahoma"/>
      <w:sz w:val="16"/>
      <w:szCs w:val="24"/>
    </w:rPr>
  </w:style>
  <w:style w:type="character" w:styleId="CommentReference">
    <w:name w:val="annotation reference"/>
    <w:basedOn w:val="DefaultParagraphFont"/>
    <w:semiHidden/>
    <w:unhideWhenUsed/>
    <w:rsid w:val="00D11A7C"/>
    <w:rPr>
      <w:sz w:val="16"/>
      <w:szCs w:val="16"/>
    </w:rPr>
  </w:style>
  <w:style w:type="paragraph" w:styleId="CommentText">
    <w:name w:val="annotation text"/>
    <w:basedOn w:val="Normal"/>
    <w:link w:val="CommentTextChar"/>
    <w:semiHidden/>
    <w:unhideWhenUsed/>
    <w:rsid w:val="00D11A7C"/>
    <w:rPr>
      <w:sz w:val="20"/>
      <w:szCs w:val="20"/>
    </w:rPr>
  </w:style>
  <w:style w:type="character" w:customStyle="1" w:styleId="CommentTextChar">
    <w:name w:val="Comment Text Char"/>
    <w:basedOn w:val="DefaultParagraphFont"/>
    <w:link w:val="CommentText"/>
    <w:semiHidden/>
    <w:rsid w:val="00D11A7C"/>
    <w:rPr>
      <w:rFonts w:ascii="Arial" w:hAnsi="Arial"/>
    </w:rPr>
  </w:style>
  <w:style w:type="paragraph" w:styleId="CommentSubject">
    <w:name w:val="annotation subject"/>
    <w:basedOn w:val="CommentText"/>
    <w:next w:val="CommentText"/>
    <w:link w:val="CommentSubjectChar"/>
    <w:semiHidden/>
    <w:unhideWhenUsed/>
    <w:rsid w:val="00D11A7C"/>
    <w:rPr>
      <w:b/>
      <w:bCs/>
    </w:rPr>
  </w:style>
  <w:style w:type="character" w:customStyle="1" w:styleId="CommentSubjectChar">
    <w:name w:val="Comment Subject Char"/>
    <w:basedOn w:val="CommentTextChar"/>
    <w:link w:val="CommentSubject"/>
    <w:semiHidden/>
    <w:rsid w:val="00D11A7C"/>
    <w:rPr>
      <w:rFonts w:ascii="Arial" w:hAnsi="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88806">
      <w:bodyDiv w:val="1"/>
      <w:marLeft w:val="0"/>
      <w:marRight w:val="0"/>
      <w:marTop w:val="0"/>
      <w:marBottom w:val="0"/>
      <w:divBdr>
        <w:top w:val="none" w:sz="0" w:space="0" w:color="auto"/>
        <w:left w:val="none" w:sz="0" w:space="0" w:color="auto"/>
        <w:bottom w:val="none" w:sz="0" w:space="0" w:color="auto"/>
        <w:right w:val="none" w:sz="0" w:space="0" w:color="auto"/>
      </w:divBdr>
    </w:div>
    <w:div w:id="82725449">
      <w:bodyDiv w:val="1"/>
      <w:marLeft w:val="0"/>
      <w:marRight w:val="0"/>
      <w:marTop w:val="0"/>
      <w:marBottom w:val="0"/>
      <w:divBdr>
        <w:top w:val="none" w:sz="0" w:space="0" w:color="auto"/>
        <w:left w:val="none" w:sz="0" w:space="0" w:color="auto"/>
        <w:bottom w:val="none" w:sz="0" w:space="0" w:color="auto"/>
        <w:right w:val="none" w:sz="0" w:space="0" w:color="auto"/>
      </w:divBdr>
    </w:div>
    <w:div w:id="103153898">
      <w:bodyDiv w:val="1"/>
      <w:marLeft w:val="0"/>
      <w:marRight w:val="0"/>
      <w:marTop w:val="0"/>
      <w:marBottom w:val="0"/>
      <w:divBdr>
        <w:top w:val="none" w:sz="0" w:space="0" w:color="auto"/>
        <w:left w:val="none" w:sz="0" w:space="0" w:color="auto"/>
        <w:bottom w:val="none" w:sz="0" w:space="0" w:color="auto"/>
        <w:right w:val="none" w:sz="0" w:space="0" w:color="auto"/>
      </w:divBdr>
    </w:div>
    <w:div w:id="127745979">
      <w:bodyDiv w:val="1"/>
      <w:marLeft w:val="0"/>
      <w:marRight w:val="0"/>
      <w:marTop w:val="0"/>
      <w:marBottom w:val="0"/>
      <w:divBdr>
        <w:top w:val="none" w:sz="0" w:space="0" w:color="auto"/>
        <w:left w:val="none" w:sz="0" w:space="0" w:color="auto"/>
        <w:bottom w:val="none" w:sz="0" w:space="0" w:color="auto"/>
        <w:right w:val="none" w:sz="0" w:space="0" w:color="auto"/>
      </w:divBdr>
    </w:div>
    <w:div w:id="137458772">
      <w:bodyDiv w:val="1"/>
      <w:marLeft w:val="0"/>
      <w:marRight w:val="0"/>
      <w:marTop w:val="0"/>
      <w:marBottom w:val="0"/>
      <w:divBdr>
        <w:top w:val="none" w:sz="0" w:space="0" w:color="auto"/>
        <w:left w:val="none" w:sz="0" w:space="0" w:color="auto"/>
        <w:bottom w:val="none" w:sz="0" w:space="0" w:color="auto"/>
        <w:right w:val="none" w:sz="0" w:space="0" w:color="auto"/>
      </w:divBdr>
    </w:div>
    <w:div w:id="228157546">
      <w:bodyDiv w:val="1"/>
      <w:marLeft w:val="0"/>
      <w:marRight w:val="0"/>
      <w:marTop w:val="0"/>
      <w:marBottom w:val="0"/>
      <w:divBdr>
        <w:top w:val="none" w:sz="0" w:space="0" w:color="auto"/>
        <w:left w:val="none" w:sz="0" w:space="0" w:color="auto"/>
        <w:bottom w:val="none" w:sz="0" w:space="0" w:color="auto"/>
        <w:right w:val="none" w:sz="0" w:space="0" w:color="auto"/>
      </w:divBdr>
    </w:div>
    <w:div w:id="273296367">
      <w:bodyDiv w:val="1"/>
      <w:marLeft w:val="0"/>
      <w:marRight w:val="0"/>
      <w:marTop w:val="0"/>
      <w:marBottom w:val="0"/>
      <w:divBdr>
        <w:top w:val="none" w:sz="0" w:space="0" w:color="auto"/>
        <w:left w:val="none" w:sz="0" w:space="0" w:color="auto"/>
        <w:bottom w:val="none" w:sz="0" w:space="0" w:color="auto"/>
        <w:right w:val="none" w:sz="0" w:space="0" w:color="auto"/>
      </w:divBdr>
      <w:divsChild>
        <w:div w:id="1190728174">
          <w:marLeft w:val="274"/>
          <w:marRight w:val="0"/>
          <w:marTop w:val="0"/>
          <w:marBottom w:val="0"/>
          <w:divBdr>
            <w:top w:val="none" w:sz="0" w:space="0" w:color="auto"/>
            <w:left w:val="none" w:sz="0" w:space="0" w:color="auto"/>
            <w:bottom w:val="none" w:sz="0" w:space="0" w:color="auto"/>
            <w:right w:val="none" w:sz="0" w:space="0" w:color="auto"/>
          </w:divBdr>
        </w:div>
        <w:div w:id="565343164">
          <w:marLeft w:val="274"/>
          <w:marRight w:val="0"/>
          <w:marTop w:val="0"/>
          <w:marBottom w:val="0"/>
          <w:divBdr>
            <w:top w:val="none" w:sz="0" w:space="0" w:color="auto"/>
            <w:left w:val="none" w:sz="0" w:space="0" w:color="auto"/>
            <w:bottom w:val="none" w:sz="0" w:space="0" w:color="auto"/>
            <w:right w:val="none" w:sz="0" w:space="0" w:color="auto"/>
          </w:divBdr>
        </w:div>
      </w:divsChild>
    </w:div>
    <w:div w:id="391806499">
      <w:bodyDiv w:val="1"/>
      <w:marLeft w:val="0"/>
      <w:marRight w:val="0"/>
      <w:marTop w:val="0"/>
      <w:marBottom w:val="0"/>
      <w:divBdr>
        <w:top w:val="none" w:sz="0" w:space="0" w:color="auto"/>
        <w:left w:val="none" w:sz="0" w:space="0" w:color="auto"/>
        <w:bottom w:val="none" w:sz="0" w:space="0" w:color="auto"/>
        <w:right w:val="none" w:sz="0" w:space="0" w:color="auto"/>
      </w:divBdr>
      <w:divsChild>
        <w:div w:id="1708944805">
          <w:marLeft w:val="173"/>
          <w:marRight w:val="0"/>
          <w:marTop w:val="0"/>
          <w:marBottom w:val="0"/>
          <w:divBdr>
            <w:top w:val="none" w:sz="0" w:space="0" w:color="auto"/>
            <w:left w:val="none" w:sz="0" w:space="0" w:color="auto"/>
            <w:bottom w:val="none" w:sz="0" w:space="0" w:color="auto"/>
            <w:right w:val="none" w:sz="0" w:space="0" w:color="auto"/>
          </w:divBdr>
        </w:div>
        <w:div w:id="327025114">
          <w:marLeft w:val="173"/>
          <w:marRight w:val="0"/>
          <w:marTop w:val="0"/>
          <w:marBottom w:val="0"/>
          <w:divBdr>
            <w:top w:val="none" w:sz="0" w:space="0" w:color="auto"/>
            <w:left w:val="none" w:sz="0" w:space="0" w:color="auto"/>
            <w:bottom w:val="none" w:sz="0" w:space="0" w:color="auto"/>
            <w:right w:val="none" w:sz="0" w:space="0" w:color="auto"/>
          </w:divBdr>
        </w:div>
      </w:divsChild>
    </w:div>
    <w:div w:id="411243886">
      <w:bodyDiv w:val="1"/>
      <w:marLeft w:val="0"/>
      <w:marRight w:val="0"/>
      <w:marTop w:val="0"/>
      <w:marBottom w:val="0"/>
      <w:divBdr>
        <w:top w:val="none" w:sz="0" w:space="0" w:color="auto"/>
        <w:left w:val="none" w:sz="0" w:space="0" w:color="auto"/>
        <w:bottom w:val="none" w:sz="0" w:space="0" w:color="auto"/>
        <w:right w:val="none" w:sz="0" w:space="0" w:color="auto"/>
      </w:divBdr>
      <w:divsChild>
        <w:div w:id="2013533282">
          <w:marLeft w:val="274"/>
          <w:marRight w:val="0"/>
          <w:marTop w:val="40"/>
          <w:marBottom w:val="40"/>
          <w:divBdr>
            <w:top w:val="none" w:sz="0" w:space="0" w:color="auto"/>
            <w:left w:val="none" w:sz="0" w:space="0" w:color="auto"/>
            <w:bottom w:val="none" w:sz="0" w:space="0" w:color="auto"/>
            <w:right w:val="none" w:sz="0" w:space="0" w:color="auto"/>
          </w:divBdr>
        </w:div>
        <w:div w:id="711072419">
          <w:marLeft w:val="274"/>
          <w:marRight w:val="0"/>
          <w:marTop w:val="40"/>
          <w:marBottom w:val="40"/>
          <w:divBdr>
            <w:top w:val="none" w:sz="0" w:space="0" w:color="auto"/>
            <w:left w:val="none" w:sz="0" w:space="0" w:color="auto"/>
            <w:bottom w:val="none" w:sz="0" w:space="0" w:color="auto"/>
            <w:right w:val="none" w:sz="0" w:space="0" w:color="auto"/>
          </w:divBdr>
        </w:div>
        <w:div w:id="1984381227">
          <w:marLeft w:val="274"/>
          <w:marRight w:val="0"/>
          <w:marTop w:val="40"/>
          <w:marBottom w:val="40"/>
          <w:divBdr>
            <w:top w:val="none" w:sz="0" w:space="0" w:color="auto"/>
            <w:left w:val="none" w:sz="0" w:space="0" w:color="auto"/>
            <w:bottom w:val="none" w:sz="0" w:space="0" w:color="auto"/>
            <w:right w:val="none" w:sz="0" w:space="0" w:color="auto"/>
          </w:divBdr>
        </w:div>
      </w:divsChild>
    </w:div>
    <w:div w:id="458761889">
      <w:bodyDiv w:val="1"/>
      <w:marLeft w:val="0"/>
      <w:marRight w:val="0"/>
      <w:marTop w:val="0"/>
      <w:marBottom w:val="0"/>
      <w:divBdr>
        <w:top w:val="none" w:sz="0" w:space="0" w:color="auto"/>
        <w:left w:val="none" w:sz="0" w:space="0" w:color="auto"/>
        <w:bottom w:val="none" w:sz="0" w:space="0" w:color="auto"/>
        <w:right w:val="none" w:sz="0" w:space="0" w:color="auto"/>
      </w:divBdr>
      <w:divsChild>
        <w:div w:id="2013141470">
          <w:marLeft w:val="274"/>
          <w:marRight w:val="0"/>
          <w:marTop w:val="120"/>
          <w:marBottom w:val="120"/>
          <w:divBdr>
            <w:top w:val="none" w:sz="0" w:space="0" w:color="auto"/>
            <w:left w:val="none" w:sz="0" w:space="0" w:color="auto"/>
            <w:bottom w:val="none" w:sz="0" w:space="0" w:color="auto"/>
            <w:right w:val="none" w:sz="0" w:space="0" w:color="auto"/>
          </w:divBdr>
        </w:div>
        <w:div w:id="491024602">
          <w:marLeft w:val="259"/>
          <w:marRight w:val="0"/>
          <w:marTop w:val="0"/>
          <w:marBottom w:val="120"/>
          <w:divBdr>
            <w:top w:val="none" w:sz="0" w:space="0" w:color="auto"/>
            <w:left w:val="none" w:sz="0" w:space="0" w:color="auto"/>
            <w:bottom w:val="none" w:sz="0" w:space="0" w:color="auto"/>
            <w:right w:val="none" w:sz="0" w:space="0" w:color="auto"/>
          </w:divBdr>
        </w:div>
        <w:div w:id="958605117">
          <w:marLeft w:val="259"/>
          <w:marRight w:val="0"/>
          <w:marTop w:val="60"/>
          <w:marBottom w:val="120"/>
          <w:divBdr>
            <w:top w:val="none" w:sz="0" w:space="0" w:color="auto"/>
            <w:left w:val="none" w:sz="0" w:space="0" w:color="auto"/>
            <w:bottom w:val="none" w:sz="0" w:space="0" w:color="auto"/>
            <w:right w:val="none" w:sz="0" w:space="0" w:color="auto"/>
          </w:divBdr>
        </w:div>
        <w:div w:id="1419399748">
          <w:marLeft w:val="259"/>
          <w:marRight w:val="0"/>
          <w:marTop w:val="60"/>
          <w:marBottom w:val="120"/>
          <w:divBdr>
            <w:top w:val="none" w:sz="0" w:space="0" w:color="auto"/>
            <w:left w:val="none" w:sz="0" w:space="0" w:color="auto"/>
            <w:bottom w:val="none" w:sz="0" w:space="0" w:color="auto"/>
            <w:right w:val="none" w:sz="0" w:space="0" w:color="auto"/>
          </w:divBdr>
        </w:div>
        <w:div w:id="1225064810">
          <w:marLeft w:val="259"/>
          <w:marRight w:val="0"/>
          <w:marTop w:val="60"/>
          <w:marBottom w:val="120"/>
          <w:divBdr>
            <w:top w:val="none" w:sz="0" w:space="0" w:color="auto"/>
            <w:left w:val="none" w:sz="0" w:space="0" w:color="auto"/>
            <w:bottom w:val="none" w:sz="0" w:space="0" w:color="auto"/>
            <w:right w:val="none" w:sz="0" w:space="0" w:color="auto"/>
          </w:divBdr>
        </w:div>
        <w:div w:id="975374865">
          <w:marLeft w:val="259"/>
          <w:marRight w:val="0"/>
          <w:marTop w:val="60"/>
          <w:marBottom w:val="120"/>
          <w:divBdr>
            <w:top w:val="none" w:sz="0" w:space="0" w:color="auto"/>
            <w:left w:val="none" w:sz="0" w:space="0" w:color="auto"/>
            <w:bottom w:val="none" w:sz="0" w:space="0" w:color="auto"/>
            <w:right w:val="none" w:sz="0" w:space="0" w:color="auto"/>
          </w:divBdr>
        </w:div>
        <w:div w:id="504825680">
          <w:marLeft w:val="259"/>
          <w:marRight w:val="0"/>
          <w:marTop w:val="0"/>
          <w:marBottom w:val="0"/>
          <w:divBdr>
            <w:top w:val="none" w:sz="0" w:space="0" w:color="auto"/>
            <w:left w:val="none" w:sz="0" w:space="0" w:color="auto"/>
            <w:bottom w:val="none" w:sz="0" w:space="0" w:color="auto"/>
            <w:right w:val="none" w:sz="0" w:space="0" w:color="auto"/>
          </w:divBdr>
        </w:div>
        <w:div w:id="620453601">
          <w:marLeft w:val="274"/>
          <w:marRight w:val="0"/>
          <w:marTop w:val="60"/>
          <w:marBottom w:val="60"/>
          <w:divBdr>
            <w:top w:val="none" w:sz="0" w:space="0" w:color="auto"/>
            <w:left w:val="none" w:sz="0" w:space="0" w:color="auto"/>
            <w:bottom w:val="none" w:sz="0" w:space="0" w:color="auto"/>
            <w:right w:val="none" w:sz="0" w:space="0" w:color="auto"/>
          </w:divBdr>
        </w:div>
        <w:div w:id="352265145">
          <w:marLeft w:val="274"/>
          <w:marRight w:val="0"/>
          <w:marTop w:val="60"/>
          <w:marBottom w:val="60"/>
          <w:divBdr>
            <w:top w:val="none" w:sz="0" w:space="0" w:color="auto"/>
            <w:left w:val="none" w:sz="0" w:space="0" w:color="auto"/>
            <w:bottom w:val="none" w:sz="0" w:space="0" w:color="auto"/>
            <w:right w:val="none" w:sz="0" w:space="0" w:color="auto"/>
          </w:divBdr>
        </w:div>
        <w:div w:id="1554271916">
          <w:marLeft w:val="274"/>
          <w:marRight w:val="0"/>
          <w:marTop w:val="60"/>
          <w:marBottom w:val="60"/>
          <w:divBdr>
            <w:top w:val="none" w:sz="0" w:space="0" w:color="auto"/>
            <w:left w:val="none" w:sz="0" w:space="0" w:color="auto"/>
            <w:bottom w:val="none" w:sz="0" w:space="0" w:color="auto"/>
            <w:right w:val="none" w:sz="0" w:space="0" w:color="auto"/>
          </w:divBdr>
        </w:div>
        <w:div w:id="1904022060">
          <w:marLeft w:val="274"/>
          <w:marRight w:val="0"/>
          <w:marTop w:val="60"/>
          <w:marBottom w:val="60"/>
          <w:divBdr>
            <w:top w:val="none" w:sz="0" w:space="0" w:color="auto"/>
            <w:left w:val="none" w:sz="0" w:space="0" w:color="auto"/>
            <w:bottom w:val="none" w:sz="0" w:space="0" w:color="auto"/>
            <w:right w:val="none" w:sz="0" w:space="0" w:color="auto"/>
          </w:divBdr>
        </w:div>
        <w:div w:id="1853758346">
          <w:marLeft w:val="259"/>
          <w:marRight w:val="0"/>
          <w:marTop w:val="60"/>
          <w:marBottom w:val="60"/>
          <w:divBdr>
            <w:top w:val="none" w:sz="0" w:space="0" w:color="auto"/>
            <w:left w:val="none" w:sz="0" w:space="0" w:color="auto"/>
            <w:bottom w:val="none" w:sz="0" w:space="0" w:color="auto"/>
            <w:right w:val="none" w:sz="0" w:space="0" w:color="auto"/>
          </w:divBdr>
        </w:div>
        <w:div w:id="843011131">
          <w:marLeft w:val="259"/>
          <w:marRight w:val="0"/>
          <w:marTop w:val="60"/>
          <w:marBottom w:val="60"/>
          <w:divBdr>
            <w:top w:val="none" w:sz="0" w:space="0" w:color="auto"/>
            <w:left w:val="none" w:sz="0" w:space="0" w:color="auto"/>
            <w:bottom w:val="none" w:sz="0" w:space="0" w:color="auto"/>
            <w:right w:val="none" w:sz="0" w:space="0" w:color="auto"/>
          </w:divBdr>
        </w:div>
        <w:div w:id="1922449424">
          <w:marLeft w:val="259"/>
          <w:marRight w:val="0"/>
          <w:marTop w:val="60"/>
          <w:marBottom w:val="60"/>
          <w:divBdr>
            <w:top w:val="none" w:sz="0" w:space="0" w:color="auto"/>
            <w:left w:val="none" w:sz="0" w:space="0" w:color="auto"/>
            <w:bottom w:val="none" w:sz="0" w:space="0" w:color="auto"/>
            <w:right w:val="none" w:sz="0" w:space="0" w:color="auto"/>
          </w:divBdr>
        </w:div>
        <w:div w:id="1801147162">
          <w:marLeft w:val="259"/>
          <w:marRight w:val="0"/>
          <w:marTop w:val="60"/>
          <w:marBottom w:val="60"/>
          <w:divBdr>
            <w:top w:val="none" w:sz="0" w:space="0" w:color="auto"/>
            <w:left w:val="none" w:sz="0" w:space="0" w:color="auto"/>
            <w:bottom w:val="none" w:sz="0" w:space="0" w:color="auto"/>
            <w:right w:val="none" w:sz="0" w:space="0" w:color="auto"/>
          </w:divBdr>
        </w:div>
        <w:div w:id="345597994">
          <w:marLeft w:val="259"/>
          <w:marRight w:val="0"/>
          <w:marTop w:val="60"/>
          <w:marBottom w:val="60"/>
          <w:divBdr>
            <w:top w:val="none" w:sz="0" w:space="0" w:color="auto"/>
            <w:left w:val="none" w:sz="0" w:space="0" w:color="auto"/>
            <w:bottom w:val="none" w:sz="0" w:space="0" w:color="auto"/>
            <w:right w:val="none" w:sz="0" w:space="0" w:color="auto"/>
          </w:divBdr>
        </w:div>
        <w:div w:id="1431463509">
          <w:marLeft w:val="259"/>
          <w:marRight w:val="0"/>
          <w:marTop w:val="60"/>
          <w:marBottom w:val="60"/>
          <w:divBdr>
            <w:top w:val="none" w:sz="0" w:space="0" w:color="auto"/>
            <w:left w:val="none" w:sz="0" w:space="0" w:color="auto"/>
            <w:bottom w:val="none" w:sz="0" w:space="0" w:color="auto"/>
            <w:right w:val="none" w:sz="0" w:space="0" w:color="auto"/>
          </w:divBdr>
        </w:div>
        <w:div w:id="1257789978">
          <w:marLeft w:val="259"/>
          <w:marRight w:val="0"/>
          <w:marTop w:val="60"/>
          <w:marBottom w:val="60"/>
          <w:divBdr>
            <w:top w:val="none" w:sz="0" w:space="0" w:color="auto"/>
            <w:left w:val="none" w:sz="0" w:space="0" w:color="auto"/>
            <w:bottom w:val="none" w:sz="0" w:space="0" w:color="auto"/>
            <w:right w:val="none" w:sz="0" w:space="0" w:color="auto"/>
          </w:divBdr>
        </w:div>
        <w:div w:id="1419055416">
          <w:marLeft w:val="274"/>
          <w:marRight w:val="0"/>
          <w:marTop w:val="60"/>
          <w:marBottom w:val="60"/>
          <w:divBdr>
            <w:top w:val="none" w:sz="0" w:space="0" w:color="auto"/>
            <w:left w:val="none" w:sz="0" w:space="0" w:color="auto"/>
            <w:bottom w:val="none" w:sz="0" w:space="0" w:color="auto"/>
            <w:right w:val="none" w:sz="0" w:space="0" w:color="auto"/>
          </w:divBdr>
        </w:div>
        <w:div w:id="1254434560">
          <w:marLeft w:val="274"/>
          <w:marRight w:val="0"/>
          <w:marTop w:val="60"/>
          <w:marBottom w:val="60"/>
          <w:divBdr>
            <w:top w:val="none" w:sz="0" w:space="0" w:color="auto"/>
            <w:left w:val="none" w:sz="0" w:space="0" w:color="auto"/>
            <w:bottom w:val="none" w:sz="0" w:space="0" w:color="auto"/>
            <w:right w:val="none" w:sz="0" w:space="0" w:color="auto"/>
          </w:divBdr>
        </w:div>
        <w:div w:id="1898203964">
          <w:marLeft w:val="259"/>
          <w:marRight w:val="0"/>
          <w:marTop w:val="60"/>
          <w:marBottom w:val="60"/>
          <w:divBdr>
            <w:top w:val="none" w:sz="0" w:space="0" w:color="auto"/>
            <w:left w:val="none" w:sz="0" w:space="0" w:color="auto"/>
            <w:bottom w:val="none" w:sz="0" w:space="0" w:color="auto"/>
            <w:right w:val="none" w:sz="0" w:space="0" w:color="auto"/>
          </w:divBdr>
        </w:div>
        <w:div w:id="495456577">
          <w:marLeft w:val="259"/>
          <w:marRight w:val="0"/>
          <w:marTop w:val="60"/>
          <w:marBottom w:val="60"/>
          <w:divBdr>
            <w:top w:val="none" w:sz="0" w:space="0" w:color="auto"/>
            <w:left w:val="none" w:sz="0" w:space="0" w:color="auto"/>
            <w:bottom w:val="none" w:sz="0" w:space="0" w:color="auto"/>
            <w:right w:val="none" w:sz="0" w:space="0" w:color="auto"/>
          </w:divBdr>
        </w:div>
      </w:divsChild>
    </w:div>
    <w:div w:id="481698700">
      <w:bodyDiv w:val="1"/>
      <w:marLeft w:val="0"/>
      <w:marRight w:val="0"/>
      <w:marTop w:val="0"/>
      <w:marBottom w:val="0"/>
      <w:divBdr>
        <w:top w:val="none" w:sz="0" w:space="0" w:color="auto"/>
        <w:left w:val="none" w:sz="0" w:space="0" w:color="auto"/>
        <w:bottom w:val="none" w:sz="0" w:space="0" w:color="auto"/>
        <w:right w:val="none" w:sz="0" w:space="0" w:color="auto"/>
      </w:divBdr>
    </w:div>
    <w:div w:id="576672014">
      <w:bodyDiv w:val="1"/>
      <w:marLeft w:val="0"/>
      <w:marRight w:val="0"/>
      <w:marTop w:val="0"/>
      <w:marBottom w:val="0"/>
      <w:divBdr>
        <w:top w:val="none" w:sz="0" w:space="0" w:color="auto"/>
        <w:left w:val="none" w:sz="0" w:space="0" w:color="auto"/>
        <w:bottom w:val="none" w:sz="0" w:space="0" w:color="auto"/>
        <w:right w:val="none" w:sz="0" w:space="0" w:color="auto"/>
      </w:divBdr>
    </w:div>
    <w:div w:id="591668529">
      <w:bodyDiv w:val="1"/>
      <w:marLeft w:val="0"/>
      <w:marRight w:val="0"/>
      <w:marTop w:val="0"/>
      <w:marBottom w:val="0"/>
      <w:divBdr>
        <w:top w:val="none" w:sz="0" w:space="0" w:color="auto"/>
        <w:left w:val="none" w:sz="0" w:space="0" w:color="auto"/>
        <w:bottom w:val="none" w:sz="0" w:space="0" w:color="auto"/>
        <w:right w:val="none" w:sz="0" w:space="0" w:color="auto"/>
      </w:divBdr>
    </w:div>
    <w:div w:id="616761450">
      <w:bodyDiv w:val="1"/>
      <w:marLeft w:val="0"/>
      <w:marRight w:val="0"/>
      <w:marTop w:val="0"/>
      <w:marBottom w:val="0"/>
      <w:divBdr>
        <w:top w:val="none" w:sz="0" w:space="0" w:color="auto"/>
        <w:left w:val="none" w:sz="0" w:space="0" w:color="auto"/>
        <w:bottom w:val="none" w:sz="0" w:space="0" w:color="auto"/>
        <w:right w:val="none" w:sz="0" w:space="0" w:color="auto"/>
      </w:divBdr>
    </w:div>
    <w:div w:id="713575795">
      <w:bodyDiv w:val="1"/>
      <w:marLeft w:val="0"/>
      <w:marRight w:val="0"/>
      <w:marTop w:val="0"/>
      <w:marBottom w:val="0"/>
      <w:divBdr>
        <w:top w:val="none" w:sz="0" w:space="0" w:color="auto"/>
        <w:left w:val="none" w:sz="0" w:space="0" w:color="auto"/>
        <w:bottom w:val="none" w:sz="0" w:space="0" w:color="auto"/>
        <w:right w:val="none" w:sz="0" w:space="0" w:color="auto"/>
      </w:divBdr>
    </w:div>
    <w:div w:id="771710379">
      <w:bodyDiv w:val="1"/>
      <w:marLeft w:val="0"/>
      <w:marRight w:val="0"/>
      <w:marTop w:val="0"/>
      <w:marBottom w:val="0"/>
      <w:divBdr>
        <w:top w:val="none" w:sz="0" w:space="0" w:color="auto"/>
        <w:left w:val="none" w:sz="0" w:space="0" w:color="auto"/>
        <w:bottom w:val="none" w:sz="0" w:space="0" w:color="auto"/>
        <w:right w:val="none" w:sz="0" w:space="0" w:color="auto"/>
      </w:divBdr>
    </w:div>
    <w:div w:id="827400843">
      <w:bodyDiv w:val="1"/>
      <w:marLeft w:val="0"/>
      <w:marRight w:val="0"/>
      <w:marTop w:val="0"/>
      <w:marBottom w:val="0"/>
      <w:divBdr>
        <w:top w:val="none" w:sz="0" w:space="0" w:color="auto"/>
        <w:left w:val="none" w:sz="0" w:space="0" w:color="auto"/>
        <w:bottom w:val="none" w:sz="0" w:space="0" w:color="auto"/>
        <w:right w:val="none" w:sz="0" w:space="0" w:color="auto"/>
      </w:divBdr>
    </w:div>
    <w:div w:id="922689665">
      <w:bodyDiv w:val="1"/>
      <w:marLeft w:val="0"/>
      <w:marRight w:val="0"/>
      <w:marTop w:val="0"/>
      <w:marBottom w:val="0"/>
      <w:divBdr>
        <w:top w:val="none" w:sz="0" w:space="0" w:color="auto"/>
        <w:left w:val="none" w:sz="0" w:space="0" w:color="auto"/>
        <w:bottom w:val="none" w:sz="0" w:space="0" w:color="auto"/>
        <w:right w:val="none" w:sz="0" w:space="0" w:color="auto"/>
      </w:divBdr>
    </w:div>
    <w:div w:id="966276853">
      <w:bodyDiv w:val="1"/>
      <w:marLeft w:val="0"/>
      <w:marRight w:val="0"/>
      <w:marTop w:val="0"/>
      <w:marBottom w:val="0"/>
      <w:divBdr>
        <w:top w:val="none" w:sz="0" w:space="0" w:color="auto"/>
        <w:left w:val="none" w:sz="0" w:space="0" w:color="auto"/>
        <w:bottom w:val="none" w:sz="0" w:space="0" w:color="auto"/>
        <w:right w:val="none" w:sz="0" w:space="0" w:color="auto"/>
      </w:divBdr>
    </w:div>
    <w:div w:id="1002590772">
      <w:bodyDiv w:val="1"/>
      <w:marLeft w:val="0"/>
      <w:marRight w:val="0"/>
      <w:marTop w:val="0"/>
      <w:marBottom w:val="0"/>
      <w:divBdr>
        <w:top w:val="none" w:sz="0" w:space="0" w:color="auto"/>
        <w:left w:val="none" w:sz="0" w:space="0" w:color="auto"/>
        <w:bottom w:val="none" w:sz="0" w:space="0" w:color="auto"/>
        <w:right w:val="none" w:sz="0" w:space="0" w:color="auto"/>
      </w:divBdr>
    </w:div>
    <w:div w:id="1044982039">
      <w:bodyDiv w:val="1"/>
      <w:marLeft w:val="0"/>
      <w:marRight w:val="0"/>
      <w:marTop w:val="0"/>
      <w:marBottom w:val="0"/>
      <w:divBdr>
        <w:top w:val="none" w:sz="0" w:space="0" w:color="auto"/>
        <w:left w:val="none" w:sz="0" w:space="0" w:color="auto"/>
        <w:bottom w:val="none" w:sz="0" w:space="0" w:color="auto"/>
        <w:right w:val="none" w:sz="0" w:space="0" w:color="auto"/>
      </w:divBdr>
    </w:div>
    <w:div w:id="1177621408">
      <w:bodyDiv w:val="1"/>
      <w:marLeft w:val="0"/>
      <w:marRight w:val="0"/>
      <w:marTop w:val="0"/>
      <w:marBottom w:val="0"/>
      <w:divBdr>
        <w:top w:val="none" w:sz="0" w:space="0" w:color="auto"/>
        <w:left w:val="none" w:sz="0" w:space="0" w:color="auto"/>
        <w:bottom w:val="none" w:sz="0" w:space="0" w:color="auto"/>
        <w:right w:val="none" w:sz="0" w:space="0" w:color="auto"/>
      </w:divBdr>
    </w:div>
    <w:div w:id="1181820554">
      <w:bodyDiv w:val="1"/>
      <w:marLeft w:val="0"/>
      <w:marRight w:val="0"/>
      <w:marTop w:val="0"/>
      <w:marBottom w:val="0"/>
      <w:divBdr>
        <w:top w:val="none" w:sz="0" w:space="0" w:color="auto"/>
        <w:left w:val="none" w:sz="0" w:space="0" w:color="auto"/>
        <w:bottom w:val="none" w:sz="0" w:space="0" w:color="auto"/>
        <w:right w:val="none" w:sz="0" w:space="0" w:color="auto"/>
      </w:divBdr>
    </w:div>
    <w:div w:id="1190070555">
      <w:bodyDiv w:val="1"/>
      <w:marLeft w:val="0"/>
      <w:marRight w:val="0"/>
      <w:marTop w:val="0"/>
      <w:marBottom w:val="0"/>
      <w:divBdr>
        <w:top w:val="none" w:sz="0" w:space="0" w:color="auto"/>
        <w:left w:val="none" w:sz="0" w:space="0" w:color="auto"/>
        <w:bottom w:val="none" w:sz="0" w:space="0" w:color="auto"/>
        <w:right w:val="none" w:sz="0" w:space="0" w:color="auto"/>
      </w:divBdr>
    </w:div>
    <w:div w:id="1218203357">
      <w:bodyDiv w:val="1"/>
      <w:marLeft w:val="0"/>
      <w:marRight w:val="0"/>
      <w:marTop w:val="0"/>
      <w:marBottom w:val="0"/>
      <w:divBdr>
        <w:top w:val="none" w:sz="0" w:space="0" w:color="auto"/>
        <w:left w:val="none" w:sz="0" w:space="0" w:color="auto"/>
        <w:bottom w:val="none" w:sz="0" w:space="0" w:color="auto"/>
        <w:right w:val="none" w:sz="0" w:space="0" w:color="auto"/>
      </w:divBdr>
    </w:div>
    <w:div w:id="1219166865">
      <w:bodyDiv w:val="1"/>
      <w:marLeft w:val="0"/>
      <w:marRight w:val="0"/>
      <w:marTop w:val="0"/>
      <w:marBottom w:val="0"/>
      <w:divBdr>
        <w:top w:val="none" w:sz="0" w:space="0" w:color="auto"/>
        <w:left w:val="none" w:sz="0" w:space="0" w:color="auto"/>
        <w:bottom w:val="none" w:sz="0" w:space="0" w:color="auto"/>
        <w:right w:val="none" w:sz="0" w:space="0" w:color="auto"/>
      </w:divBdr>
    </w:div>
    <w:div w:id="1271206278">
      <w:bodyDiv w:val="1"/>
      <w:marLeft w:val="0"/>
      <w:marRight w:val="0"/>
      <w:marTop w:val="0"/>
      <w:marBottom w:val="0"/>
      <w:divBdr>
        <w:top w:val="none" w:sz="0" w:space="0" w:color="auto"/>
        <w:left w:val="none" w:sz="0" w:space="0" w:color="auto"/>
        <w:bottom w:val="none" w:sz="0" w:space="0" w:color="auto"/>
        <w:right w:val="none" w:sz="0" w:space="0" w:color="auto"/>
      </w:divBdr>
    </w:div>
    <w:div w:id="1463302247">
      <w:bodyDiv w:val="1"/>
      <w:marLeft w:val="0"/>
      <w:marRight w:val="0"/>
      <w:marTop w:val="0"/>
      <w:marBottom w:val="0"/>
      <w:divBdr>
        <w:top w:val="none" w:sz="0" w:space="0" w:color="auto"/>
        <w:left w:val="none" w:sz="0" w:space="0" w:color="auto"/>
        <w:bottom w:val="none" w:sz="0" w:space="0" w:color="auto"/>
        <w:right w:val="none" w:sz="0" w:space="0" w:color="auto"/>
      </w:divBdr>
    </w:div>
    <w:div w:id="1571572874">
      <w:bodyDiv w:val="1"/>
      <w:marLeft w:val="0"/>
      <w:marRight w:val="0"/>
      <w:marTop w:val="0"/>
      <w:marBottom w:val="0"/>
      <w:divBdr>
        <w:top w:val="none" w:sz="0" w:space="0" w:color="auto"/>
        <w:left w:val="none" w:sz="0" w:space="0" w:color="auto"/>
        <w:bottom w:val="none" w:sz="0" w:space="0" w:color="auto"/>
        <w:right w:val="none" w:sz="0" w:space="0" w:color="auto"/>
      </w:divBdr>
    </w:div>
    <w:div w:id="1626741618">
      <w:bodyDiv w:val="1"/>
      <w:marLeft w:val="0"/>
      <w:marRight w:val="0"/>
      <w:marTop w:val="0"/>
      <w:marBottom w:val="0"/>
      <w:divBdr>
        <w:top w:val="none" w:sz="0" w:space="0" w:color="auto"/>
        <w:left w:val="none" w:sz="0" w:space="0" w:color="auto"/>
        <w:bottom w:val="none" w:sz="0" w:space="0" w:color="auto"/>
        <w:right w:val="none" w:sz="0" w:space="0" w:color="auto"/>
      </w:divBdr>
    </w:div>
    <w:div w:id="1681276332">
      <w:bodyDiv w:val="1"/>
      <w:marLeft w:val="0"/>
      <w:marRight w:val="0"/>
      <w:marTop w:val="0"/>
      <w:marBottom w:val="0"/>
      <w:divBdr>
        <w:top w:val="none" w:sz="0" w:space="0" w:color="auto"/>
        <w:left w:val="none" w:sz="0" w:space="0" w:color="auto"/>
        <w:bottom w:val="none" w:sz="0" w:space="0" w:color="auto"/>
        <w:right w:val="none" w:sz="0" w:space="0" w:color="auto"/>
      </w:divBdr>
      <w:divsChild>
        <w:div w:id="675154584">
          <w:marLeft w:val="374"/>
          <w:marRight w:val="0"/>
          <w:marTop w:val="0"/>
          <w:marBottom w:val="0"/>
          <w:divBdr>
            <w:top w:val="none" w:sz="0" w:space="0" w:color="auto"/>
            <w:left w:val="none" w:sz="0" w:space="0" w:color="auto"/>
            <w:bottom w:val="none" w:sz="0" w:space="0" w:color="auto"/>
            <w:right w:val="none" w:sz="0" w:space="0" w:color="auto"/>
          </w:divBdr>
        </w:div>
        <w:div w:id="1917133837">
          <w:marLeft w:val="374"/>
          <w:marRight w:val="0"/>
          <w:marTop w:val="0"/>
          <w:marBottom w:val="0"/>
          <w:divBdr>
            <w:top w:val="none" w:sz="0" w:space="0" w:color="auto"/>
            <w:left w:val="none" w:sz="0" w:space="0" w:color="auto"/>
            <w:bottom w:val="none" w:sz="0" w:space="0" w:color="auto"/>
            <w:right w:val="none" w:sz="0" w:space="0" w:color="auto"/>
          </w:divBdr>
        </w:div>
        <w:div w:id="1257716629">
          <w:marLeft w:val="374"/>
          <w:marRight w:val="0"/>
          <w:marTop w:val="0"/>
          <w:marBottom w:val="0"/>
          <w:divBdr>
            <w:top w:val="none" w:sz="0" w:space="0" w:color="auto"/>
            <w:left w:val="none" w:sz="0" w:space="0" w:color="auto"/>
            <w:bottom w:val="none" w:sz="0" w:space="0" w:color="auto"/>
            <w:right w:val="none" w:sz="0" w:space="0" w:color="auto"/>
          </w:divBdr>
        </w:div>
      </w:divsChild>
    </w:div>
    <w:div w:id="1690444363">
      <w:bodyDiv w:val="1"/>
      <w:marLeft w:val="0"/>
      <w:marRight w:val="0"/>
      <w:marTop w:val="0"/>
      <w:marBottom w:val="0"/>
      <w:divBdr>
        <w:top w:val="none" w:sz="0" w:space="0" w:color="auto"/>
        <w:left w:val="none" w:sz="0" w:space="0" w:color="auto"/>
        <w:bottom w:val="none" w:sz="0" w:space="0" w:color="auto"/>
        <w:right w:val="none" w:sz="0" w:space="0" w:color="auto"/>
      </w:divBdr>
    </w:div>
    <w:div w:id="1691029629">
      <w:bodyDiv w:val="1"/>
      <w:marLeft w:val="0"/>
      <w:marRight w:val="0"/>
      <w:marTop w:val="0"/>
      <w:marBottom w:val="0"/>
      <w:divBdr>
        <w:top w:val="none" w:sz="0" w:space="0" w:color="auto"/>
        <w:left w:val="none" w:sz="0" w:space="0" w:color="auto"/>
        <w:bottom w:val="none" w:sz="0" w:space="0" w:color="auto"/>
        <w:right w:val="none" w:sz="0" w:space="0" w:color="auto"/>
      </w:divBdr>
    </w:div>
    <w:div w:id="1693875859">
      <w:bodyDiv w:val="1"/>
      <w:marLeft w:val="0"/>
      <w:marRight w:val="0"/>
      <w:marTop w:val="0"/>
      <w:marBottom w:val="0"/>
      <w:divBdr>
        <w:top w:val="none" w:sz="0" w:space="0" w:color="auto"/>
        <w:left w:val="none" w:sz="0" w:space="0" w:color="auto"/>
        <w:bottom w:val="none" w:sz="0" w:space="0" w:color="auto"/>
        <w:right w:val="none" w:sz="0" w:space="0" w:color="auto"/>
      </w:divBdr>
    </w:div>
    <w:div w:id="210930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5.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package" Target="embeddings/Microsoft_Excel_Worksheet.xlsx"/><Relationship Id="rId2" Type="http://schemas.openxmlformats.org/officeDocument/2006/relationships/numbering" Target="numbering.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23/B:HCMS.0000005399.23600.6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1.xlsx"/><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7.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2008%20Policy%20Update\PSP%20Process%20Guidebook%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EB1BA-F0C2-4749-854A-C69FCFCC7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PSP Process Guidebook Template</Template>
  <TotalTime>53</TotalTime>
  <Pages>11</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Title - PSP Process Name</vt:lpstr>
    </vt:vector>
  </TitlesOfParts>
  <Company>Limited Brands Inc</Company>
  <LinksUpToDate>false</LinksUpToDate>
  <CharactersWithSpaces>14417</CharactersWithSpaces>
  <SharedDoc>false</SharedDoc>
  <HLinks>
    <vt:vector size="846" baseType="variant">
      <vt:variant>
        <vt:i4>3670132</vt:i4>
      </vt:variant>
      <vt:variant>
        <vt:i4>843</vt:i4>
      </vt:variant>
      <vt:variant>
        <vt:i4>0</vt:i4>
      </vt:variant>
      <vt:variant>
        <vt:i4>5</vt:i4>
      </vt:variant>
      <vt:variant>
        <vt:lpwstr>\\insightfs1\jda\space\PROD\OCX</vt:lpwstr>
      </vt:variant>
      <vt:variant>
        <vt:lpwstr/>
      </vt:variant>
      <vt:variant>
        <vt:i4>6029333</vt:i4>
      </vt:variant>
      <vt:variant>
        <vt:i4>840</vt:i4>
      </vt:variant>
      <vt:variant>
        <vt:i4>0</vt:i4>
      </vt:variant>
      <vt:variant>
        <vt:i4>5</vt:i4>
      </vt:variant>
      <vt:variant>
        <vt:lpwstr>\\ketfs1\jda\space\QA\OCX</vt:lpwstr>
      </vt:variant>
      <vt:variant>
        <vt:lpwstr/>
      </vt:variant>
      <vt:variant>
        <vt:i4>3670132</vt:i4>
      </vt:variant>
      <vt:variant>
        <vt:i4>837</vt:i4>
      </vt:variant>
      <vt:variant>
        <vt:i4>0</vt:i4>
      </vt:variant>
      <vt:variant>
        <vt:i4>5</vt:i4>
      </vt:variant>
      <vt:variant>
        <vt:lpwstr>\\insightfs1\jda\space\PROD\OCX</vt:lpwstr>
      </vt:variant>
      <vt:variant>
        <vt:lpwstr/>
      </vt:variant>
      <vt:variant>
        <vt:i4>1245232</vt:i4>
      </vt:variant>
      <vt:variant>
        <vt:i4>827</vt:i4>
      </vt:variant>
      <vt:variant>
        <vt:i4>0</vt:i4>
      </vt:variant>
      <vt:variant>
        <vt:i4>5</vt:i4>
      </vt:variant>
      <vt:variant>
        <vt:lpwstr/>
      </vt:variant>
      <vt:variant>
        <vt:lpwstr>_Toc342057479</vt:lpwstr>
      </vt:variant>
      <vt:variant>
        <vt:i4>1245232</vt:i4>
      </vt:variant>
      <vt:variant>
        <vt:i4>821</vt:i4>
      </vt:variant>
      <vt:variant>
        <vt:i4>0</vt:i4>
      </vt:variant>
      <vt:variant>
        <vt:i4>5</vt:i4>
      </vt:variant>
      <vt:variant>
        <vt:lpwstr/>
      </vt:variant>
      <vt:variant>
        <vt:lpwstr>_Toc342057478</vt:lpwstr>
      </vt:variant>
      <vt:variant>
        <vt:i4>1245232</vt:i4>
      </vt:variant>
      <vt:variant>
        <vt:i4>815</vt:i4>
      </vt:variant>
      <vt:variant>
        <vt:i4>0</vt:i4>
      </vt:variant>
      <vt:variant>
        <vt:i4>5</vt:i4>
      </vt:variant>
      <vt:variant>
        <vt:lpwstr/>
      </vt:variant>
      <vt:variant>
        <vt:lpwstr>_Toc342057477</vt:lpwstr>
      </vt:variant>
      <vt:variant>
        <vt:i4>1245232</vt:i4>
      </vt:variant>
      <vt:variant>
        <vt:i4>809</vt:i4>
      </vt:variant>
      <vt:variant>
        <vt:i4>0</vt:i4>
      </vt:variant>
      <vt:variant>
        <vt:i4>5</vt:i4>
      </vt:variant>
      <vt:variant>
        <vt:lpwstr/>
      </vt:variant>
      <vt:variant>
        <vt:lpwstr>_Toc342057476</vt:lpwstr>
      </vt:variant>
      <vt:variant>
        <vt:i4>1245232</vt:i4>
      </vt:variant>
      <vt:variant>
        <vt:i4>803</vt:i4>
      </vt:variant>
      <vt:variant>
        <vt:i4>0</vt:i4>
      </vt:variant>
      <vt:variant>
        <vt:i4>5</vt:i4>
      </vt:variant>
      <vt:variant>
        <vt:lpwstr/>
      </vt:variant>
      <vt:variant>
        <vt:lpwstr>_Toc342057475</vt:lpwstr>
      </vt:variant>
      <vt:variant>
        <vt:i4>1245232</vt:i4>
      </vt:variant>
      <vt:variant>
        <vt:i4>797</vt:i4>
      </vt:variant>
      <vt:variant>
        <vt:i4>0</vt:i4>
      </vt:variant>
      <vt:variant>
        <vt:i4>5</vt:i4>
      </vt:variant>
      <vt:variant>
        <vt:lpwstr/>
      </vt:variant>
      <vt:variant>
        <vt:lpwstr>_Toc342057474</vt:lpwstr>
      </vt:variant>
      <vt:variant>
        <vt:i4>1245232</vt:i4>
      </vt:variant>
      <vt:variant>
        <vt:i4>791</vt:i4>
      </vt:variant>
      <vt:variant>
        <vt:i4>0</vt:i4>
      </vt:variant>
      <vt:variant>
        <vt:i4>5</vt:i4>
      </vt:variant>
      <vt:variant>
        <vt:lpwstr/>
      </vt:variant>
      <vt:variant>
        <vt:lpwstr>_Toc342057473</vt:lpwstr>
      </vt:variant>
      <vt:variant>
        <vt:i4>1245232</vt:i4>
      </vt:variant>
      <vt:variant>
        <vt:i4>785</vt:i4>
      </vt:variant>
      <vt:variant>
        <vt:i4>0</vt:i4>
      </vt:variant>
      <vt:variant>
        <vt:i4>5</vt:i4>
      </vt:variant>
      <vt:variant>
        <vt:lpwstr/>
      </vt:variant>
      <vt:variant>
        <vt:lpwstr>_Toc342057472</vt:lpwstr>
      </vt:variant>
      <vt:variant>
        <vt:i4>1245232</vt:i4>
      </vt:variant>
      <vt:variant>
        <vt:i4>779</vt:i4>
      </vt:variant>
      <vt:variant>
        <vt:i4>0</vt:i4>
      </vt:variant>
      <vt:variant>
        <vt:i4>5</vt:i4>
      </vt:variant>
      <vt:variant>
        <vt:lpwstr/>
      </vt:variant>
      <vt:variant>
        <vt:lpwstr>_Toc342057471</vt:lpwstr>
      </vt:variant>
      <vt:variant>
        <vt:i4>1245232</vt:i4>
      </vt:variant>
      <vt:variant>
        <vt:i4>773</vt:i4>
      </vt:variant>
      <vt:variant>
        <vt:i4>0</vt:i4>
      </vt:variant>
      <vt:variant>
        <vt:i4>5</vt:i4>
      </vt:variant>
      <vt:variant>
        <vt:lpwstr/>
      </vt:variant>
      <vt:variant>
        <vt:lpwstr>_Toc342057470</vt:lpwstr>
      </vt:variant>
      <vt:variant>
        <vt:i4>1179696</vt:i4>
      </vt:variant>
      <vt:variant>
        <vt:i4>767</vt:i4>
      </vt:variant>
      <vt:variant>
        <vt:i4>0</vt:i4>
      </vt:variant>
      <vt:variant>
        <vt:i4>5</vt:i4>
      </vt:variant>
      <vt:variant>
        <vt:lpwstr/>
      </vt:variant>
      <vt:variant>
        <vt:lpwstr>_Toc342057469</vt:lpwstr>
      </vt:variant>
      <vt:variant>
        <vt:i4>1179696</vt:i4>
      </vt:variant>
      <vt:variant>
        <vt:i4>761</vt:i4>
      </vt:variant>
      <vt:variant>
        <vt:i4>0</vt:i4>
      </vt:variant>
      <vt:variant>
        <vt:i4>5</vt:i4>
      </vt:variant>
      <vt:variant>
        <vt:lpwstr/>
      </vt:variant>
      <vt:variant>
        <vt:lpwstr>_Toc342057468</vt:lpwstr>
      </vt:variant>
      <vt:variant>
        <vt:i4>1179696</vt:i4>
      </vt:variant>
      <vt:variant>
        <vt:i4>755</vt:i4>
      </vt:variant>
      <vt:variant>
        <vt:i4>0</vt:i4>
      </vt:variant>
      <vt:variant>
        <vt:i4>5</vt:i4>
      </vt:variant>
      <vt:variant>
        <vt:lpwstr/>
      </vt:variant>
      <vt:variant>
        <vt:lpwstr>_Toc342057467</vt:lpwstr>
      </vt:variant>
      <vt:variant>
        <vt:i4>1179696</vt:i4>
      </vt:variant>
      <vt:variant>
        <vt:i4>749</vt:i4>
      </vt:variant>
      <vt:variant>
        <vt:i4>0</vt:i4>
      </vt:variant>
      <vt:variant>
        <vt:i4>5</vt:i4>
      </vt:variant>
      <vt:variant>
        <vt:lpwstr/>
      </vt:variant>
      <vt:variant>
        <vt:lpwstr>_Toc342057466</vt:lpwstr>
      </vt:variant>
      <vt:variant>
        <vt:i4>1179696</vt:i4>
      </vt:variant>
      <vt:variant>
        <vt:i4>743</vt:i4>
      </vt:variant>
      <vt:variant>
        <vt:i4>0</vt:i4>
      </vt:variant>
      <vt:variant>
        <vt:i4>5</vt:i4>
      </vt:variant>
      <vt:variant>
        <vt:lpwstr/>
      </vt:variant>
      <vt:variant>
        <vt:lpwstr>_Toc342057465</vt:lpwstr>
      </vt:variant>
      <vt:variant>
        <vt:i4>1179696</vt:i4>
      </vt:variant>
      <vt:variant>
        <vt:i4>737</vt:i4>
      </vt:variant>
      <vt:variant>
        <vt:i4>0</vt:i4>
      </vt:variant>
      <vt:variant>
        <vt:i4>5</vt:i4>
      </vt:variant>
      <vt:variant>
        <vt:lpwstr/>
      </vt:variant>
      <vt:variant>
        <vt:lpwstr>_Toc342057464</vt:lpwstr>
      </vt:variant>
      <vt:variant>
        <vt:i4>1179696</vt:i4>
      </vt:variant>
      <vt:variant>
        <vt:i4>731</vt:i4>
      </vt:variant>
      <vt:variant>
        <vt:i4>0</vt:i4>
      </vt:variant>
      <vt:variant>
        <vt:i4>5</vt:i4>
      </vt:variant>
      <vt:variant>
        <vt:lpwstr/>
      </vt:variant>
      <vt:variant>
        <vt:lpwstr>_Toc342057463</vt:lpwstr>
      </vt:variant>
      <vt:variant>
        <vt:i4>1179696</vt:i4>
      </vt:variant>
      <vt:variant>
        <vt:i4>725</vt:i4>
      </vt:variant>
      <vt:variant>
        <vt:i4>0</vt:i4>
      </vt:variant>
      <vt:variant>
        <vt:i4>5</vt:i4>
      </vt:variant>
      <vt:variant>
        <vt:lpwstr/>
      </vt:variant>
      <vt:variant>
        <vt:lpwstr>_Toc342057462</vt:lpwstr>
      </vt:variant>
      <vt:variant>
        <vt:i4>1179696</vt:i4>
      </vt:variant>
      <vt:variant>
        <vt:i4>719</vt:i4>
      </vt:variant>
      <vt:variant>
        <vt:i4>0</vt:i4>
      </vt:variant>
      <vt:variant>
        <vt:i4>5</vt:i4>
      </vt:variant>
      <vt:variant>
        <vt:lpwstr/>
      </vt:variant>
      <vt:variant>
        <vt:lpwstr>_Toc342057461</vt:lpwstr>
      </vt:variant>
      <vt:variant>
        <vt:i4>1179696</vt:i4>
      </vt:variant>
      <vt:variant>
        <vt:i4>713</vt:i4>
      </vt:variant>
      <vt:variant>
        <vt:i4>0</vt:i4>
      </vt:variant>
      <vt:variant>
        <vt:i4>5</vt:i4>
      </vt:variant>
      <vt:variant>
        <vt:lpwstr/>
      </vt:variant>
      <vt:variant>
        <vt:lpwstr>_Toc342057460</vt:lpwstr>
      </vt:variant>
      <vt:variant>
        <vt:i4>1114160</vt:i4>
      </vt:variant>
      <vt:variant>
        <vt:i4>707</vt:i4>
      </vt:variant>
      <vt:variant>
        <vt:i4>0</vt:i4>
      </vt:variant>
      <vt:variant>
        <vt:i4>5</vt:i4>
      </vt:variant>
      <vt:variant>
        <vt:lpwstr/>
      </vt:variant>
      <vt:variant>
        <vt:lpwstr>_Toc342057459</vt:lpwstr>
      </vt:variant>
      <vt:variant>
        <vt:i4>1114160</vt:i4>
      </vt:variant>
      <vt:variant>
        <vt:i4>701</vt:i4>
      </vt:variant>
      <vt:variant>
        <vt:i4>0</vt:i4>
      </vt:variant>
      <vt:variant>
        <vt:i4>5</vt:i4>
      </vt:variant>
      <vt:variant>
        <vt:lpwstr/>
      </vt:variant>
      <vt:variant>
        <vt:lpwstr>_Toc342057458</vt:lpwstr>
      </vt:variant>
      <vt:variant>
        <vt:i4>1114160</vt:i4>
      </vt:variant>
      <vt:variant>
        <vt:i4>695</vt:i4>
      </vt:variant>
      <vt:variant>
        <vt:i4>0</vt:i4>
      </vt:variant>
      <vt:variant>
        <vt:i4>5</vt:i4>
      </vt:variant>
      <vt:variant>
        <vt:lpwstr/>
      </vt:variant>
      <vt:variant>
        <vt:lpwstr>_Toc342057457</vt:lpwstr>
      </vt:variant>
      <vt:variant>
        <vt:i4>1114160</vt:i4>
      </vt:variant>
      <vt:variant>
        <vt:i4>689</vt:i4>
      </vt:variant>
      <vt:variant>
        <vt:i4>0</vt:i4>
      </vt:variant>
      <vt:variant>
        <vt:i4>5</vt:i4>
      </vt:variant>
      <vt:variant>
        <vt:lpwstr/>
      </vt:variant>
      <vt:variant>
        <vt:lpwstr>_Toc342057456</vt:lpwstr>
      </vt:variant>
      <vt:variant>
        <vt:i4>1114160</vt:i4>
      </vt:variant>
      <vt:variant>
        <vt:i4>683</vt:i4>
      </vt:variant>
      <vt:variant>
        <vt:i4>0</vt:i4>
      </vt:variant>
      <vt:variant>
        <vt:i4>5</vt:i4>
      </vt:variant>
      <vt:variant>
        <vt:lpwstr/>
      </vt:variant>
      <vt:variant>
        <vt:lpwstr>_Toc342057455</vt:lpwstr>
      </vt:variant>
      <vt:variant>
        <vt:i4>1114160</vt:i4>
      </vt:variant>
      <vt:variant>
        <vt:i4>677</vt:i4>
      </vt:variant>
      <vt:variant>
        <vt:i4>0</vt:i4>
      </vt:variant>
      <vt:variant>
        <vt:i4>5</vt:i4>
      </vt:variant>
      <vt:variant>
        <vt:lpwstr/>
      </vt:variant>
      <vt:variant>
        <vt:lpwstr>_Toc342057454</vt:lpwstr>
      </vt:variant>
      <vt:variant>
        <vt:i4>1114160</vt:i4>
      </vt:variant>
      <vt:variant>
        <vt:i4>671</vt:i4>
      </vt:variant>
      <vt:variant>
        <vt:i4>0</vt:i4>
      </vt:variant>
      <vt:variant>
        <vt:i4>5</vt:i4>
      </vt:variant>
      <vt:variant>
        <vt:lpwstr/>
      </vt:variant>
      <vt:variant>
        <vt:lpwstr>_Toc342057453</vt:lpwstr>
      </vt:variant>
      <vt:variant>
        <vt:i4>1114160</vt:i4>
      </vt:variant>
      <vt:variant>
        <vt:i4>665</vt:i4>
      </vt:variant>
      <vt:variant>
        <vt:i4>0</vt:i4>
      </vt:variant>
      <vt:variant>
        <vt:i4>5</vt:i4>
      </vt:variant>
      <vt:variant>
        <vt:lpwstr/>
      </vt:variant>
      <vt:variant>
        <vt:lpwstr>_Toc342057452</vt:lpwstr>
      </vt:variant>
      <vt:variant>
        <vt:i4>1114160</vt:i4>
      </vt:variant>
      <vt:variant>
        <vt:i4>659</vt:i4>
      </vt:variant>
      <vt:variant>
        <vt:i4>0</vt:i4>
      </vt:variant>
      <vt:variant>
        <vt:i4>5</vt:i4>
      </vt:variant>
      <vt:variant>
        <vt:lpwstr/>
      </vt:variant>
      <vt:variant>
        <vt:lpwstr>_Toc342057451</vt:lpwstr>
      </vt:variant>
      <vt:variant>
        <vt:i4>1114160</vt:i4>
      </vt:variant>
      <vt:variant>
        <vt:i4>653</vt:i4>
      </vt:variant>
      <vt:variant>
        <vt:i4>0</vt:i4>
      </vt:variant>
      <vt:variant>
        <vt:i4>5</vt:i4>
      </vt:variant>
      <vt:variant>
        <vt:lpwstr/>
      </vt:variant>
      <vt:variant>
        <vt:lpwstr>_Toc342057450</vt:lpwstr>
      </vt:variant>
      <vt:variant>
        <vt:i4>1048624</vt:i4>
      </vt:variant>
      <vt:variant>
        <vt:i4>647</vt:i4>
      </vt:variant>
      <vt:variant>
        <vt:i4>0</vt:i4>
      </vt:variant>
      <vt:variant>
        <vt:i4>5</vt:i4>
      </vt:variant>
      <vt:variant>
        <vt:lpwstr/>
      </vt:variant>
      <vt:variant>
        <vt:lpwstr>_Toc342057449</vt:lpwstr>
      </vt:variant>
      <vt:variant>
        <vt:i4>1048624</vt:i4>
      </vt:variant>
      <vt:variant>
        <vt:i4>641</vt:i4>
      </vt:variant>
      <vt:variant>
        <vt:i4>0</vt:i4>
      </vt:variant>
      <vt:variant>
        <vt:i4>5</vt:i4>
      </vt:variant>
      <vt:variant>
        <vt:lpwstr/>
      </vt:variant>
      <vt:variant>
        <vt:lpwstr>_Toc342057448</vt:lpwstr>
      </vt:variant>
      <vt:variant>
        <vt:i4>1048624</vt:i4>
      </vt:variant>
      <vt:variant>
        <vt:i4>635</vt:i4>
      </vt:variant>
      <vt:variant>
        <vt:i4>0</vt:i4>
      </vt:variant>
      <vt:variant>
        <vt:i4>5</vt:i4>
      </vt:variant>
      <vt:variant>
        <vt:lpwstr/>
      </vt:variant>
      <vt:variant>
        <vt:lpwstr>_Toc342057447</vt:lpwstr>
      </vt:variant>
      <vt:variant>
        <vt:i4>1048624</vt:i4>
      </vt:variant>
      <vt:variant>
        <vt:i4>629</vt:i4>
      </vt:variant>
      <vt:variant>
        <vt:i4>0</vt:i4>
      </vt:variant>
      <vt:variant>
        <vt:i4>5</vt:i4>
      </vt:variant>
      <vt:variant>
        <vt:lpwstr/>
      </vt:variant>
      <vt:variant>
        <vt:lpwstr>_Toc342057446</vt:lpwstr>
      </vt:variant>
      <vt:variant>
        <vt:i4>1048624</vt:i4>
      </vt:variant>
      <vt:variant>
        <vt:i4>623</vt:i4>
      </vt:variant>
      <vt:variant>
        <vt:i4>0</vt:i4>
      </vt:variant>
      <vt:variant>
        <vt:i4>5</vt:i4>
      </vt:variant>
      <vt:variant>
        <vt:lpwstr/>
      </vt:variant>
      <vt:variant>
        <vt:lpwstr>_Toc342057445</vt:lpwstr>
      </vt:variant>
      <vt:variant>
        <vt:i4>1048624</vt:i4>
      </vt:variant>
      <vt:variant>
        <vt:i4>617</vt:i4>
      </vt:variant>
      <vt:variant>
        <vt:i4>0</vt:i4>
      </vt:variant>
      <vt:variant>
        <vt:i4>5</vt:i4>
      </vt:variant>
      <vt:variant>
        <vt:lpwstr/>
      </vt:variant>
      <vt:variant>
        <vt:lpwstr>_Toc342057444</vt:lpwstr>
      </vt:variant>
      <vt:variant>
        <vt:i4>1048624</vt:i4>
      </vt:variant>
      <vt:variant>
        <vt:i4>611</vt:i4>
      </vt:variant>
      <vt:variant>
        <vt:i4>0</vt:i4>
      </vt:variant>
      <vt:variant>
        <vt:i4>5</vt:i4>
      </vt:variant>
      <vt:variant>
        <vt:lpwstr/>
      </vt:variant>
      <vt:variant>
        <vt:lpwstr>_Toc342057443</vt:lpwstr>
      </vt:variant>
      <vt:variant>
        <vt:i4>1048624</vt:i4>
      </vt:variant>
      <vt:variant>
        <vt:i4>605</vt:i4>
      </vt:variant>
      <vt:variant>
        <vt:i4>0</vt:i4>
      </vt:variant>
      <vt:variant>
        <vt:i4>5</vt:i4>
      </vt:variant>
      <vt:variant>
        <vt:lpwstr/>
      </vt:variant>
      <vt:variant>
        <vt:lpwstr>_Toc342057442</vt:lpwstr>
      </vt:variant>
      <vt:variant>
        <vt:i4>1048624</vt:i4>
      </vt:variant>
      <vt:variant>
        <vt:i4>599</vt:i4>
      </vt:variant>
      <vt:variant>
        <vt:i4>0</vt:i4>
      </vt:variant>
      <vt:variant>
        <vt:i4>5</vt:i4>
      </vt:variant>
      <vt:variant>
        <vt:lpwstr/>
      </vt:variant>
      <vt:variant>
        <vt:lpwstr>_Toc342057441</vt:lpwstr>
      </vt:variant>
      <vt:variant>
        <vt:i4>1048624</vt:i4>
      </vt:variant>
      <vt:variant>
        <vt:i4>593</vt:i4>
      </vt:variant>
      <vt:variant>
        <vt:i4>0</vt:i4>
      </vt:variant>
      <vt:variant>
        <vt:i4>5</vt:i4>
      </vt:variant>
      <vt:variant>
        <vt:lpwstr/>
      </vt:variant>
      <vt:variant>
        <vt:lpwstr>_Toc342057440</vt:lpwstr>
      </vt:variant>
      <vt:variant>
        <vt:i4>1507376</vt:i4>
      </vt:variant>
      <vt:variant>
        <vt:i4>587</vt:i4>
      </vt:variant>
      <vt:variant>
        <vt:i4>0</vt:i4>
      </vt:variant>
      <vt:variant>
        <vt:i4>5</vt:i4>
      </vt:variant>
      <vt:variant>
        <vt:lpwstr/>
      </vt:variant>
      <vt:variant>
        <vt:lpwstr>_Toc342057439</vt:lpwstr>
      </vt:variant>
      <vt:variant>
        <vt:i4>1507376</vt:i4>
      </vt:variant>
      <vt:variant>
        <vt:i4>581</vt:i4>
      </vt:variant>
      <vt:variant>
        <vt:i4>0</vt:i4>
      </vt:variant>
      <vt:variant>
        <vt:i4>5</vt:i4>
      </vt:variant>
      <vt:variant>
        <vt:lpwstr/>
      </vt:variant>
      <vt:variant>
        <vt:lpwstr>_Toc342057438</vt:lpwstr>
      </vt:variant>
      <vt:variant>
        <vt:i4>1507376</vt:i4>
      </vt:variant>
      <vt:variant>
        <vt:i4>575</vt:i4>
      </vt:variant>
      <vt:variant>
        <vt:i4>0</vt:i4>
      </vt:variant>
      <vt:variant>
        <vt:i4>5</vt:i4>
      </vt:variant>
      <vt:variant>
        <vt:lpwstr/>
      </vt:variant>
      <vt:variant>
        <vt:lpwstr>_Toc342057437</vt:lpwstr>
      </vt:variant>
      <vt:variant>
        <vt:i4>1507376</vt:i4>
      </vt:variant>
      <vt:variant>
        <vt:i4>569</vt:i4>
      </vt:variant>
      <vt:variant>
        <vt:i4>0</vt:i4>
      </vt:variant>
      <vt:variant>
        <vt:i4>5</vt:i4>
      </vt:variant>
      <vt:variant>
        <vt:lpwstr/>
      </vt:variant>
      <vt:variant>
        <vt:lpwstr>_Toc342057436</vt:lpwstr>
      </vt:variant>
      <vt:variant>
        <vt:i4>1507376</vt:i4>
      </vt:variant>
      <vt:variant>
        <vt:i4>563</vt:i4>
      </vt:variant>
      <vt:variant>
        <vt:i4>0</vt:i4>
      </vt:variant>
      <vt:variant>
        <vt:i4>5</vt:i4>
      </vt:variant>
      <vt:variant>
        <vt:lpwstr/>
      </vt:variant>
      <vt:variant>
        <vt:lpwstr>_Toc342057435</vt:lpwstr>
      </vt:variant>
      <vt:variant>
        <vt:i4>1507376</vt:i4>
      </vt:variant>
      <vt:variant>
        <vt:i4>557</vt:i4>
      </vt:variant>
      <vt:variant>
        <vt:i4>0</vt:i4>
      </vt:variant>
      <vt:variant>
        <vt:i4>5</vt:i4>
      </vt:variant>
      <vt:variant>
        <vt:lpwstr/>
      </vt:variant>
      <vt:variant>
        <vt:lpwstr>_Toc342057434</vt:lpwstr>
      </vt:variant>
      <vt:variant>
        <vt:i4>1507376</vt:i4>
      </vt:variant>
      <vt:variant>
        <vt:i4>551</vt:i4>
      </vt:variant>
      <vt:variant>
        <vt:i4>0</vt:i4>
      </vt:variant>
      <vt:variant>
        <vt:i4>5</vt:i4>
      </vt:variant>
      <vt:variant>
        <vt:lpwstr/>
      </vt:variant>
      <vt:variant>
        <vt:lpwstr>_Toc342057433</vt:lpwstr>
      </vt:variant>
      <vt:variant>
        <vt:i4>1507376</vt:i4>
      </vt:variant>
      <vt:variant>
        <vt:i4>545</vt:i4>
      </vt:variant>
      <vt:variant>
        <vt:i4>0</vt:i4>
      </vt:variant>
      <vt:variant>
        <vt:i4>5</vt:i4>
      </vt:variant>
      <vt:variant>
        <vt:lpwstr/>
      </vt:variant>
      <vt:variant>
        <vt:lpwstr>_Toc342057432</vt:lpwstr>
      </vt:variant>
      <vt:variant>
        <vt:i4>1507376</vt:i4>
      </vt:variant>
      <vt:variant>
        <vt:i4>539</vt:i4>
      </vt:variant>
      <vt:variant>
        <vt:i4>0</vt:i4>
      </vt:variant>
      <vt:variant>
        <vt:i4>5</vt:i4>
      </vt:variant>
      <vt:variant>
        <vt:lpwstr/>
      </vt:variant>
      <vt:variant>
        <vt:lpwstr>_Toc342057431</vt:lpwstr>
      </vt:variant>
      <vt:variant>
        <vt:i4>1507376</vt:i4>
      </vt:variant>
      <vt:variant>
        <vt:i4>533</vt:i4>
      </vt:variant>
      <vt:variant>
        <vt:i4>0</vt:i4>
      </vt:variant>
      <vt:variant>
        <vt:i4>5</vt:i4>
      </vt:variant>
      <vt:variant>
        <vt:lpwstr/>
      </vt:variant>
      <vt:variant>
        <vt:lpwstr>_Toc342057430</vt:lpwstr>
      </vt:variant>
      <vt:variant>
        <vt:i4>1441840</vt:i4>
      </vt:variant>
      <vt:variant>
        <vt:i4>527</vt:i4>
      </vt:variant>
      <vt:variant>
        <vt:i4>0</vt:i4>
      </vt:variant>
      <vt:variant>
        <vt:i4>5</vt:i4>
      </vt:variant>
      <vt:variant>
        <vt:lpwstr/>
      </vt:variant>
      <vt:variant>
        <vt:lpwstr>_Toc342057429</vt:lpwstr>
      </vt:variant>
      <vt:variant>
        <vt:i4>1441840</vt:i4>
      </vt:variant>
      <vt:variant>
        <vt:i4>521</vt:i4>
      </vt:variant>
      <vt:variant>
        <vt:i4>0</vt:i4>
      </vt:variant>
      <vt:variant>
        <vt:i4>5</vt:i4>
      </vt:variant>
      <vt:variant>
        <vt:lpwstr/>
      </vt:variant>
      <vt:variant>
        <vt:lpwstr>_Toc342057428</vt:lpwstr>
      </vt:variant>
      <vt:variant>
        <vt:i4>1441840</vt:i4>
      </vt:variant>
      <vt:variant>
        <vt:i4>515</vt:i4>
      </vt:variant>
      <vt:variant>
        <vt:i4>0</vt:i4>
      </vt:variant>
      <vt:variant>
        <vt:i4>5</vt:i4>
      </vt:variant>
      <vt:variant>
        <vt:lpwstr/>
      </vt:variant>
      <vt:variant>
        <vt:lpwstr>_Toc342057427</vt:lpwstr>
      </vt:variant>
      <vt:variant>
        <vt:i4>1441840</vt:i4>
      </vt:variant>
      <vt:variant>
        <vt:i4>509</vt:i4>
      </vt:variant>
      <vt:variant>
        <vt:i4>0</vt:i4>
      </vt:variant>
      <vt:variant>
        <vt:i4>5</vt:i4>
      </vt:variant>
      <vt:variant>
        <vt:lpwstr/>
      </vt:variant>
      <vt:variant>
        <vt:lpwstr>_Toc342057426</vt:lpwstr>
      </vt:variant>
      <vt:variant>
        <vt:i4>1441840</vt:i4>
      </vt:variant>
      <vt:variant>
        <vt:i4>503</vt:i4>
      </vt:variant>
      <vt:variant>
        <vt:i4>0</vt:i4>
      </vt:variant>
      <vt:variant>
        <vt:i4>5</vt:i4>
      </vt:variant>
      <vt:variant>
        <vt:lpwstr/>
      </vt:variant>
      <vt:variant>
        <vt:lpwstr>_Toc342057425</vt:lpwstr>
      </vt:variant>
      <vt:variant>
        <vt:i4>1441840</vt:i4>
      </vt:variant>
      <vt:variant>
        <vt:i4>497</vt:i4>
      </vt:variant>
      <vt:variant>
        <vt:i4>0</vt:i4>
      </vt:variant>
      <vt:variant>
        <vt:i4>5</vt:i4>
      </vt:variant>
      <vt:variant>
        <vt:lpwstr/>
      </vt:variant>
      <vt:variant>
        <vt:lpwstr>_Toc342057424</vt:lpwstr>
      </vt:variant>
      <vt:variant>
        <vt:i4>1441840</vt:i4>
      </vt:variant>
      <vt:variant>
        <vt:i4>491</vt:i4>
      </vt:variant>
      <vt:variant>
        <vt:i4>0</vt:i4>
      </vt:variant>
      <vt:variant>
        <vt:i4>5</vt:i4>
      </vt:variant>
      <vt:variant>
        <vt:lpwstr/>
      </vt:variant>
      <vt:variant>
        <vt:lpwstr>_Toc342057423</vt:lpwstr>
      </vt:variant>
      <vt:variant>
        <vt:i4>1441840</vt:i4>
      </vt:variant>
      <vt:variant>
        <vt:i4>485</vt:i4>
      </vt:variant>
      <vt:variant>
        <vt:i4>0</vt:i4>
      </vt:variant>
      <vt:variant>
        <vt:i4>5</vt:i4>
      </vt:variant>
      <vt:variant>
        <vt:lpwstr/>
      </vt:variant>
      <vt:variant>
        <vt:lpwstr>_Toc342057422</vt:lpwstr>
      </vt:variant>
      <vt:variant>
        <vt:i4>1441840</vt:i4>
      </vt:variant>
      <vt:variant>
        <vt:i4>479</vt:i4>
      </vt:variant>
      <vt:variant>
        <vt:i4>0</vt:i4>
      </vt:variant>
      <vt:variant>
        <vt:i4>5</vt:i4>
      </vt:variant>
      <vt:variant>
        <vt:lpwstr/>
      </vt:variant>
      <vt:variant>
        <vt:lpwstr>_Toc342057421</vt:lpwstr>
      </vt:variant>
      <vt:variant>
        <vt:i4>1441840</vt:i4>
      </vt:variant>
      <vt:variant>
        <vt:i4>473</vt:i4>
      </vt:variant>
      <vt:variant>
        <vt:i4>0</vt:i4>
      </vt:variant>
      <vt:variant>
        <vt:i4>5</vt:i4>
      </vt:variant>
      <vt:variant>
        <vt:lpwstr/>
      </vt:variant>
      <vt:variant>
        <vt:lpwstr>_Toc342057420</vt:lpwstr>
      </vt:variant>
      <vt:variant>
        <vt:i4>1376304</vt:i4>
      </vt:variant>
      <vt:variant>
        <vt:i4>467</vt:i4>
      </vt:variant>
      <vt:variant>
        <vt:i4>0</vt:i4>
      </vt:variant>
      <vt:variant>
        <vt:i4>5</vt:i4>
      </vt:variant>
      <vt:variant>
        <vt:lpwstr/>
      </vt:variant>
      <vt:variant>
        <vt:lpwstr>_Toc342057419</vt:lpwstr>
      </vt:variant>
      <vt:variant>
        <vt:i4>1376304</vt:i4>
      </vt:variant>
      <vt:variant>
        <vt:i4>461</vt:i4>
      </vt:variant>
      <vt:variant>
        <vt:i4>0</vt:i4>
      </vt:variant>
      <vt:variant>
        <vt:i4>5</vt:i4>
      </vt:variant>
      <vt:variant>
        <vt:lpwstr/>
      </vt:variant>
      <vt:variant>
        <vt:lpwstr>_Toc342057418</vt:lpwstr>
      </vt:variant>
      <vt:variant>
        <vt:i4>1376304</vt:i4>
      </vt:variant>
      <vt:variant>
        <vt:i4>455</vt:i4>
      </vt:variant>
      <vt:variant>
        <vt:i4>0</vt:i4>
      </vt:variant>
      <vt:variant>
        <vt:i4>5</vt:i4>
      </vt:variant>
      <vt:variant>
        <vt:lpwstr/>
      </vt:variant>
      <vt:variant>
        <vt:lpwstr>_Toc342057417</vt:lpwstr>
      </vt:variant>
      <vt:variant>
        <vt:i4>1376304</vt:i4>
      </vt:variant>
      <vt:variant>
        <vt:i4>449</vt:i4>
      </vt:variant>
      <vt:variant>
        <vt:i4>0</vt:i4>
      </vt:variant>
      <vt:variant>
        <vt:i4>5</vt:i4>
      </vt:variant>
      <vt:variant>
        <vt:lpwstr/>
      </vt:variant>
      <vt:variant>
        <vt:lpwstr>_Toc342057416</vt:lpwstr>
      </vt:variant>
      <vt:variant>
        <vt:i4>1376304</vt:i4>
      </vt:variant>
      <vt:variant>
        <vt:i4>443</vt:i4>
      </vt:variant>
      <vt:variant>
        <vt:i4>0</vt:i4>
      </vt:variant>
      <vt:variant>
        <vt:i4>5</vt:i4>
      </vt:variant>
      <vt:variant>
        <vt:lpwstr/>
      </vt:variant>
      <vt:variant>
        <vt:lpwstr>_Toc342057415</vt:lpwstr>
      </vt:variant>
      <vt:variant>
        <vt:i4>1376304</vt:i4>
      </vt:variant>
      <vt:variant>
        <vt:i4>437</vt:i4>
      </vt:variant>
      <vt:variant>
        <vt:i4>0</vt:i4>
      </vt:variant>
      <vt:variant>
        <vt:i4>5</vt:i4>
      </vt:variant>
      <vt:variant>
        <vt:lpwstr/>
      </vt:variant>
      <vt:variant>
        <vt:lpwstr>_Toc342057414</vt:lpwstr>
      </vt:variant>
      <vt:variant>
        <vt:i4>1376304</vt:i4>
      </vt:variant>
      <vt:variant>
        <vt:i4>431</vt:i4>
      </vt:variant>
      <vt:variant>
        <vt:i4>0</vt:i4>
      </vt:variant>
      <vt:variant>
        <vt:i4>5</vt:i4>
      </vt:variant>
      <vt:variant>
        <vt:lpwstr/>
      </vt:variant>
      <vt:variant>
        <vt:lpwstr>_Toc342057413</vt:lpwstr>
      </vt:variant>
      <vt:variant>
        <vt:i4>1376304</vt:i4>
      </vt:variant>
      <vt:variant>
        <vt:i4>425</vt:i4>
      </vt:variant>
      <vt:variant>
        <vt:i4>0</vt:i4>
      </vt:variant>
      <vt:variant>
        <vt:i4>5</vt:i4>
      </vt:variant>
      <vt:variant>
        <vt:lpwstr/>
      </vt:variant>
      <vt:variant>
        <vt:lpwstr>_Toc342057412</vt:lpwstr>
      </vt:variant>
      <vt:variant>
        <vt:i4>1376304</vt:i4>
      </vt:variant>
      <vt:variant>
        <vt:i4>419</vt:i4>
      </vt:variant>
      <vt:variant>
        <vt:i4>0</vt:i4>
      </vt:variant>
      <vt:variant>
        <vt:i4>5</vt:i4>
      </vt:variant>
      <vt:variant>
        <vt:lpwstr/>
      </vt:variant>
      <vt:variant>
        <vt:lpwstr>_Toc342057411</vt:lpwstr>
      </vt:variant>
      <vt:variant>
        <vt:i4>1376304</vt:i4>
      </vt:variant>
      <vt:variant>
        <vt:i4>413</vt:i4>
      </vt:variant>
      <vt:variant>
        <vt:i4>0</vt:i4>
      </vt:variant>
      <vt:variant>
        <vt:i4>5</vt:i4>
      </vt:variant>
      <vt:variant>
        <vt:lpwstr/>
      </vt:variant>
      <vt:variant>
        <vt:lpwstr>_Toc342057410</vt:lpwstr>
      </vt:variant>
      <vt:variant>
        <vt:i4>1310768</vt:i4>
      </vt:variant>
      <vt:variant>
        <vt:i4>407</vt:i4>
      </vt:variant>
      <vt:variant>
        <vt:i4>0</vt:i4>
      </vt:variant>
      <vt:variant>
        <vt:i4>5</vt:i4>
      </vt:variant>
      <vt:variant>
        <vt:lpwstr/>
      </vt:variant>
      <vt:variant>
        <vt:lpwstr>_Toc342057409</vt:lpwstr>
      </vt:variant>
      <vt:variant>
        <vt:i4>1310768</vt:i4>
      </vt:variant>
      <vt:variant>
        <vt:i4>401</vt:i4>
      </vt:variant>
      <vt:variant>
        <vt:i4>0</vt:i4>
      </vt:variant>
      <vt:variant>
        <vt:i4>5</vt:i4>
      </vt:variant>
      <vt:variant>
        <vt:lpwstr/>
      </vt:variant>
      <vt:variant>
        <vt:lpwstr>_Toc342057408</vt:lpwstr>
      </vt:variant>
      <vt:variant>
        <vt:i4>1310768</vt:i4>
      </vt:variant>
      <vt:variant>
        <vt:i4>395</vt:i4>
      </vt:variant>
      <vt:variant>
        <vt:i4>0</vt:i4>
      </vt:variant>
      <vt:variant>
        <vt:i4>5</vt:i4>
      </vt:variant>
      <vt:variant>
        <vt:lpwstr/>
      </vt:variant>
      <vt:variant>
        <vt:lpwstr>_Toc342057407</vt:lpwstr>
      </vt:variant>
      <vt:variant>
        <vt:i4>1310768</vt:i4>
      </vt:variant>
      <vt:variant>
        <vt:i4>389</vt:i4>
      </vt:variant>
      <vt:variant>
        <vt:i4>0</vt:i4>
      </vt:variant>
      <vt:variant>
        <vt:i4>5</vt:i4>
      </vt:variant>
      <vt:variant>
        <vt:lpwstr/>
      </vt:variant>
      <vt:variant>
        <vt:lpwstr>_Toc342057406</vt:lpwstr>
      </vt:variant>
      <vt:variant>
        <vt:i4>1310768</vt:i4>
      </vt:variant>
      <vt:variant>
        <vt:i4>383</vt:i4>
      </vt:variant>
      <vt:variant>
        <vt:i4>0</vt:i4>
      </vt:variant>
      <vt:variant>
        <vt:i4>5</vt:i4>
      </vt:variant>
      <vt:variant>
        <vt:lpwstr/>
      </vt:variant>
      <vt:variant>
        <vt:lpwstr>_Toc342057405</vt:lpwstr>
      </vt:variant>
      <vt:variant>
        <vt:i4>1310768</vt:i4>
      </vt:variant>
      <vt:variant>
        <vt:i4>377</vt:i4>
      </vt:variant>
      <vt:variant>
        <vt:i4>0</vt:i4>
      </vt:variant>
      <vt:variant>
        <vt:i4>5</vt:i4>
      </vt:variant>
      <vt:variant>
        <vt:lpwstr/>
      </vt:variant>
      <vt:variant>
        <vt:lpwstr>_Toc342057404</vt:lpwstr>
      </vt:variant>
      <vt:variant>
        <vt:i4>1310768</vt:i4>
      </vt:variant>
      <vt:variant>
        <vt:i4>371</vt:i4>
      </vt:variant>
      <vt:variant>
        <vt:i4>0</vt:i4>
      </vt:variant>
      <vt:variant>
        <vt:i4>5</vt:i4>
      </vt:variant>
      <vt:variant>
        <vt:lpwstr/>
      </vt:variant>
      <vt:variant>
        <vt:lpwstr>_Toc342057403</vt:lpwstr>
      </vt:variant>
      <vt:variant>
        <vt:i4>1310768</vt:i4>
      </vt:variant>
      <vt:variant>
        <vt:i4>365</vt:i4>
      </vt:variant>
      <vt:variant>
        <vt:i4>0</vt:i4>
      </vt:variant>
      <vt:variant>
        <vt:i4>5</vt:i4>
      </vt:variant>
      <vt:variant>
        <vt:lpwstr/>
      </vt:variant>
      <vt:variant>
        <vt:lpwstr>_Toc342057402</vt:lpwstr>
      </vt:variant>
      <vt:variant>
        <vt:i4>1310768</vt:i4>
      </vt:variant>
      <vt:variant>
        <vt:i4>359</vt:i4>
      </vt:variant>
      <vt:variant>
        <vt:i4>0</vt:i4>
      </vt:variant>
      <vt:variant>
        <vt:i4>5</vt:i4>
      </vt:variant>
      <vt:variant>
        <vt:lpwstr/>
      </vt:variant>
      <vt:variant>
        <vt:lpwstr>_Toc342057401</vt:lpwstr>
      </vt:variant>
      <vt:variant>
        <vt:i4>1310768</vt:i4>
      </vt:variant>
      <vt:variant>
        <vt:i4>353</vt:i4>
      </vt:variant>
      <vt:variant>
        <vt:i4>0</vt:i4>
      </vt:variant>
      <vt:variant>
        <vt:i4>5</vt:i4>
      </vt:variant>
      <vt:variant>
        <vt:lpwstr/>
      </vt:variant>
      <vt:variant>
        <vt:lpwstr>_Toc342057400</vt:lpwstr>
      </vt:variant>
      <vt:variant>
        <vt:i4>1900599</vt:i4>
      </vt:variant>
      <vt:variant>
        <vt:i4>347</vt:i4>
      </vt:variant>
      <vt:variant>
        <vt:i4>0</vt:i4>
      </vt:variant>
      <vt:variant>
        <vt:i4>5</vt:i4>
      </vt:variant>
      <vt:variant>
        <vt:lpwstr/>
      </vt:variant>
      <vt:variant>
        <vt:lpwstr>_Toc342057399</vt:lpwstr>
      </vt:variant>
      <vt:variant>
        <vt:i4>1900599</vt:i4>
      </vt:variant>
      <vt:variant>
        <vt:i4>341</vt:i4>
      </vt:variant>
      <vt:variant>
        <vt:i4>0</vt:i4>
      </vt:variant>
      <vt:variant>
        <vt:i4>5</vt:i4>
      </vt:variant>
      <vt:variant>
        <vt:lpwstr/>
      </vt:variant>
      <vt:variant>
        <vt:lpwstr>_Toc342057398</vt:lpwstr>
      </vt:variant>
      <vt:variant>
        <vt:i4>1900599</vt:i4>
      </vt:variant>
      <vt:variant>
        <vt:i4>335</vt:i4>
      </vt:variant>
      <vt:variant>
        <vt:i4>0</vt:i4>
      </vt:variant>
      <vt:variant>
        <vt:i4>5</vt:i4>
      </vt:variant>
      <vt:variant>
        <vt:lpwstr/>
      </vt:variant>
      <vt:variant>
        <vt:lpwstr>_Toc342057397</vt:lpwstr>
      </vt:variant>
      <vt:variant>
        <vt:i4>1900599</vt:i4>
      </vt:variant>
      <vt:variant>
        <vt:i4>329</vt:i4>
      </vt:variant>
      <vt:variant>
        <vt:i4>0</vt:i4>
      </vt:variant>
      <vt:variant>
        <vt:i4>5</vt:i4>
      </vt:variant>
      <vt:variant>
        <vt:lpwstr/>
      </vt:variant>
      <vt:variant>
        <vt:lpwstr>_Toc342057396</vt:lpwstr>
      </vt:variant>
      <vt:variant>
        <vt:i4>1900599</vt:i4>
      </vt:variant>
      <vt:variant>
        <vt:i4>323</vt:i4>
      </vt:variant>
      <vt:variant>
        <vt:i4>0</vt:i4>
      </vt:variant>
      <vt:variant>
        <vt:i4>5</vt:i4>
      </vt:variant>
      <vt:variant>
        <vt:lpwstr/>
      </vt:variant>
      <vt:variant>
        <vt:lpwstr>_Toc342057395</vt:lpwstr>
      </vt:variant>
      <vt:variant>
        <vt:i4>1900599</vt:i4>
      </vt:variant>
      <vt:variant>
        <vt:i4>317</vt:i4>
      </vt:variant>
      <vt:variant>
        <vt:i4>0</vt:i4>
      </vt:variant>
      <vt:variant>
        <vt:i4>5</vt:i4>
      </vt:variant>
      <vt:variant>
        <vt:lpwstr/>
      </vt:variant>
      <vt:variant>
        <vt:lpwstr>_Toc342057394</vt:lpwstr>
      </vt:variant>
      <vt:variant>
        <vt:i4>1900599</vt:i4>
      </vt:variant>
      <vt:variant>
        <vt:i4>311</vt:i4>
      </vt:variant>
      <vt:variant>
        <vt:i4>0</vt:i4>
      </vt:variant>
      <vt:variant>
        <vt:i4>5</vt:i4>
      </vt:variant>
      <vt:variant>
        <vt:lpwstr/>
      </vt:variant>
      <vt:variant>
        <vt:lpwstr>_Toc342057393</vt:lpwstr>
      </vt:variant>
      <vt:variant>
        <vt:i4>1900599</vt:i4>
      </vt:variant>
      <vt:variant>
        <vt:i4>305</vt:i4>
      </vt:variant>
      <vt:variant>
        <vt:i4>0</vt:i4>
      </vt:variant>
      <vt:variant>
        <vt:i4>5</vt:i4>
      </vt:variant>
      <vt:variant>
        <vt:lpwstr/>
      </vt:variant>
      <vt:variant>
        <vt:lpwstr>_Toc342057392</vt:lpwstr>
      </vt:variant>
      <vt:variant>
        <vt:i4>1900599</vt:i4>
      </vt:variant>
      <vt:variant>
        <vt:i4>299</vt:i4>
      </vt:variant>
      <vt:variant>
        <vt:i4>0</vt:i4>
      </vt:variant>
      <vt:variant>
        <vt:i4>5</vt:i4>
      </vt:variant>
      <vt:variant>
        <vt:lpwstr/>
      </vt:variant>
      <vt:variant>
        <vt:lpwstr>_Toc342057391</vt:lpwstr>
      </vt:variant>
      <vt:variant>
        <vt:i4>1900599</vt:i4>
      </vt:variant>
      <vt:variant>
        <vt:i4>293</vt:i4>
      </vt:variant>
      <vt:variant>
        <vt:i4>0</vt:i4>
      </vt:variant>
      <vt:variant>
        <vt:i4>5</vt:i4>
      </vt:variant>
      <vt:variant>
        <vt:lpwstr/>
      </vt:variant>
      <vt:variant>
        <vt:lpwstr>_Toc342057390</vt:lpwstr>
      </vt:variant>
      <vt:variant>
        <vt:i4>1835063</vt:i4>
      </vt:variant>
      <vt:variant>
        <vt:i4>287</vt:i4>
      </vt:variant>
      <vt:variant>
        <vt:i4>0</vt:i4>
      </vt:variant>
      <vt:variant>
        <vt:i4>5</vt:i4>
      </vt:variant>
      <vt:variant>
        <vt:lpwstr/>
      </vt:variant>
      <vt:variant>
        <vt:lpwstr>_Toc342057389</vt:lpwstr>
      </vt:variant>
      <vt:variant>
        <vt:i4>1835063</vt:i4>
      </vt:variant>
      <vt:variant>
        <vt:i4>281</vt:i4>
      </vt:variant>
      <vt:variant>
        <vt:i4>0</vt:i4>
      </vt:variant>
      <vt:variant>
        <vt:i4>5</vt:i4>
      </vt:variant>
      <vt:variant>
        <vt:lpwstr/>
      </vt:variant>
      <vt:variant>
        <vt:lpwstr>_Toc342057388</vt:lpwstr>
      </vt:variant>
      <vt:variant>
        <vt:i4>1835063</vt:i4>
      </vt:variant>
      <vt:variant>
        <vt:i4>275</vt:i4>
      </vt:variant>
      <vt:variant>
        <vt:i4>0</vt:i4>
      </vt:variant>
      <vt:variant>
        <vt:i4>5</vt:i4>
      </vt:variant>
      <vt:variant>
        <vt:lpwstr/>
      </vt:variant>
      <vt:variant>
        <vt:lpwstr>_Toc342057387</vt:lpwstr>
      </vt:variant>
      <vt:variant>
        <vt:i4>1835063</vt:i4>
      </vt:variant>
      <vt:variant>
        <vt:i4>269</vt:i4>
      </vt:variant>
      <vt:variant>
        <vt:i4>0</vt:i4>
      </vt:variant>
      <vt:variant>
        <vt:i4>5</vt:i4>
      </vt:variant>
      <vt:variant>
        <vt:lpwstr/>
      </vt:variant>
      <vt:variant>
        <vt:lpwstr>_Toc342057386</vt:lpwstr>
      </vt:variant>
      <vt:variant>
        <vt:i4>1835063</vt:i4>
      </vt:variant>
      <vt:variant>
        <vt:i4>263</vt:i4>
      </vt:variant>
      <vt:variant>
        <vt:i4>0</vt:i4>
      </vt:variant>
      <vt:variant>
        <vt:i4>5</vt:i4>
      </vt:variant>
      <vt:variant>
        <vt:lpwstr/>
      </vt:variant>
      <vt:variant>
        <vt:lpwstr>_Toc342057385</vt:lpwstr>
      </vt:variant>
      <vt:variant>
        <vt:i4>1835063</vt:i4>
      </vt:variant>
      <vt:variant>
        <vt:i4>257</vt:i4>
      </vt:variant>
      <vt:variant>
        <vt:i4>0</vt:i4>
      </vt:variant>
      <vt:variant>
        <vt:i4>5</vt:i4>
      </vt:variant>
      <vt:variant>
        <vt:lpwstr/>
      </vt:variant>
      <vt:variant>
        <vt:lpwstr>_Toc342057384</vt:lpwstr>
      </vt:variant>
      <vt:variant>
        <vt:i4>1835063</vt:i4>
      </vt:variant>
      <vt:variant>
        <vt:i4>251</vt:i4>
      </vt:variant>
      <vt:variant>
        <vt:i4>0</vt:i4>
      </vt:variant>
      <vt:variant>
        <vt:i4>5</vt:i4>
      </vt:variant>
      <vt:variant>
        <vt:lpwstr/>
      </vt:variant>
      <vt:variant>
        <vt:lpwstr>_Toc342057383</vt:lpwstr>
      </vt:variant>
      <vt:variant>
        <vt:i4>1835063</vt:i4>
      </vt:variant>
      <vt:variant>
        <vt:i4>245</vt:i4>
      </vt:variant>
      <vt:variant>
        <vt:i4>0</vt:i4>
      </vt:variant>
      <vt:variant>
        <vt:i4>5</vt:i4>
      </vt:variant>
      <vt:variant>
        <vt:lpwstr/>
      </vt:variant>
      <vt:variant>
        <vt:lpwstr>_Toc342057382</vt:lpwstr>
      </vt:variant>
      <vt:variant>
        <vt:i4>1835063</vt:i4>
      </vt:variant>
      <vt:variant>
        <vt:i4>239</vt:i4>
      </vt:variant>
      <vt:variant>
        <vt:i4>0</vt:i4>
      </vt:variant>
      <vt:variant>
        <vt:i4>5</vt:i4>
      </vt:variant>
      <vt:variant>
        <vt:lpwstr/>
      </vt:variant>
      <vt:variant>
        <vt:lpwstr>_Toc342057381</vt:lpwstr>
      </vt:variant>
      <vt:variant>
        <vt:i4>1835063</vt:i4>
      </vt:variant>
      <vt:variant>
        <vt:i4>233</vt:i4>
      </vt:variant>
      <vt:variant>
        <vt:i4>0</vt:i4>
      </vt:variant>
      <vt:variant>
        <vt:i4>5</vt:i4>
      </vt:variant>
      <vt:variant>
        <vt:lpwstr/>
      </vt:variant>
      <vt:variant>
        <vt:lpwstr>_Toc342057380</vt:lpwstr>
      </vt:variant>
      <vt:variant>
        <vt:i4>1245239</vt:i4>
      </vt:variant>
      <vt:variant>
        <vt:i4>227</vt:i4>
      </vt:variant>
      <vt:variant>
        <vt:i4>0</vt:i4>
      </vt:variant>
      <vt:variant>
        <vt:i4>5</vt:i4>
      </vt:variant>
      <vt:variant>
        <vt:lpwstr/>
      </vt:variant>
      <vt:variant>
        <vt:lpwstr>_Toc342057379</vt:lpwstr>
      </vt:variant>
      <vt:variant>
        <vt:i4>1245239</vt:i4>
      </vt:variant>
      <vt:variant>
        <vt:i4>221</vt:i4>
      </vt:variant>
      <vt:variant>
        <vt:i4>0</vt:i4>
      </vt:variant>
      <vt:variant>
        <vt:i4>5</vt:i4>
      </vt:variant>
      <vt:variant>
        <vt:lpwstr/>
      </vt:variant>
      <vt:variant>
        <vt:lpwstr>_Toc342057378</vt:lpwstr>
      </vt:variant>
      <vt:variant>
        <vt:i4>1245239</vt:i4>
      </vt:variant>
      <vt:variant>
        <vt:i4>215</vt:i4>
      </vt:variant>
      <vt:variant>
        <vt:i4>0</vt:i4>
      </vt:variant>
      <vt:variant>
        <vt:i4>5</vt:i4>
      </vt:variant>
      <vt:variant>
        <vt:lpwstr/>
      </vt:variant>
      <vt:variant>
        <vt:lpwstr>_Toc342057377</vt:lpwstr>
      </vt:variant>
      <vt:variant>
        <vt:i4>1245239</vt:i4>
      </vt:variant>
      <vt:variant>
        <vt:i4>209</vt:i4>
      </vt:variant>
      <vt:variant>
        <vt:i4>0</vt:i4>
      </vt:variant>
      <vt:variant>
        <vt:i4>5</vt:i4>
      </vt:variant>
      <vt:variant>
        <vt:lpwstr/>
      </vt:variant>
      <vt:variant>
        <vt:lpwstr>_Toc342057376</vt:lpwstr>
      </vt:variant>
      <vt:variant>
        <vt:i4>1245239</vt:i4>
      </vt:variant>
      <vt:variant>
        <vt:i4>203</vt:i4>
      </vt:variant>
      <vt:variant>
        <vt:i4>0</vt:i4>
      </vt:variant>
      <vt:variant>
        <vt:i4>5</vt:i4>
      </vt:variant>
      <vt:variant>
        <vt:lpwstr/>
      </vt:variant>
      <vt:variant>
        <vt:lpwstr>_Toc342057375</vt:lpwstr>
      </vt:variant>
      <vt:variant>
        <vt:i4>1245239</vt:i4>
      </vt:variant>
      <vt:variant>
        <vt:i4>197</vt:i4>
      </vt:variant>
      <vt:variant>
        <vt:i4>0</vt:i4>
      </vt:variant>
      <vt:variant>
        <vt:i4>5</vt:i4>
      </vt:variant>
      <vt:variant>
        <vt:lpwstr/>
      </vt:variant>
      <vt:variant>
        <vt:lpwstr>_Toc342057374</vt:lpwstr>
      </vt:variant>
      <vt:variant>
        <vt:i4>1245239</vt:i4>
      </vt:variant>
      <vt:variant>
        <vt:i4>191</vt:i4>
      </vt:variant>
      <vt:variant>
        <vt:i4>0</vt:i4>
      </vt:variant>
      <vt:variant>
        <vt:i4>5</vt:i4>
      </vt:variant>
      <vt:variant>
        <vt:lpwstr/>
      </vt:variant>
      <vt:variant>
        <vt:lpwstr>_Toc342057373</vt:lpwstr>
      </vt:variant>
      <vt:variant>
        <vt:i4>1245239</vt:i4>
      </vt:variant>
      <vt:variant>
        <vt:i4>185</vt:i4>
      </vt:variant>
      <vt:variant>
        <vt:i4>0</vt:i4>
      </vt:variant>
      <vt:variant>
        <vt:i4>5</vt:i4>
      </vt:variant>
      <vt:variant>
        <vt:lpwstr/>
      </vt:variant>
      <vt:variant>
        <vt:lpwstr>_Toc342057372</vt:lpwstr>
      </vt:variant>
      <vt:variant>
        <vt:i4>1245239</vt:i4>
      </vt:variant>
      <vt:variant>
        <vt:i4>179</vt:i4>
      </vt:variant>
      <vt:variant>
        <vt:i4>0</vt:i4>
      </vt:variant>
      <vt:variant>
        <vt:i4>5</vt:i4>
      </vt:variant>
      <vt:variant>
        <vt:lpwstr/>
      </vt:variant>
      <vt:variant>
        <vt:lpwstr>_Toc342057371</vt:lpwstr>
      </vt:variant>
      <vt:variant>
        <vt:i4>1245239</vt:i4>
      </vt:variant>
      <vt:variant>
        <vt:i4>173</vt:i4>
      </vt:variant>
      <vt:variant>
        <vt:i4>0</vt:i4>
      </vt:variant>
      <vt:variant>
        <vt:i4>5</vt:i4>
      </vt:variant>
      <vt:variant>
        <vt:lpwstr/>
      </vt:variant>
      <vt:variant>
        <vt:lpwstr>_Toc342057370</vt:lpwstr>
      </vt:variant>
      <vt:variant>
        <vt:i4>1179703</vt:i4>
      </vt:variant>
      <vt:variant>
        <vt:i4>167</vt:i4>
      </vt:variant>
      <vt:variant>
        <vt:i4>0</vt:i4>
      </vt:variant>
      <vt:variant>
        <vt:i4>5</vt:i4>
      </vt:variant>
      <vt:variant>
        <vt:lpwstr/>
      </vt:variant>
      <vt:variant>
        <vt:lpwstr>_Toc342057369</vt:lpwstr>
      </vt:variant>
      <vt:variant>
        <vt:i4>1179703</vt:i4>
      </vt:variant>
      <vt:variant>
        <vt:i4>161</vt:i4>
      </vt:variant>
      <vt:variant>
        <vt:i4>0</vt:i4>
      </vt:variant>
      <vt:variant>
        <vt:i4>5</vt:i4>
      </vt:variant>
      <vt:variant>
        <vt:lpwstr/>
      </vt:variant>
      <vt:variant>
        <vt:lpwstr>_Toc342057368</vt:lpwstr>
      </vt:variant>
      <vt:variant>
        <vt:i4>1179703</vt:i4>
      </vt:variant>
      <vt:variant>
        <vt:i4>155</vt:i4>
      </vt:variant>
      <vt:variant>
        <vt:i4>0</vt:i4>
      </vt:variant>
      <vt:variant>
        <vt:i4>5</vt:i4>
      </vt:variant>
      <vt:variant>
        <vt:lpwstr/>
      </vt:variant>
      <vt:variant>
        <vt:lpwstr>_Toc342057367</vt:lpwstr>
      </vt:variant>
      <vt:variant>
        <vt:i4>1179703</vt:i4>
      </vt:variant>
      <vt:variant>
        <vt:i4>149</vt:i4>
      </vt:variant>
      <vt:variant>
        <vt:i4>0</vt:i4>
      </vt:variant>
      <vt:variant>
        <vt:i4>5</vt:i4>
      </vt:variant>
      <vt:variant>
        <vt:lpwstr/>
      </vt:variant>
      <vt:variant>
        <vt:lpwstr>_Toc342057366</vt:lpwstr>
      </vt:variant>
      <vt:variant>
        <vt:i4>1179703</vt:i4>
      </vt:variant>
      <vt:variant>
        <vt:i4>143</vt:i4>
      </vt:variant>
      <vt:variant>
        <vt:i4>0</vt:i4>
      </vt:variant>
      <vt:variant>
        <vt:i4>5</vt:i4>
      </vt:variant>
      <vt:variant>
        <vt:lpwstr/>
      </vt:variant>
      <vt:variant>
        <vt:lpwstr>_Toc342057365</vt:lpwstr>
      </vt:variant>
      <vt:variant>
        <vt:i4>1179703</vt:i4>
      </vt:variant>
      <vt:variant>
        <vt:i4>137</vt:i4>
      </vt:variant>
      <vt:variant>
        <vt:i4>0</vt:i4>
      </vt:variant>
      <vt:variant>
        <vt:i4>5</vt:i4>
      </vt:variant>
      <vt:variant>
        <vt:lpwstr/>
      </vt:variant>
      <vt:variant>
        <vt:lpwstr>_Toc342057364</vt:lpwstr>
      </vt:variant>
      <vt:variant>
        <vt:i4>1179703</vt:i4>
      </vt:variant>
      <vt:variant>
        <vt:i4>131</vt:i4>
      </vt:variant>
      <vt:variant>
        <vt:i4>0</vt:i4>
      </vt:variant>
      <vt:variant>
        <vt:i4>5</vt:i4>
      </vt:variant>
      <vt:variant>
        <vt:lpwstr/>
      </vt:variant>
      <vt:variant>
        <vt:lpwstr>_Toc342057363</vt:lpwstr>
      </vt:variant>
      <vt:variant>
        <vt:i4>1179703</vt:i4>
      </vt:variant>
      <vt:variant>
        <vt:i4>125</vt:i4>
      </vt:variant>
      <vt:variant>
        <vt:i4>0</vt:i4>
      </vt:variant>
      <vt:variant>
        <vt:i4>5</vt:i4>
      </vt:variant>
      <vt:variant>
        <vt:lpwstr/>
      </vt:variant>
      <vt:variant>
        <vt:lpwstr>_Toc342057362</vt:lpwstr>
      </vt:variant>
      <vt:variant>
        <vt:i4>1179703</vt:i4>
      </vt:variant>
      <vt:variant>
        <vt:i4>119</vt:i4>
      </vt:variant>
      <vt:variant>
        <vt:i4>0</vt:i4>
      </vt:variant>
      <vt:variant>
        <vt:i4>5</vt:i4>
      </vt:variant>
      <vt:variant>
        <vt:lpwstr/>
      </vt:variant>
      <vt:variant>
        <vt:lpwstr>_Toc342057361</vt:lpwstr>
      </vt:variant>
      <vt:variant>
        <vt:i4>1179703</vt:i4>
      </vt:variant>
      <vt:variant>
        <vt:i4>113</vt:i4>
      </vt:variant>
      <vt:variant>
        <vt:i4>0</vt:i4>
      </vt:variant>
      <vt:variant>
        <vt:i4>5</vt:i4>
      </vt:variant>
      <vt:variant>
        <vt:lpwstr/>
      </vt:variant>
      <vt:variant>
        <vt:lpwstr>_Toc342057360</vt:lpwstr>
      </vt:variant>
      <vt:variant>
        <vt:i4>1114167</vt:i4>
      </vt:variant>
      <vt:variant>
        <vt:i4>107</vt:i4>
      </vt:variant>
      <vt:variant>
        <vt:i4>0</vt:i4>
      </vt:variant>
      <vt:variant>
        <vt:i4>5</vt:i4>
      </vt:variant>
      <vt:variant>
        <vt:lpwstr/>
      </vt:variant>
      <vt:variant>
        <vt:lpwstr>_Toc342057359</vt:lpwstr>
      </vt:variant>
      <vt:variant>
        <vt:i4>1114167</vt:i4>
      </vt:variant>
      <vt:variant>
        <vt:i4>101</vt:i4>
      </vt:variant>
      <vt:variant>
        <vt:i4>0</vt:i4>
      </vt:variant>
      <vt:variant>
        <vt:i4>5</vt:i4>
      </vt:variant>
      <vt:variant>
        <vt:lpwstr/>
      </vt:variant>
      <vt:variant>
        <vt:lpwstr>_Toc342057358</vt:lpwstr>
      </vt:variant>
      <vt:variant>
        <vt:i4>1114167</vt:i4>
      </vt:variant>
      <vt:variant>
        <vt:i4>95</vt:i4>
      </vt:variant>
      <vt:variant>
        <vt:i4>0</vt:i4>
      </vt:variant>
      <vt:variant>
        <vt:i4>5</vt:i4>
      </vt:variant>
      <vt:variant>
        <vt:lpwstr/>
      </vt:variant>
      <vt:variant>
        <vt:lpwstr>_Toc342057357</vt:lpwstr>
      </vt:variant>
      <vt:variant>
        <vt:i4>1114167</vt:i4>
      </vt:variant>
      <vt:variant>
        <vt:i4>89</vt:i4>
      </vt:variant>
      <vt:variant>
        <vt:i4>0</vt:i4>
      </vt:variant>
      <vt:variant>
        <vt:i4>5</vt:i4>
      </vt:variant>
      <vt:variant>
        <vt:lpwstr/>
      </vt:variant>
      <vt:variant>
        <vt:lpwstr>_Toc342057356</vt:lpwstr>
      </vt:variant>
      <vt:variant>
        <vt:i4>1114167</vt:i4>
      </vt:variant>
      <vt:variant>
        <vt:i4>83</vt:i4>
      </vt:variant>
      <vt:variant>
        <vt:i4>0</vt:i4>
      </vt:variant>
      <vt:variant>
        <vt:i4>5</vt:i4>
      </vt:variant>
      <vt:variant>
        <vt:lpwstr/>
      </vt:variant>
      <vt:variant>
        <vt:lpwstr>_Toc342057355</vt:lpwstr>
      </vt:variant>
      <vt:variant>
        <vt:i4>1114167</vt:i4>
      </vt:variant>
      <vt:variant>
        <vt:i4>77</vt:i4>
      </vt:variant>
      <vt:variant>
        <vt:i4>0</vt:i4>
      </vt:variant>
      <vt:variant>
        <vt:i4>5</vt:i4>
      </vt:variant>
      <vt:variant>
        <vt:lpwstr/>
      </vt:variant>
      <vt:variant>
        <vt:lpwstr>_Toc342057354</vt:lpwstr>
      </vt:variant>
      <vt:variant>
        <vt:i4>1114167</vt:i4>
      </vt:variant>
      <vt:variant>
        <vt:i4>71</vt:i4>
      </vt:variant>
      <vt:variant>
        <vt:i4>0</vt:i4>
      </vt:variant>
      <vt:variant>
        <vt:i4>5</vt:i4>
      </vt:variant>
      <vt:variant>
        <vt:lpwstr/>
      </vt:variant>
      <vt:variant>
        <vt:lpwstr>_Toc342057353</vt:lpwstr>
      </vt:variant>
      <vt:variant>
        <vt:i4>1114167</vt:i4>
      </vt:variant>
      <vt:variant>
        <vt:i4>65</vt:i4>
      </vt:variant>
      <vt:variant>
        <vt:i4>0</vt:i4>
      </vt:variant>
      <vt:variant>
        <vt:i4>5</vt:i4>
      </vt:variant>
      <vt:variant>
        <vt:lpwstr/>
      </vt:variant>
      <vt:variant>
        <vt:lpwstr>_Toc342057352</vt:lpwstr>
      </vt:variant>
      <vt:variant>
        <vt:i4>1114167</vt:i4>
      </vt:variant>
      <vt:variant>
        <vt:i4>59</vt:i4>
      </vt:variant>
      <vt:variant>
        <vt:i4>0</vt:i4>
      </vt:variant>
      <vt:variant>
        <vt:i4>5</vt:i4>
      </vt:variant>
      <vt:variant>
        <vt:lpwstr/>
      </vt:variant>
      <vt:variant>
        <vt:lpwstr>_Toc342057351</vt:lpwstr>
      </vt:variant>
      <vt:variant>
        <vt:i4>1114167</vt:i4>
      </vt:variant>
      <vt:variant>
        <vt:i4>53</vt:i4>
      </vt:variant>
      <vt:variant>
        <vt:i4>0</vt:i4>
      </vt:variant>
      <vt:variant>
        <vt:i4>5</vt:i4>
      </vt:variant>
      <vt:variant>
        <vt:lpwstr/>
      </vt:variant>
      <vt:variant>
        <vt:lpwstr>_Toc342057350</vt:lpwstr>
      </vt:variant>
      <vt:variant>
        <vt:i4>1048631</vt:i4>
      </vt:variant>
      <vt:variant>
        <vt:i4>47</vt:i4>
      </vt:variant>
      <vt:variant>
        <vt:i4>0</vt:i4>
      </vt:variant>
      <vt:variant>
        <vt:i4>5</vt:i4>
      </vt:variant>
      <vt:variant>
        <vt:lpwstr/>
      </vt:variant>
      <vt:variant>
        <vt:lpwstr>_Toc342057349</vt:lpwstr>
      </vt:variant>
      <vt:variant>
        <vt:i4>1048631</vt:i4>
      </vt:variant>
      <vt:variant>
        <vt:i4>41</vt:i4>
      </vt:variant>
      <vt:variant>
        <vt:i4>0</vt:i4>
      </vt:variant>
      <vt:variant>
        <vt:i4>5</vt:i4>
      </vt:variant>
      <vt:variant>
        <vt:lpwstr/>
      </vt:variant>
      <vt:variant>
        <vt:lpwstr>_Toc342057348</vt:lpwstr>
      </vt:variant>
      <vt:variant>
        <vt:i4>1048631</vt:i4>
      </vt:variant>
      <vt:variant>
        <vt:i4>35</vt:i4>
      </vt:variant>
      <vt:variant>
        <vt:i4>0</vt:i4>
      </vt:variant>
      <vt:variant>
        <vt:i4>5</vt:i4>
      </vt:variant>
      <vt:variant>
        <vt:lpwstr/>
      </vt:variant>
      <vt:variant>
        <vt:lpwstr>_Toc342057347</vt:lpwstr>
      </vt:variant>
      <vt:variant>
        <vt:i4>1048631</vt:i4>
      </vt:variant>
      <vt:variant>
        <vt:i4>29</vt:i4>
      </vt:variant>
      <vt:variant>
        <vt:i4>0</vt:i4>
      </vt:variant>
      <vt:variant>
        <vt:i4>5</vt:i4>
      </vt:variant>
      <vt:variant>
        <vt:lpwstr/>
      </vt:variant>
      <vt:variant>
        <vt:lpwstr>_Toc342057346</vt:lpwstr>
      </vt:variant>
      <vt:variant>
        <vt:i4>1048631</vt:i4>
      </vt:variant>
      <vt:variant>
        <vt:i4>23</vt:i4>
      </vt:variant>
      <vt:variant>
        <vt:i4>0</vt:i4>
      </vt:variant>
      <vt:variant>
        <vt:i4>5</vt:i4>
      </vt:variant>
      <vt:variant>
        <vt:lpwstr/>
      </vt:variant>
      <vt:variant>
        <vt:lpwstr>_Toc342057345</vt:lpwstr>
      </vt:variant>
      <vt:variant>
        <vt:i4>1048631</vt:i4>
      </vt:variant>
      <vt:variant>
        <vt:i4>17</vt:i4>
      </vt:variant>
      <vt:variant>
        <vt:i4>0</vt:i4>
      </vt:variant>
      <vt:variant>
        <vt:i4>5</vt:i4>
      </vt:variant>
      <vt:variant>
        <vt:lpwstr/>
      </vt:variant>
      <vt:variant>
        <vt:lpwstr>_Toc342057344</vt:lpwstr>
      </vt:variant>
      <vt:variant>
        <vt:i4>1048631</vt:i4>
      </vt:variant>
      <vt:variant>
        <vt:i4>11</vt:i4>
      </vt:variant>
      <vt:variant>
        <vt:i4>0</vt:i4>
      </vt:variant>
      <vt:variant>
        <vt:i4>5</vt:i4>
      </vt:variant>
      <vt:variant>
        <vt:lpwstr/>
      </vt:variant>
      <vt:variant>
        <vt:lpwstr>_Toc342057343</vt:lpwstr>
      </vt:variant>
      <vt:variant>
        <vt:i4>1048631</vt:i4>
      </vt:variant>
      <vt:variant>
        <vt:i4>5</vt:i4>
      </vt:variant>
      <vt:variant>
        <vt:i4>0</vt:i4>
      </vt:variant>
      <vt:variant>
        <vt:i4>5</vt:i4>
      </vt:variant>
      <vt:variant>
        <vt:lpwstr/>
      </vt:variant>
      <vt:variant>
        <vt:lpwstr>_Toc342057342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 PSP Process Name</dc:title>
  <dc:creator>Lois Griffin</dc:creator>
  <cp:lastModifiedBy>Arbind Kumar Sinha</cp:lastModifiedBy>
  <cp:revision>22</cp:revision>
  <cp:lastPrinted>2013-12-02T15:13:00Z</cp:lastPrinted>
  <dcterms:created xsi:type="dcterms:W3CDTF">2019-03-27T21:31:00Z</dcterms:created>
  <dcterms:modified xsi:type="dcterms:W3CDTF">2019-03-28T09:11:00Z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Arbind_Sinha@ad.infosys.com</vt:lpwstr>
  </property>
  <property fmtid="{D5CDD505-2E9C-101B-9397-08002B2CF9AE}" pid="5" name="MSIP_Label_be4b3411-284d-4d31-bd4f-bc13ef7f1fd6_SetDate">
    <vt:lpwstr>2018-12-19T06:40:22.4486911Z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Arbind_Sinha@ad.infosys.com</vt:lpwstr>
  </property>
  <property fmtid="{D5CDD505-2E9C-101B-9397-08002B2CF9AE}" pid="12" name="MSIP_Label_a0819fa7-4367-4500-ba88-dd630d977609_SetDate">
    <vt:lpwstr>2018-12-19T06:40:22.4486911Z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